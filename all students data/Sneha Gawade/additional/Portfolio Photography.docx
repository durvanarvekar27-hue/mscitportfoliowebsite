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527" w:rsidRDefault="00715192" w:rsidP="0033786E">
      <w:pPr>
        <w:ind w:left="2694" w:firstLine="127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AFC13E0" wp14:editId="18080B11">
                <wp:simplePos x="0" y="0"/>
                <wp:positionH relativeFrom="column">
                  <wp:posOffset>6446520</wp:posOffset>
                </wp:positionH>
                <wp:positionV relativeFrom="paragraph">
                  <wp:posOffset>283210</wp:posOffset>
                </wp:positionV>
                <wp:extent cx="1275080" cy="406400"/>
                <wp:effectExtent l="0" t="0" r="0" b="0"/>
                <wp:wrapTight wrapText="bothSides">
                  <wp:wrapPolygon edited="0">
                    <wp:start x="968" y="0"/>
                    <wp:lineTo x="968" y="20250"/>
                    <wp:lineTo x="20331" y="20250"/>
                    <wp:lineTo x="20331" y="0"/>
                    <wp:lineTo x="968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10F6" w:rsidRPr="004A7E5F" w:rsidRDefault="000710F6">
                            <w:pPr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4E5CE9"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IYA</w:t>
                            </w: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C13E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507.6pt;margin-top:22.3pt;width:100.4pt;height:32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" filled="f" stroked="f" strokeweight=".5pt">
                <v:textbox>
                  <w:txbxContent>
                    <w:p w:rsidR="000710F6" w:rsidRPr="004A7E5F" w:rsidRDefault="000710F6">
                      <w:pPr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4E5CE9"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IYA</w:t>
                      </w: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Yadav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81379">
        <w:rPr>
          <w:noProof/>
        </w:rPr>
        <w:drawing>
          <wp:anchor distT="0" distB="0" distL="114300" distR="114300" simplePos="0" relativeHeight="251660800" behindDoc="1" locked="0" layoutInCell="1" allowOverlap="1" wp14:anchorId="12384186" wp14:editId="48460C13">
            <wp:simplePos x="0" y="0"/>
            <wp:positionH relativeFrom="page">
              <wp:posOffset>15766</wp:posOffset>
            </wp:positionH>
            <wp:positionV relativeFrom="page">
              <wp:posOffset>-424092</wp:posOffset>
            </wp:positionV>
            <wp:extent cx="7772268" cy="10452538"/>
            <wp:effectExtent l="0" t="0" r="635" b="6350"/>
            <wp:wrapNone/>
            <wp:docPr id="1" name="Picture 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1-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352" cy="1047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E5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A529DCD" wp14:editId="7BDB2CB4">
                <wp:simplePos x="0" y="0"/>
                <wp:positionH relativeFrom="column">
                  <wp:posOffset>6149340</wp:posOffset>
                </wp:positionH>
                <wp:positionV relativeFrom="paragraph">
                  <wp:posOffset>173686</wp:posOffset>
                </wp:positionV>
                <wp:extent cx="2052320" cy="538480"/>
                <wp:effectExtent l="0" t="0" r="5080" b="0"/>
                <wp:wrapNone/>
                <wp:docPr id="41" name="Flowchart: Termina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538480"/>
                        </a:xfrm>
                        <a:prstGeom prst="flowChartTerminator">
                          <a:avLst/>
                        </a:prstGeom>
                        <a:solidFill>
                          <a:srgbClr val="C00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AB38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1" o:spid="_x0000_s1026" type="#_x0000_t116" style="position:absolute;margin-left:484.2pt;margin-top:13.7pt;width:161.6pt;height:42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" fillcolor="#c00500" stroked="f" strokeweight="2pt"/>
            </w:pict>
          </mc:Fallback>
        </mc:AlternateContent>
      </w:r>
    </w:p>
    <w:tbl>
      <w:tblPr>
        <w:tblpPr w:leftFromText="180" w:rightFromText="180" w:vertAnchor="text" w:horzAnchor="margin" w:tblpXSpec="center" w:tblpY="9879"/>
        <w:tblW w:w="0" w:type="auto"/>
        <w:tblLook w:val="0000" w:firstRow="0" w:lastRow="0" w:firstColumn="0" w:lastColumn="0" w:noHBand="0" w:noVBand="0"/>
      </w:tblPr>
      <w:tblGrid>
        <w:gridCol w:w="9810"/>
      </w:tblGrid>
      <w:tr w:rsidR="008E2174" w:rsidTr="0034606D">
        <w:trPr>
          <w:trHeight w:val="1695"/>
        </w:trPr>
        <w:tc>
          <w:tcPr>
            <w:tcW w:w="9810" w:type="dxa"/>
            <w:vAlign w:val="center"/>
          </w:tcPr>
          <w:p w:rsidR="008E2174" w:rsidRPr="00A61923" w:rsidRDefault="008E2174" w:rsidP="0034606D">
            <w:pPr>
              <w:pStyle w:val="Heading1"/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Portfolio Photography</w:t>
            </w:r>
          </w:p>
        </w:tc>
      </w:tr>
    </w:tbl>
    <w:p w:rsidR="00457527" w:rsidRDefault="00CF6AC4">
      <w:r>
        <w:rPr>
          <w:noProof/>
        </w:rPr>
        <w:drawing>
          <wp:anchor distT="0" distB="0" distL="114300" distR="114300" simplePos="0" relativeHeight="251662848" behindDoc="1" locked="0" layoutInCell="1" allowOverlap="1" wp14:anchorId="1D940E7B" wp14:editId="61E1374B">
            <wp:simplePos x="0" y="0"/>
            <wp:positionH relativeFrom="column">
              <wp:posOffset>2674620</wp:posOffset>
            </wp:positionH>
            <wp:positionV relativeFrom="paragraph">
              <wp:posOffset>2949575</wp:posOffset>
            </wp:positionV>
            <wp:extent cx="4570730" cy="2720975"/>
            <wp:effectExtent l="304800" t="323850" r="325120" b="327025"/>
            <wp:wrapTight wrapText="bothSides">
              <wp:wrapPolygon edited="0">
                <wp:start x="2071" y="-2571"/>
                <wp:lineTo x="-810" y="-2268"/>
                <wp:lineTo x="-810" y="151"/>
                <wp:lineTo x="-1440" y="151"/>
                <wp:lineTo x="-1440" y="22079"/>
                <wp:lineTo x="-180" y="23742"/>
                <wp:lineTo x="-90" y="24045"/>
                <wp:lineTo x="19625" y="24045"/>
                <wp:lineTo x="19715" y="23742"/>
                <wp:lineTo x="22056" y="21928"/>
                <wp:lineTo x="22146" y="21928"/>
                <wp:lineTo x="22866" y="19508"/>
                <wp:lineTo x="23046" y="14669"/>
                <wp:lineTo x="23046" y="151"/>
                <wp:lineTo x="21696" y="-2117"/>
                <wp:lineTo x="21606" y="-2571"/>
                <wp:lineTo x="2071" y="-257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ock-photo-camera-lens-25754331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7209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5267E32D" wp14:editId="6FBFFFB9">
            <wp:simplePos x="0" y="0"/>
            <wp:positionH relativeFrom="column">
              <wp:posOffset>518160</wp:posOffset>
            </wp:positionH>
            <wp:positionV relativeFrom="paragraph">
              <wp:posOffset>535305</wp:posOffset>
            </wp:positionV>
            <wp:extent cx="4142740" cy="2761615"/>
            <wp:effectExtent l="304800" t="323850" r="314960" b="324485"/>
            <wp:wrapTight wrapText="bothSides">
              <wp:wrapPolygon edited="0">
                <wp:start x="2284" y="-2533"/>
                <wp:lineTo x="-894" y="-2235"/>
                <wp:lineTo x="-894" y="149"/>
                <wp:lineTo x="-1589" y="149"/>
                <wp:lineTo x="-1589" y="21754"/>
                <wp:lineTo x="-199" y="23691"/>
                <wp:lineTo x="-99" y="23989"/>
                <wp:lineTo x="19368" y="23989"/>
                <wp:lineTo x="19468" y="23691"/>
                <wp:lineTo x="22249" y="21605"/>
                <wp:lineTo x="22348" y="21605"/>
                <wp:lineTo x="22944" y="19221"/>
                <wp:lineTo x="23143" y="16837"/>
                <wp:lineTo x="23143" y="149"/>
                <wp:lineTo x="21653" y="-2086"/>
                <wp:lineTo x="21554" y="-2533"/>
                <wp:lineTo x="2284" y="-2533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ock-photo-indian-beautiful-fashion-brunette-woman-in-green-traditional-wedding-rich-sari-with-gold-jewelry-14153485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7616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7B4">
        <w:rPr>
          <w:noProof/>
        </w:rPr>
        <w:drawing>
          <wp:anchor distT="0" distB="0" distL="114300" distR="114300" simplePos="0" relativeHeight="251681280" behindDoc="1" locked="0" layoutInCell="1" allowOverlap="1" wp14:anchorId="34DE4ECD" wp14:editId="17EBA1B4">
            <wp:simplePos x="0" y="0"/>
            <wp:positionH relativeFrom="column">
              <wp:posOffset>4757598</wp:posOffset>
            </wp:positionH>
            <wp:positionV relativeFrom="paragraph">
              <wp:posOffset>8258175</wp:posOffset>
            </wp:positionV>
            <wp:extent cx="213995" cy="213995"/>
            <wp:effectExtent l="0" t="0" r="0" b="0"/>
            <wp:wrapTight wrapText="bothSides">
              <wp:wrapPolygon edited="0">
                <wp:start x="0" y="0"/>
                <wp:lineTo x="0" y="9614"/>
                <wp:lineTo x="9614" y="19228"/>
                <wp:lineTo x="19228" y="19228"/>
                <wp:lineTo x="19228" y="13460"/>
                <wp:lineTo x="9614" y="0"/>
                <wp:lineTo x="0" y="0"/>
              </wp:wrapPolygon>
            </wp:wrapTight>
            <wp:docPr id="34" name="Graphic 34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61E79368" wp14:editId="05A66159">
                <wp:simplePos x="0" y="0"/>
                <wp:positionH relativeFrom="column">
                  <wp:posOffset>4379595</wp:posOffset>
                </wp:positionH>
                <wp:positionV relativeFrom="paragraph">
                  <wp:posOffset>7566025</wp:posOffset>
                </wp:positionV>
                <wp:extent cx="2632075" cy="283210"/>
                <wp:effectExtent l="0" t="0" r="0" b="2540"/>
                <wp:wrapTight wrapText="bothSides">
                  <wp:wrapPolygon edited="0">
                    <wp:start x="469" y="0"/>
                    <wp:lineTo x="469" y="20341"/>
                    <wp:lineTo x="21105" y="20341"/>
                    <wp:lineTo x="21105" y="0"/>
                    <wp:lineTo x="469" y="0"/>
                  </wp:wrapPolygon>
                </wp:wrapTight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7AB5" w:rsidRPr="00D153E3" w:rsidRDefault="00657AB5" w:rsidP="00D153E3">
                            <w:pPr>
                              <w:jc w:val="center"/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153E3"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  <w:t>Get in touch with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9368" id="Text Box 29" o:spid="_x0000_s1027" type="#_x0000_t202" style="position:absolute;margin-left:344.85pt;margin-top:595.75pt;width:207.25pt;height:22.3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" filled="f" stroked="f" strokeweight=".5pt">
                <v:textbox>
                  <w:txbxContent>
                    <w:p w:rsidR="00657AB5" w:rsidRPr="00D153E3" w:rsidRDefault="00657AB5" w:rsidP="00D153E3">
                      <w:pPr>
                        <w:jc w:val="center"/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153E3"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  <w:t>Get in touch with me: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</w:rPr>
        <w:drawing>
          <wp:anchor distT="0" distB="0" distL="114300" distR="114300" simplePos="0" relativeHeight="251683328" behindDoc="1" locked="0" layoutInCell="1" allowOverlap="1" wp14:anchorId="4184273B" wp14:editId="5CEE75E8">
            <wp:simplePos x="0" y="0"/>
            <wp:positionH relativeFrom="column">
              <wp:posOffset>4697730</wp:posOffset>
            </wp:positionH>
            <wp:positionV relativeFrom="paragraph">
              <wp:posOffset>7967980</wp:posOffset>
            </wp:positionV>
            <wp:extent cx="269875" cy="269875"/>
            <wp:effectExtent l="0" t="0" r="0" b="0"/>
            <wp:wrapTight wrapText="bothSides">
              <wp:wrapPolygon edited="0">
                <wp:start x="0" y="0"/>
                <wp:lineTo x="0" y="19821"/>
                <wp:lineTo x="19821" y="19821"/>
                <wp:lineTo x="19821" y="0"/>
                <wp:lineTo x="0" y="0"/>
              </wp:wrapPolygon>
            </wp:wrapTight>
            <wp:docPr id="39" name="Graphic 3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nvelop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465BC920" wp14:editId="67E525F7">
                <wp:simplePos x="0" y="0"/>
                <wp:positionH relativeFrom="column">
                  <wp:posOffset>4925695</wp:posOffset>
                </wp:positionH>
                <wp:positionV relativeFrom="paragraph">
                  <wp:posOffset>7949565</wp:posOffset>
                </wp:positionV>
                <wp:extent cx="2183130" cy="284480"/>
                <wp:effectExtent l="0" t="0" r="0" b="1270"/>
                <wp:wrapTight wrapText="bothSides">
                  <wp:wrapPolygon edited="0">
                    <wp:start x="565" y="0"/>
                    <wp:lineTo x="565" y="20250"/>
                    <wp:lineTo x="20921" y="20250"/>
                    <wp:lineTo x="20921" y="0"/>
                    <wp:lineTo x="565" y="0"/>
                  </wp:wrapPolygon>
                </wp:wrapTight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53E3" w:rsidRPr="00F33A32" w:rsidRDefault="00710952" w:rsidP="00D153E3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hyperlink r:id="rId15" w:history="1">
                              <w:r w:rsidR="00D153E3" w:rsidRPr="00F33A32">
                                <w:rPr>
                                  <w:rStyle w:val="Hyperlink"/>
                                  <w:rFonts w:ascii="Articulate Extrabold" w:hAnsi="Articulate Extrabold"/>
                                  <w:color w:val="FFFFFF" w:themeColor="background1"/>
                                </w:rPr>
                                <w:t>riya1997@gmail.com</w:t>
                              </w:r>
                            </w:hyperlink>
                          </w:p>
                          <w:p w:rsidR="00D153E3" w:rsidRDefault="00D15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C920" id="Text Box 33" o:spid="_x0000_s1028" type="#_x0000_t202" style="position:absolute;margin-left:387.85pt;margin-top:625.95pt;width:171.9pt;height:22.4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" filled="f" stroked="f" strokeweight=".5pt">
                <v:textbox>
                  <w:txbxContent>
                    <w:p w:rsidR="00D153E3" w:rsidRPr="00F33A32" w:rsidRDefault="00710952" w:rsidP="00D153E3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hyperlink r:id="rId16" w:history="1">
                        <w:r w:rsidR="00D153E3" w:rsidRPr="00F33A32">
                          <w:rPr>
                            <w:rStyle w:val="Hyperlink"/>
                            <w:rFonts w:ascii="Articulate Extrabold" w:hAnsi="Articulate Extrabold"/>
                            <w:color w:val="FFFFFF" w:themeColor="background1"/>
                          </w:rPr>
                          <w:t>riya1997@gmail.com</w:t>
                        </w:r>
                      </w:hyperlink>
                    </w:p>
                    <w:p w:rsidR="00D153E3" w:rsidRDefault="00D153E3"/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07CEC528" wp14:editId="544C039B">
                <wp:simplePos x="0" y="0"/>
                <wp:positionH relativeFrom="column">
                  <wp:posOffset>4933950</wp:posOffset>
                </wp:positionH>
                <wp:positionV relativeFrom="paragraph">
                  <wp:posOffset>8230708</wp:posOffset>
                </wp:positionV>
                <wp:extent cx="1630680" cy="279400"/>
                <wp:effectExtent l="0" t="0" r="0" b="635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6951" w:rsidRPr="00F33A32" w:rsidRDefault="00386951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 w:rsidRPr="00F33A32">
                              <w:rPr>
                                <w:rStyle w:val="Hyperlink"/>
                                <w:rFonts w:ascii="Articulate Extrabold" w:hAnsi="Articulate Extrabold"/>
                                <w:color w:val="FFFFFF" w:themeColor="background1"/>
                              </w:rPr>
                              <w:t>+11097547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EC528" id="Text Box 38" o:spid="_x0000_s1029" type="#_x0000_t202" style="position:absolute;margin-left:388.5pt;margin-top:648.1pt;width:128.4pt;height:22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" filled="f" stroked="f" strokeweight=".5pt">
                <v:textbox>
                  <w:txbxContent>
                    <w:p w:rsidR="00386951" w:rsidRPr="00F33A32" w:rsidRDefault="00386951">
                      <w:pPr>
                        <w:rPr>
                          <w:color w:val="FFFFFF" w:themeColor="background1"/>
                          <w:lang w:val="en-IN"/>
                        </w:rPr>
                      </w:pPr>
                      <w:r w:rsidRPr="00F33A32">
                        <w:rPr>
                          <w:rStyle w:val="Hyperlink"/>
                          <w:rFonts w:ascii="Articulate Extrabold" w:hAnsi="Articulate Extrabold"/>
                          <w:color w:val="FFFFFF" w:themeColor="background1"/>
                        </w:rPr>
                        <w:t>+11097547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64083703" wp14:editId="59C35776">
                <wp:simplePos x="0" y="0"/>
                <wp:positionH relativeFrom="column">
                  <wp:posOffset>4294505</wp:posOffset>
                </wp:positionH>
                <wp:positionV relativeFrom="paragraph">
                  <wp:posOffset>7706360</wp:posOffset>
                </wp:positionV>
                <wp:extent cx="0" cy="866775"/>
                <wp:effectExtent l="76200" t="19050" r="76200" b="85725"/>
                <wp:wrapTight wrapText="bothSides">
                  <wp:wrapPolygon edited="0">
                    <wp:start x="-1" y="-475"/>
                    <wp:lineTo x="-1" y="23262"/>
                    <wp:lineTo x="-1" y="23262"/>
                    <wp:lineTo x="-1" y="-475"/>
                    <wp:lineTo x="-1" y="-475"/>
                  </wp:wrapPolygon>
                </wp:wrapTight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68B87" id="Straight Connector 43" o:spid="_x0000_s1026" style="position:absolute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15pt,606.8pt" to="338.15pt,6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" strokecolor="white [3212]" strokeweight="3pt">
                <v:shadow on="t" color="black" opacity="22937f" origin=",.5" offset="0,.63889mm"/>
                <w10:wrap type="tight"/>
              </v:lin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1B84DCB" wp14:editId="35FF37B7">
                <wp:simplePos x="0" y="0"/>
                <wp:positionH relativeFrom="column">
                  <wp:posOffset>1287145</wp:posOffset>
                </wp:positionH>
                <wp:positionV relativeFrom="paragraph">
                  <wp:posOffset>7886700</wp:posOffset>
                </wp:positionV>
                <wp:extent cx="2647950" cy="45974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431D" w:rsidRPr="0062431D" w:rsidRDefault="0062431D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r w:rsidRPr="0062431D">
                              <w:rPr>
                                <w:rFonts w:ascii="Articulate Extrabold" w:hAnsi="Articulate Extrabold"/>
                                <w:color w:val="FFFFFF" w:themeColor="background1"/>
                                <w:sz w:val="56"/>
                                <w:szCs w:val="56"/>
                              </w:rPr>
                              <w:t>RIYA</w:t>
                            </w:r>
                            <w:r w:rsidRPr="0062431D">
                              <w:rPr>
                                <w:rFonts w:ascii="Articulate Extrabold" w:hAnsi="Articulate Extrabold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4DCB" id="Text Box 42" o:spid="_x0000_s1030" type="#_x0000_t202" style="position:absolute;margin-left:101.35pt;margin-top:621pt;width:208.5pt;height:36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" filled="f" stroked="f" strokeweight=".5pt">
                <v:textbox>
                  <w:txbxContent>
                    <w:p w:rsidR="0062431D" w:rsidRPr="0062431D" w:rsidRDefault="0062431D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r w:rsidRPr="0062431D">
                        <w:rPr>
                          <w:rFonts w:ascii="Articulate Extrabold" w:hAnsi="Articulate Extrabold"/>
                          <w:color w:val="FFFFFF" w:themeColor="background1"/>
                          <w:sz w:val="56"/>
                          <w:szCs w:val="56"/>
                        </w:rPr>
                        <w:t>RIYA</w:t>
                      </w:r>
                      <w:r w:rsidRPr="0062431D">
                        <w:rPr>
                          <w:rFonts w:ascii="Articulate Extrabold" w:hAnsi="Articulate Extrabold"/>
                          <w:caps/>
                          <w:color w:val="FFFFFF" w:themeColor="background1"/>
                          <w:sz w:val="56"/>
                          <w:szCs w:val="56"/>
                        </w:rPr>
                        <w:t xml:space="preserve"> Yadav</w:t>
                      </w:r>
                    </w:p>
                  </w:txbxContent>
                </v:textbox>
              </v:shape>
            </w:pict>
          </mc:Fallback>
        </mc:AlternateContent>
      </w:r>
      <w:r w:rsidR="00E357E0">
        <w:rPr>
          <w:noProof/>
        </w:rPr>
        <w:drawing>
          <wp:anchor distT="0" distB="0" distL="114300" distR="114300" simplePos="0" relativeHeight="251664896" behindDoc="1" locked="0" layoutInCell="1" allowOverlap="1" wp14:anchorId="2B6003D9" wp14:editId="1B0925E6">
            <wp:simplePos x="0" y="0"/>
            <wp:positionH relativeFrom="column">
              <wp:posOffset>665480</wp:posOffset>
            </wp:positionH>
            <wp:positionV relativeFrom="paragraph">
              <wp:posOffset>7832725</wp:posOffset>
            </wp:positionV>
            <wp:extent cx="563245" cy="563245"/>
            <wp:effectExtent l="0" t="0" r="8255" b="0"/>
            <wp:wrapTight wrapText="bothSides">
              <wp:wrapPolygon edited="0">
                <wp:start x="6575" y="1461"/>
                <wp:lineTo x="1461" y="4383"/>
                <wp:lineTo x="0" y="7306"/>
                <wp:lineTo x="0" y="19725"/>
                <wp:lineTo x="21186" y="19725"/>
                <wp:lineTo x="21186" y="7306"/>
                <wp:lineTo x="19725" y="4383"/>
                <wp:lineTo x="14611" y="1461"/>
                <wp:lineTo x="6575" y="1461"/>
              </wp:wrapPolygon>
            </wp:wrapTight>
            <wp:docPr id="12" name="Graphic 12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mera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174">
        <w:rPr>
          <w:noProof/>
        </w:rPr>
        <w:t xml:space="preserve"> </w:t>
      </w:r>
      <w:r w:rsidR="00457527">
        <w:br w:type="page"/>
      </w:r>
    </w:p>
    <w:tbl>
      <w:tblPr>
        <w:tblpPr w:leftFromText="180" w:rightFromText="180" w:vertAnchor="text" w:tblpX="7504" w:tblpY="1054"/>
        <w:tblW w:w="0" w:type="auto"/>
        <w:tblLook w:val="0000" w:firstRow="0" w:lastRow="0" w:firstColumn="0" w:lastColumn="0" w:noHBand="0" w:noVBand="0"/>
      </w:tblPr>
      <w:tblGrid>
        <w:gridCol w:w="4436"/>
        <w:gridCol w:w="880"/>
      </w:tblGrid>
      <w:tr w:rsidR="005C0CD5" w:rsidTr="001D3D49">
        <w:trPr>
          <w:trHeight w:val="2788"/>
        </w:trPr>
        <w:tc>
          <w:tcPr>
            <w:tcW w:w="5316" w:type="dxa"/>
            <w:gridSpan w:val="2"/>
          </w:tcPr>
          <w:p w:rsidR="00562C61" w:rsidRPr="00A61923" w:rsidRDefault="00562C61" w:rsidP="00562C61">
            <w:pPr>
              <w:pStyle w:val="JournalingText"/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About me :</w:t>
            </w:r>
          </w:p>
          <w:p w:rsidR="00562C61" w:rsidRPr="004101EE" w:rsidRDefault="00562C61" w:rsidP="00427A7D">
            <w:pPr>
              <w:spacing w:after="0" w:line="240" w:lineRule="auto"/>
              <w:ind w:right="1088"/>
              <w:jc w:val="both"/>
              <w:rPr>
                <w:rFonts w:ascii="Open Sans" w:eastAsia="Times New Roman" w:hAnsi="Open Sans" w:cs="Open Sans"/>
                <w:sz w:val="24"/>
                <w:szCs w:val="24"/>
                <w:lang w:bidi="hi-IN"/>
              </w:rPr>
            </w:pPr>
            <w:r w:rsidRPr="004101EE">
              <w:rPr>
                <w:rFonts w:ascii="Open Sans" w:eastAsia="Times New Roman" w:hAnsi="Open Sans" w:cs="Open Sans"/>
                <w:color w:val="000000"/>
                <w:lang w:bidi="hi-IN"/>
              </w:rPr>
              <w:t>Hello. I am Riya. Photography has been my passion ever since I started using my mobile phone. My horizons began expanding when I got a new camera as a gift from my parents. I learned everything that goes into a single picture - the composition, the lighting, the balance, the elements, the rules, etc. Following my heart, I have finally reached a destination. I have discovered that I want to pursue my career in wedding photography. I want to become a beautiful wedding filmer and photographer. I want people to let me catch their special moments in my camera.</w:t>
            </w:r>
          </w:p>
          <w:p w:rsidR="005C0CD5" w:rsidRDefault="001D3D49" w:rsidP="005C0CD5">
            <w:pPr>
              <w:pStyle w:val="JournalingText"/>
            </w:pPr>
            <w:r w:rsidRPr="00457527">
              <w:rPr>
                <w:noProof/>
              </w:rPr>
              <mc:AlternateContent>
                <mc:Choice Requires="wps">
                  <w:drawing>
                    <wp:inline distT="0" distB="0" distL="0" distR="0" wp14:anchorId="6A07BD8B" wp14:editId="6EF85A9F">
                      <wp:extent cx="1024255" cy="1270"/>
                      <wp:effectExtent l="17780" t="20320" r="15240" b="16510"/>
                      <wp:docPr id="18" name="AutoShape 43" descr="text divide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2425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mpd="sng">
                                <a:solidFill>
                                  <a:srgbClr val="C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75DE6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3" o:spid="_x0000_s1026" type="#_x0000_t32" alt="text divider" style="width:80.65pt;height:.1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" strokecolor="#c00000" strokeweight="2.25pt">
                      <w10:anchorlock/>
                    </v:shape>
                  </w:pict>
                </mc:Fallback>
              </mc:AlternateContent>
            </w: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Pr="00D66C95" w:rsidRDefault="001D3D49" w:rsidP="005C0CD5">
            <w:pPr>
              <w:pStyle w:val="JournalingText"/>
            </w:pPr>
          </w:p>
        </w:tc>
      </w:tr>
      <w:tr w:rsidR="00562C61" w:rsidTr="002D0DE0">
        <w:trPr>
          <w:trHeight w:val="87"/>
        </w:trPr>
        <w:tc>
          <w:tcPr>
            <w:tcW w:w="5316" w:type="dxa"/>
            <w:gridSpan w:val="2"/>
          </w:tcPr>
          <w:p w:rsidR="00562C61" w:rsidRPr="00562C61" w:rsidRDefault="00562C61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</w:p>
        </w:tc>
      </w:tr>
      <w:tr w:rsidR="00562C61" w:rsidTr="005B67C3">
        <w:trPr>
          <w:gridAfter w:val="1"/>
          <w:wAfter w:w="880" w:type="dxa"/>
          <w:trHeight w:val="1285"/>
        </w:trPr>
        <w:tc>
          <w:tcPr>
            <w:tcW w:w="4436" w:type="dxa"/>
          </w:tcPr>
          <w:p w:rsidR="00562C61" w:rsidRPr="00562C61" w:rsidRDefault="00CF6AC4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74103A46" wp14:editId="7AC7F622">
                  <wp:simplePos x="0" y="0"/>
                  <wp:positionH relativeFrom="column">
                    <wp:posOffset>-99060</wp:posOffset>
                  </wp:positionH>
                  <wp:positionV relativeFrom="paragraph">
                    <wp:posOffset>-606425</wp:posOffset>
                  </wp:positionV>
                  <wp:extent cx="2791460" cy="1754505"/>
                  <wp:effectExtent l="114300" t="114300" r="142240" b="15049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tock-photo-indian-newlyweds-couple-hugging-and-bridal-holding-wedding-flower-bouquet-118674079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17545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C0CD5" w:rsidRDefault="00281379" w:rsidP="00E84A0C">
      <w:r>
        <w:rPr>
          <w:noProof/>
        </w:rPr>
        <w:drawing>
          <wp:anchor distT="0" distB="0" distL="114300" distR="114300" simplePos="0" relativeHeight="251659264" behindDoc="1" locked="0" layoutInCell="1" allowOverlap="1" wp14:anchorId="0F8CAB03" wp14:editId="3FF3002C">
            <wp:simplePos x="0" y="0"/>
            <wp:positionH relativeFrom="page">
              <wp:posOffset>0</wp:posOffset>
            </wp:positionH>
            <wp:positionV relativeFrom="page">
              <wp:posOffset>21590</wp:posOffset>
            </wp:positionV>
            <wp:extent cx="7781925" cy="10066655"/>
            <wp:effectExtent l="0" t="0" r="0" b="0"/>
            <wp:wrapNone/>
            <wp:docPr id="11" name="Picture 1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-1-0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6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CD5" w:rsidRDefault="00CF6AC4">
      <w:r>
        <w:rPr>
          <w:noProof/>
        </w:rPr>
        <w:drawing>
          <wp:anchor distT="0" distB="0" distL="114300" distR="114300" simplePos="0" relativeHeight="251691520" behindDoc="1" locked="0" layoutInCell="1" allowOverlap="1" wp14:anchorId="3F37EECA" wp14:editId="2A50140A">
            <wp:simplePos x="0" y="0"/>
            <wp:positionH relativeFrom="column">
              <wp:posOffset>4733925</wp:posOffset>
            </wp:positionH>
            <wp:positionV relativeFrom="paragraph">
              <wp:posOffset>7312660</wp:posOffset>
            </wp:positionV>
            <wp:extent cx="2791460" cy="1860550"/>
            <wp:effectExtent l="114300" t="114300" r="142240" b="139700"/>
            <wp:wrapTight wrapText="bothSides">
              <wp:wrapPolygon edited="0">
                <wp:start x="-884" y="-1327"/>
                <wp:lineTo x="-884" y="23001"/>
                <wp:lineTo x="22406" y="23001"/>
                <wp:lineTo x="22553" y="2654"/>
                <wp:lineTo x="22258" y="-1327"/>
                <wp:lineTo x="-884" y="-1327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tock-photo-pakistani-indian-wedding-bride-showing-henna-designs-and-jewelry-105310477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86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FAB5B5" wp14:editId="75D46BE4">
                <wp:simplePos x="0" y="0"/>
                <wp:positionH relativeFrom="column">
                  <wp:posOffset>1026795</wp:posOffset>
                </wp:positionH>
                <wp:positionV relativeFrom="paragraph">
                  <wp:posOffset>3002915</wp:posOffset>
                </wp:positionV>
                <wp:extent cx="2289175" cy="0"/>
                <wp:effectExtent l="38100" t="38100" r="7302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A17F0" id="Straight Connector 2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236.45pt" to="261.1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F9CF0A" wp14:editId="6D0C6F22">
                <wp:simplePos x="0" y="0"/>
                <wp:positionH relativeFrom="column">
                  <wp:posOffset>1023620</wp:posOffset>
                </wp:positionH>
                <wp:positionV relativeFrom="paragraph">
                  <wp:posOffset>6037580</wp:posOffset>
                </wp:positionV>
                <wp:extent cx="2289175" cy="0"/>
                <wp:effectExtent l="38100" t="38100" r="73025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EB3CA" id="Straight Connector 27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pt,475.4pt" to="260.85pt,4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1BAF050B" wp14:editId="5FD09674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3543300" cy="2362200"/>
            <wp:effectExtent l="19050" t="0" r="19050" b="685800"/>
            <wp:wrapTight wrapText="bothSides">
              <wp:wrapPolygon edited="0">
                <wp:start x="581" y="0"/>
                <wp:lineTo x="-116" y="523"/>
                <wp:lineTo x="-116" y="27697"/>
                <wp:lineTo x="21600" y="27697"/>
                <wp:lineTo x="21600" y="1742"/>
                <wp:lineTo x="21484" y="1045"/>
                <wp:lineTo x="21019" y="0"/>
                <wp:lineTo x="581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B4EC86E" wp14:editId="3AF7940B">
            <wp:simplePos x="0" y="0"/>
            <wp:positionH relativeFrom="column">
              <wp:posOffset>438150</wp:posOffset>
            </wp:positionH>
            <wp:positionV relativeFrom="paragraph">
              <wp:posOffset>3305810</wp:posOffset>
            </wp:positionV>
            <wp:extent cx="3614420" cy="2409825"/>
            <wp:effectExtent l="19050" t="0" r="24130" b="7143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7769745D" wp14:editId="24E008F4">
            <wp:simplePos x="0" y="0"/>
            <wp:positionH relativeFrom="column">
              <wp:posOffset>473075</wp:posOffset>
            </wp:positionH>
            <wp:positionV relativeFrom="paragraph">
              <wp:posOffset>6358255</wp:posOffset>
            </wp:positionV>
            <wp:extent cx="3707765" cy="2471420"/>
            <wp:effectExtent l="19050" t="0" r="26035" b="728980"/>
            <wp:wrapTight wrapText="bothSides">
              <wp:wrapPolygon edited="0">
                <wp:start x="555" y="0"/>
                <wp:lineTo x="-111" y="499"/>
                <wp:lineTo x="-111" y="27805"/>
                <wp:lineTo x="21641" y="27805"/>
                <wp:lineTo x="21641" y="1498"/>
                <wp:lineTo x="21530" y="832"/>
                <wp:lineTo x="20975" y="0"/>
                <wp:lineTo x="555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4714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1475" w:rsidRPr="00E84A0C" w:rsidRDefault="00562C61" w:rsidP="00E84A0C"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473180BD" wp14:editId="60E48F48">
            <wp:simplePos x="0" y="0"/>
            <wp:positionH relativeFrom="column">
              <wp:posOffset>349885</wp:posOffset>
            </wp:positionH>
            <wp:positionV relativeFrom="paragraph">
              <wp:posOffset>5001895</wp:posOffset>
            </wp:positionV>
            <wp:extent cx="5645785" cy="4143375"/>
            <wp:effectExtent l="133350" t="114300" r="145415" b="142875"/>
            <wp:wrapTight wrapText="bothSides">
              <wp:wrapPolygon edited="0">
                <wp:start x="-437" y="-596"/>
                <wp:lineTo x="-510" y="22246"/>
                <wp:lineTo x="22011" y="22246"/>
                <wp:lineTo x="22083" y="1192"/>
                <wp:lineTo x="21938" y="-596"/>
                <wp:lineTo x="-437" y="-596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43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2A790874" wp14:editId="3B59B245">
                <wp:simplePos x="0" y="0"/>
                <wp:positionH relativeFrom="column">
                  <wp:posOffset>4850130</wp:posOffset>
                </wp:positionH>
                <wp:positionV relativeFrom="paragraph">
                  <wp:posOffset>4475480</wp:posOffset>
                </wp:positionV>
                <wp:extent cx="4601845" cy="759460"/>
                <wp:effectExtent l="0" t="0" r="5397" b="0"/>
                <wp:wrapTight wrapText="bothSides">
                  <wp:wrapPolygon edited="0">
                    <wp:start x="21345" y="81"/>
                    <wp:lineTo x="332" y="81"/>
                    <wp:lineTo x="332" y="21212"/>
                    <wp:lineTo x="21345" y="21212"/>
                    <wp:lineTo x="21345" y="81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01845" cy="75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076B" w:rsidRPr="00DE076B" w:rsidRDefault="00DE076B" w:rsidP="00DE076B">
                            <w:pPr>
                              <w:jc w:val="center"/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PORTFOLIO </w:t>
                            </w:r>
                            <w:r w:rsidR="00C14232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0874" id="Text Box 8" o:spid="_x0000_s1031" type="#_x0000_t202" style="position:absolute;margin-left:381.9pt;margin-top:352.4pt;width:362.35pt;height:59.8pt;rotation:-90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" filled="f" stroked="f" strokeweight=".5pt">
                <v:textbox>
                  <w:txbxContent>
                    <w:p w:rsidR="00DE076B" w:rsidRPr="00DE076B" w:rsidRDefault="00DE076B" w:rsidP="00DE076B">
                      <w:pPr>
                        <w:jc w:val="center"/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</w:pP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PORTFOLIO </w:t>
                      </w:r>
                      <w:r w:rsidR="00C14232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>PHOTOGRAPHY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1E05">
        <w:rPr>
          <w:noProof/>
        </w:rPr>
        <w:drawing>
          <wp:anchor distT="0" distB="0" distL="114300" distR="114300" simplePos="0" relativeHeight="251668992" behindDoc="1" locked="0" layoutInCell="1" allowOverlap="1" wp14:anchorId="02703714" wp14:editId="0044719E">
            <wp:simplePos x="0" y="0"/>
            <wp:positionH relativeFrom="column">
              <wp:posOffset>3271520</wp:posOffset>
            </wp:positionH>
            <wp:positionV relativeFrom="paragraph">
              <wp:posOffset>2319655</wp:posOffset>
            </wp:positionV>
            <wp:extent cx="2679700" cy="1966595"/>
            <wp:effectExtent l="114300" t="114300" r="139700" b="147955"/>
            <wp:wrapTight wrapText="bothSides">
              <wp:wrapPolygon edited="0">
                <wp:start x="-921" y="-1255"/>
                <wp:lineTo x="-921" y="23016"/>
                <wp:lineTo x="22265" y="23016"/>
                <wp:lineTo x="22573" y="19250"/>
                <wp:lineTo x="22573" y="2511"/>
                <wp:lineTo x="22265" y="-1255"/>
                <wp:lineTo x="-921" y="-1255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ock-photo-indian-wedding-decoration-105469518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966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>
        <w:rPr>
          <w:noProof/>
        </w:rPr>
        <w:drawing>
          <wp:anchor distT="0" distB="0" distL="114300" distR="114300" simplePos="0" relativeHeight="251667968" behindDoc="1" locked="0" layoutInCell="1" allowOverlap="1" wp14:anchorId="11975156" wp14:editId="6FD1626F">
            <wp:simplePos x="0" y="0"/>
            <wp:positionH relativeFrom="column">
              <wp:posOffset>3273425</wp:posOffset>
            </wp:positionH>
            <wp:positionV relativeFrom="paragraph">
              <wp:posOffset>153670</wp:posOffset>
            </wp:positionV>
            <wp:extent cx="2636520" cy="1931670"/>
            <wp:effectExtent l="114300" t="114300" r="144780" b="144780"/>
            <wp:wrapTight wrapText="bothSides">
              <wp:wrapPolygon edited="0">
                <wp:start x="-936" y="-1278"/>
                <wp:lineTo x="-936" y="23006"/>
                <wp:lineTo x="22474" y="23006"/>
                <wp:lineTo x="22630" y="2556"/>
                <wp:lineTo x="22318" y="-1278"/>
                <wp:lineTo x="-936" y="-127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31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 w:rsidRPr="00E970A0">
        <w:rPr>
          <w:noProof/>
        </w:rPr>
        <w:drawing>
          <wp:anchor distT="0" distB="0" distL="114300" distR="114300" simplePos="0" relativeHeight="251665920" behindDoc="1" locked="0" layoutInCell="1" allowOverlap="1" wp14:anchorId="373F0567" wp14:editId="6CF776E3">
            <wp:simplePos x="0" y="0"/>
            <wp:positionH relativeFrom="column">
              <wp:posOffset>339090</wp:posOffset>
            </wp:positionH>
            <wp:positionV relativeFrom="paragraph">
              <wp:posOffset>156210</wp:posOffset>
            </wp:positionV>
            <wp:extent cx="2593975" cy="4147820"/>
            <wp:effectExtent l="114300" t="114300" r="149225" b="138430"/>
            <wp:wrapTight wrapText="bothSides">
              <wp:wrapPolygon edited="0">
                <wp:start x="-952" y="-595"/>
                <wp:lineTo x="-952" y="22222"/>
                <wp:lineTo x="22525" y="22222"/>
                <wp:lineTo x="22684" y="1190"/>
                <wp:lineTo x="22367" y="-595"/>
                <wp:lineTo x="-952" y="-59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4147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CD5">
        <w:rPr>
          <w:noProof/>
        </w:rPr>
        <w:drawing>
          <wp:anchor distT="0" distB="0" distL="114300" distR="114300" simplePos="0" relativeHeight="251661824" behindDoc="1" locked="0" layoutInCell="1" allowOverlap="1" wp14:anchorId="52D4E557" wp14:editId="6AC0A92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792872" cy="10080939"/>
            <wp:effectExtent l="0" t="0" r="0" b="0"/>
            <wp:wrapNone/>
            <wp:docPr id="4" name="Picture 4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-0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872" cy="10080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1475" w:rsidRPr="00E84A0C" w:rsidSect="00457527">
      <w:pgSz w:w="12240" w:h="15840"/>
      <w:pgMar w:top="0" w:right="0" w:bottom="288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952" w:rsidRDefault="00710952" w:rsidP="001D0545">
      <w:pPr>
        <w:spacing w:after="0" w:line="240" w:lineRule="auto"/>
      </w:pPr>
      <w:r>
        <w:separator/>
      </w:r>
    </w:p>
  </w:endnote>
  <w:endnote w:type="continuationSeparator" w:id="0">
    <w:p w:rsidR="00710952" w:rsidRDefault="00710952" w:rsidP="001D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 Semibold">
    <w:altName w:val="Segoe UI"/>
    <w:charset w:val="00"/>
    <w:family w:val="swiss"/>
    <w:pitch w:val="variable"/>
    <w:sig w:usb0="E10002FF" w:usb1="5000ECFF" w:usb2="00000009" w:usb3="00000000" w:csb0="0000019F" w:csb1="00000000"/>
  </w:font>
  <w:font w:name="Articulate Extrabold">
    <w:altName w:val="Calibri"/>
    <w:charset w:val="00"/>
    <w:family w:val="auto"/>
    <w:pitch w:val="variable"/>
    <w:sig w:usb0="8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gent Red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952" w:rsidRDefault="00710952" w:rsidP="001D0545">
      <w:pPr>
        <w:spacing w:after="0" w:line="240" w:lineRule="auto"/>
      </w:pPr>
      <w:r>
        <w:separator/>
      </w:r>
    </w:p>
  </w:footnote>
  <w:footnote w:type="continuationSeparator" w:id="0">
    <w:p w:rsidR="00710952" w:rsidRDefault="00710952" w:rsidP="001D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906ED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64F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9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76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E52DC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84A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26D8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1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405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86E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52"/>
    <w:rsid w:val="00001676"/>
    <w:rsid w:val="00011708"/>
    <w:rsid w:val="00014D3C"/>
    <w:rsid w:val="00037EFD"/>
    <w:rsid w:val="00051875"/>
    <w:rsid w:val="00061BB8"/>
    <w:rsid w:val="000710F6"/>
    <w:rsid w:val="00075417"/>
    <w:rsid w:val="00082D6E"/>
    <w:rsid w:val="00087B82"/>
    <w:rsid w:val="00097F80"/>
    <w:rsid w:val="000A6155"/>
    <w:rsid w:val="000C4867"/>
    <w:rsid w:val="000D4C9C"/>
    <w:rsid w:val="001433FA"/>
    <w:rsid w:val="00155D79"/>
    <w:rsid w:val="00156717"/>
    <w:rsid w:val="00182251"/>
    <w:rsid w:val="00183E50"/>
    <w:rsid w:val="00187273"/>
    <w:rsid w:val="001A1E37"/>
    <w:rsid w:val="001D0545"/>
    <w:rsid w:val="001D3D49"/>
    <w:rsid w:val="001E1736"/>
    <w:rsid w:val="001E546B"/>
    <w:rsid w:val="00204218"/>
    <w:rsid w:val="00207E0A"/>
    <w:rsid w:val="00222948"/>
    <w:rsid w:val="00235325"/>
    <w:rsid w:val="0023778D"/>
    <w:rsid w:val="00281379"/>
    <w:rsid w:val="002819AF"/>
    <w:rsid w:val="002839E1"/>
    <w:rsid w:val="002A1C57"/>
    <w:rsid w:val="002D017F"/>
    <w:rsid w:val="002D0DE0"/>
    <w:rsid w:val="002D1EC9"/>
    <w:rsid w:val="002D2523"/>
    <w:rsid w:val="002D63FA"/>
    <w:rsid w:val="002F6EE0"/>
    <w:rsid w:val="003109B0"/>
    <w:rsid w:val="00325804"/>
    <w:rsid w:val="0033786E"/>
    <w:rsid w:val="00343257"/>
    <w:rsid w:val="0034606D"/>
    <w:rsid w:val="0034628D"/>
    <w:rsid w:val="00386951"/>
    <w:rsid w:val="00395784"/>
    <w:rsid w:val="003D68C3"/>
    <w:rsid w:val="00427A7D"/>
    <w:rsid w:val="00431C3B"/>
    <w:rsid w:val="0043695C"/>
    <w:rsid w:val="00452A31"/>
    <w:rsid w:val="00457527"/>
    <w:rsid w:val="004A0424"/>
    <w:rsid w:val="004A7E5F"/>
    <w:rsid w:val="004D0A6A"/>
    <w:rsid w:val="004D598B"/>
    <w:rsid w:val="004D79F8"/>
    <w:rsid w:val="004E03EA"/>
    <w:rsid w:val="004E50E6"/>
    <w:rsid w:val="004E5CE9"/>
    <w:rsid w:val="00500D49"/>
    <w:rsid w:val="00505757"/>
    <w:rsid w:val="00505CB8"/>
    <w:rsid w:val="00527C8D"/>
    <w:rsid w:val="00530F59"/>
    <w:rsid w:val="0054184B"/>
    <w:rsid w:val="00562C61"/>
    <w:rsid w:val="00562D4C"/>
    <w:rsid w:val="0057652E"/>
    <w:rsid w:val="005B519F"/>
    <w:rsid w:val="005B67C3"/>
    <w:rsid w:val="005C0CD5"/>
    <w:rsid w:val="005C6A8A"/>
    <w:rsid w:val="005F31A4"/>
    <w:rsid w:val="006003BC"/>
    <w:rsid w:val="00602DF8"/>
    <w:rsid w:val="0062431D"/>
    <w:rsid w:val="00624465"/>
    <w:rsid w:val="00624614"/>
    <w:rsid w:val="00631BE9"/>
    <w:rsid w:val="006533A7"/>
    <w:rsid w:val="00653E7A"/>
    <w:rsid w:val="00657AB5"/>
    <w:rsid w:val="006621D9"/>
    <w:rsid w:val="006B0493"/>
    <w:rsid w:val="006C2FE8"/>
    <w:rsid w:val="006E350C"/>
    <w:rsid w:val="006E432C"/>
    <w:rsid w:val="00706328"/>
    <w:rsid w:val="00710952"/>
    <w:rsid w:val="00715192"/>
    <w:rsid w:val="007301E1"/>
    <w:rsid w:val="0073047F"/>
    <w:rsid w:val="00775753"/>
    <w:rsid w:val="00793864"/>
    <w:rsid w:val="007A4463"/>
    <w:rsid w:val="007A4955"/>
    <w:rsid w:val="007B60D5"/>
    <w:rsid w:val="007C2549"/>
    <w:rsid w:val="007D1B10"/>
    <w:rsid w:val="007E58E3"/>
    <w:rsid w:val="007F1714"/>
    <w:rsid w:val="007F7AB9"/>
    <w:rsid w:val="0080201C"/>
    <w:rsid w:val="00803358"/>
    <w:rsid w:val="00843B16"/>
    <w:rsid w:val="008504C9"/>
    <w:rsid w:val="00852DCE"/>
    <w:rsid w:val="00870C3F"/>
    <w:rsid w:val="008778E7"/>
    <w:rsid w:val="008853F8"/>
    <w:rsid w:val="0088797E"/>
    <w:rsid w:val="008C1982"/>
    <w:rsid w:val="008C6EEC"/>
    <w:rsid w:val="008E2174"/>
    <w:rsid w:val="008E6215"/>
    <w:rsid w:val="00907984"/>
    <w:rsid w:val="00911747"/>
    <w:rsid w:val="009829BD"/>
    <w:rsid w:val="00987C19"/>
    <w:rsid w:val="009A3206"/>
    <w:rsid w:val="009B208C"/>
    <w:rsid w:val="009D17DB"/>
    <w:rsid w:val="00A00E47"/>
    <w:rsid w:val="00A20B89"/>
    <w:rsid w:val="00A344C1"/>
    <w:rsid w:val="00A61923"/>
    <w:rsid w:val="00A70507"/>
    <w:rsid w:val="00A7246B"/>
    <w:rsid w:val="00A855BE"/>
    <w:rsid w:val="00AA3F30"/>
    <w:rsid w:val="00AB3B89"/>
    <w:rsid w:val="00AB5546"/>
    <w:rsid w:val="00AB5FC5"/>
    <w:rsid w:val="00AC4DC8"/>
    <w:rsid w:val="00AD52F6"/>
    <w:rsid w:val="00AE20DD"/>
    <w:rsid w:val="00AE6F4A"/>
    <w:rsid w:val="00AF0AC8"/>
    <w:rsid w:val="00AF261C"/>
    <w:rsid w:val="00AF348F"/>
    <w:rsid w:val="00B04E07"/>
    <w:rsid w:val="00B141F3"/>
    <w:rsid w:val="00B76844"/>
    <w:rsid w:val="00B80AE8"/>
    <w:rsid w:val="00BA658C"/>
    <w:rsid w:val="00BB4125"/>
    <w:rsid w:val="00BB4B66"/>
    <w:rsid w:val="00BC3C4E"/>
    <w:rsid w:val="00BD0379"/>
    <w:rsid w:val="00BE065C"/>
    <w:rsid w:val="00BE1E05"/>
    <w:rsid w:val="00C1218A"/>
    <w:rsid w:val="00C14232"/>
    <w:rsid w:val="00C145FD"/>
    <w:rsid w:val="00C25C2B"/>
    <w:rsid w:val="00C43958"/>
    <w:rsid w:val="00C46281"/>
    <w:rsid w:val="00C649B1"/>
    <w:rsid w:val="00C82905"/>
    <w:rsid w:val="00C832E2"/>
    <w:rsid w:val="00CA05A3"/>
    <w:rsid w:val="00CC048F"/>
    <w:rsid w:val="00CC0A79"/>
    <w:rsid w:val="00CF6AC4"/>
    <w:rsid w:val="00D12841"/>
    <w:rsid w:val="00D153E3"/>
    <w:rsid w:val="00D27078"/>
    <w:rsid w:val="00D34A7C"/>
    <w:rsid w:val="00D62807"/>
    <w:rsid w:val="00D66C95"/>
    <w:rsid w:val="00D73723"/>
    <w:rsid w:val="00D859BF"/>
    <w:rsid w:val="00DB05C6"/>
    <w:rsid w:val="00DB673F"/>
    <w:rsid w:val="00DE076B"/>
    <w:rsid w:val="00DF0661"/>
    <w:rsid w:val="00DF3AE2"/>
    <w:rsid w:val="00E357E0"/>
    <w:rsid w:val="00E376D0"/>
    <w:rsid w:val="00E410B0"/>
    <w:rsid w:val="00E608DB"/>
    <w:rsid w:val="00E674EF"/>
    <w:rsid w:val="00E84A0C"/>
    <w:rsid w:val="00E970A0"/>
    <w:rsid w:val="00EA0219"/>
    <w:rsid w:val="00EA2739"/>
    <w:rsid w:val="00EC4400"/>
    <w:rsid w:val="00F052FB"/>
    <w:rsid w:val="00F07EDD"/>
    <w:rsid w:val="00F1244F"/>
    <w:rsid w:val="00F13815"/>
    <w:rsid w:val="00F22975"/>
    <w:rsid w:val="00F33A32"/>
    <w:rsid w:val="00F37150"/>
    <w:rsid w:val="00F85C5D"/>
    <w:rsid w:val="00F85C82"/>
    <w:rsid w:val="00F957B4"/>
    <w:rsid w:val="00FA15DA"/>
    <w:rsid w:val="00FA2713"/>
    <w:rsid w:val="00FB12F8"/>
    <w:rsid w:val="00FC313C"/>
    <w:rsid w:val="00FC49D1"/>
    <w:rsid w:val="00FD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  <o:shapelayout v:ext="edit">
      <o:idmap v:ext="edit" data="1"/>
    </o:shapelayout>
  </w:shapeDefaults>
  <w:decimalSymbol w:val="."/>
  <w:listSeparator w:val=","/>
  <w14:docId w14:val="273E6AAA"/>
  <w15:docId w15:val="{2566D3B4-D323-4641-B92D-7924474C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58C"/>
  </w:style>
  <w:style w:type="paragraph" w:styleId="Heading1">
    <w:name w:val="heading 1"/>
    <w:basedOn w:val="Normal"/>
    <w:next w:val="Normal"/>
    <w:link w:val="Heading1Char"/>
    <w:uiPriority w:val="9"/>
    <w:qFormat/>
    <w:rsid w:val="00987C19"/>
    <w:pPr>
      <w:spacing w:after="0" w:line="216" w:lineRule="auto"/>
      <w:jc w:val="center"/>
      <w:outlineLvl w:val="0"/>
    </w:pPr>
    <w:rPr>
      <w:rFonts w:asciiTheme="majorHAnsi" w:hAnsiTheme="majorHAnsi"/>
      <w:color w:val="C31F3B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A0C"/>
    <w:pPr>
      <w:framePr w:hSpace="180" w:wrap="around" w:vAnchor="text" w:hAnchor="text" w:x="1324" w:y="12556"/>
      <w:spacing w:after="120" w:line="240" w:lineRule="auto"/>
      <w:jc w:val="center"/>
      <w:outlineLvl w:val="1"/>
    </w:pPr>
    <w:rPr>
      <w:rFonts w:asciiTheme="majorHAnsi" w:hAnsiTheme="majorHAnsi"/>
      <w:color w:val="FFFFFF" w:themeColor="background1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A0"/>
    <w:pPr>
      <w:framePr w:hSpace="180" w:wrap="around" w:vAnchor="text" w:hAnchor="text" w:x="1324" w:y="12436"/>
      <w:spacing w:before="40" w:after="0" w:line="240" w:lineRule="auto"/>
      <w:jc w:val="center"/>
      <w:outlineLvl w:val="2"/>
    </w:pPr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4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0B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ELEBRATE">
    <w:name w:val="CELEBRATE"/>
    <w:basedOn w:val="Normal"/>
    <w:qFormat/>
    <w:rsid w:val="00987C19"/>
    <w:pPr>
      <w:spacing w:after="0" w:line="192" w:lineRule="auto"/>
      <w:jc w:val="center"/>
    </w:pPr>
    <w:rPr>
      <w:rFonts w:eastAsia="Times New Roman" w:cs="Times New Roman"/>
      <w:caps/>
      <w:color w:val="4C8AC5"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87C19"/>
    <w:rPr>
      <w:rFonts w:asciiTheme="majorHAnsi" w:hAnsiTheme="majorHAnsi"/>
      <w:color w:val="C31F3B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rsid w:val="00E84A0C"/>
    <w:rPr>
      <w:rFonts w:asciiTheme="majorHAnsi" w:hAnsiTheme="majorHAnsi"/>
      <w:color w:val="FFFFFF" w:themeColor="background1"/>
      <w:sz w:val="56"/>
      <w:szCs w:val="56"/>
    </w:rPr>
  </w:style>
  <w:style w:type="paragraph" w:customStyle="1" w:styleId="JournalingText">
    <w:name w:val="Journaling Text"/>
    <w:basedOn w:val="Normal"/>
    <w:qFormat/>
    <w:rsid w:val="007F7AB9"/>
    <w:pPr>
      <w:widowControl w:val="0"/>
      <w:spacing w:after="80"/>
    </w:pPr>
    <w:rPr>
      <w:rFonts w:eastAsia="Cambria" w:cs="Times New Roman"/>
      <w:color w:val="262626" w:themeColor="text1" w:themeTint="D9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C0CD5"/>
    <w:pPr>
      <w:framePr w:hSpace="180" w:wrap="around" w:vAnchor="text" w:hAnchor="text" w:x="7504" w:y="12391"/>
      <w:spacing w:after="0"/>
    </w:pPr>
    <w:rPr>
      <w:i/>
      <w:color w:val="C00000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5C0CD5"/>
    <w:rPr>
      <w:i/>
      <w:color w:val="C00000"/>
      <w:sz w:val="32"/>
      <w:szCs w:val="32"/>
    </w:rPr>
  </w:style>
  <w:style w:type="paragraph" w:styleId="Subtitle">
    <w:name w:val="Subtitle"/>
    <w:basedOn w:val="CELEBRATE"/>
    <w:next w:val="Normal"/>
    <w:link w:val="SubtitleChar"/>
    <w:uiPriority w:val="11"/>
    <w:qFormat/>
    <w:rsid w:val="00852DCE"/>
    <w:pPr>
      <w:spacing w:line="18" w:lineRule="atLeast"/>
    </w:pPr>
  </w:style>
  <w:style w:type="character" w:customStyle="1" w:styleId="SubtitleChar">
    <w:name w:val="Subtitle Char"/>
    <w:basedOn w:val="DefaultParagraphFont"/>
    <w:link w:val="Subtitle"/>
    <w:uiPriority w:val="11"/>
    <w:rsid w:val="00852DCE"/>
    <w:rPr>
      <w:rFonts w:eastAsia="Times New Roman" w:cs="Times New Roman"/>
      <w:caps/>
      <w:color w:val="4C8AC5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0A0"/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45"/>
  </w:style>
  <w:style w:type="paragraph" w:styleId="Footer">
    <w:name w:val="footer"/>
    <w:basedOn w:val="Normal"/>
    <w:link w:val="Foot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45"/>
  </w:style>
  <w:style w:type="character" w:styleId="Hyperlink">
    <w:name w:val="Hyperlink"/>
    <w:basedOn w:val="DefaultParagraphFont"/>
    <w:uiPriority w:val="99"/>
    <w:unhideWhenUsed/>
    <w:rsid w:val="00D15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sv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mailto:riya1997@gmail.com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hyperlink" Target="mailto:riya1997@gmail.com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sv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075db34da556ecf059ebbb2f90272e18\075db34da556ecf059ebbb2f90272e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8">
      <a:majorFont>
        <a:latin typeface="Tahoma 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C8BB6-8689-45DB-BD00-9D34980D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075db34da556ecf059ebbb2f90272e18</Template>
  <TotalTime>1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cp:lastPrinted>2021-08-12T07:01:00Z</cp:lastPrinted>
  <dcterms:created xsi:type="dcterms:W3CDTF">2026-04-28T06:33:00Z</dcterms:created>
  <dcterms:modified xsi:type="dcterms:W3CDTF">2026-04-28T06:34:00Z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12;#95;#Word 12;#448;#Microsoft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