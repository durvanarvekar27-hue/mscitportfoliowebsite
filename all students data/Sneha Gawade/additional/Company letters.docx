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2698"/>
        <w:gridCol w:w="3585"/>
      </w:tblGrid>
      <w:tr w:rsidR="000E7E1B" w:rsidTr="007F6598">
        <w:trPr>
          <w:trHeight w:val="1180"/>
        </w:trPr>
        <w:tc>
          <w:tcPr>
            <w:tcW w:w="2698" w:type="dxa"/>
          </w:tcPr>
          <w:p w:rsidR="000E7E1B" w:rsidRPr="000E7E1B" w:rsidRDefault="000E7E1B" w:rsidP="007F6598">
            <w:pPr>
              <w:pStyle w:val="Heading3"/>
              <w:framePr w:hSpace="0" w:wrap="auto" w:vAnchor="margin" w:xAlign="left" w:yAlign="inline"/>
              <w:spacing w:after="100"/>
            </w:pPr>
            <w:r w:rsidRPr="000E7E1B">
              <w:t>Company Name</w:t>
            </w:r>
          </w:p>
          <w:p w:rsidR="000E7E1B" w:rsidRPr="003E6C3E" w:rsidRDefault="003E6C3E" w:rsidP="007F6598">
            <w:pPr>
              <w:pStyle w:val="NoSpacing"/>
              <w:framePr w:hSpace="0" w:wrap="auto" w:vAnchor="margin" w:xAlign="left" w:yAlign="inline"/>
              <w:rPr>
                <w:sz w:val="40"/>
                <w:szCs w:val="40"/>
              </w:rPr>
            </w:pPr>
            <w:r w:rsidRPr="003E6C3E">
              <w:rPr>
                <w:sz w:val="40"/>
                <w:szCs w:val="40"/>
              </w:rPr>
              <w:t xml:space="preserve"> </w:t>
            </w:r>
            <w:r w:rsidR="00BC636C">
              <w:rPr>
                <w:sz w:val="40"/>
                <w:szCs w:val="40"/>
              </w:rPr>
              <w:t xml:space="preserve"> Sneha Gawade </w:t>
            </w:r>
            <w:r w:rsidRPr="003E6C3E">
              <w:rPr>
                <w:sz w:val="40"/>
                <w:szCs w:val="40"/>
              </w:rPr>
              <w:t xml:space="preserve"> </w:t>
            </w:r>
          </w:p>
        </w:tc>
        <w:tc>
          <w:tcPr>
            <w:tcW w:w="2763" w:type="dxa"/>
          </w:tcPr>
          <w:p w:rsidR="000E7E1B" w:rsidRPr="000E7E1B" w:rsidRDefault="000E7E1B" w:rsidP="007F6598">
            <w:pPr>
              <w:pStyle w:val="Content"/>
              <w:framePr w:hSpace="0" w:wrap="auto" w:vAnchor="margin" w:xAlign="left" w:yAlign="inline"/>
            </w:pPr>
          </w:p>
          <w:p w:rsidR="00D57E40" w:rsidRDefault="000E7E1B" w:rsidP="007F6598">
            <w:pPr>
              <w:pStyle w:val="Content"/>
              <w:framePr w:hSpace="0" w:wrap="auto" w:vAnchor="margin" w:xAlign="left" w:yAlign="inline"/>
            </w:pPr>
            <w:r w:rsidRPr="000E7E1B">
              <w:t xml:space="preserve">Phone:  </w:t>
            </w:r>
            <w:r w:rsidR="003E6C3E">
              <w:t xml:space="preserve"> </w:t>
            </w:r>
            <w:r w:rsidR="00D57E40">
              <w:t xml:space="preserve"> 9420710443</w:t>
            </w:r>
          </w:p>
          <w:p w:rsidR="000E7E1B" w:rsidRPr="000E7E1B" w:rsidRDefault="000E7E1B" w:rsidP="007F6598">
            <w:pPr>
              <w:pStyle w:val="Content"/>
              <w:framePr w:hSpace="0" w:wrap="auto" w:vAnchor="margin" w:xAlign="left" w:yAlign="inline"/>
            </w:pPr>
            <w:r>
              <w:t xml:space="preserve"> </w:t>
            </w:r>
            <w:r w:rsidRPr="000E7E1B">
              <w:t xml:space="preserve">E-mail: </w:t>
            </w:r>
            <w:r w:rsidR="003E6C3E">
              <w:t xml:space="preserve"> </w:t>
            </w:r>
            <w:r w:rsidR="00D57E40" w:rsidRPr="00D57E40">
              <w:t>s</w:t>
            </w:r>
            <w:r w:rsidR="00D57E40">
              <w:t>nehagawade419@gamail.com</w:t>
            </w:r>
            <w:bookmarkStart w:id="0" w:name="_GoBack"/>
            <w:bookmarkEnd w:id="0"/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F6598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:rsidR="007F6598" w:rsidRDefault="007F6598" w:rsidP="007F6598">
            <w:pPr>
              <w:framePr w:hSpace="0" w:wrap="auto" w:vAnchor="margin" w:xAlign="left" w:yAlign="inlin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1BF177" wp14:editId="420B516D">
                      <wp:extent cx="2306472" cy="627797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6472" cy="6277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Default="007F6598" w:rsidP="007F6598">
                                  <w:pPr>
                                    <w:pStyle w:val="Heading3"/>
                                  </w:pPr>
                                  <w:r>
                                    <w:t xml:space="preserve">Name of the Recipient </w:t>
                                  </w:r>
                                </w:p>
                                <w:p w:rsidR="00BC636C" w:rsidRPr="007F6598" w:rsidRDefault="003E6C3E" w:rsidP="00BC636C">
                                  <w:pPr>
                                    <w:pStyle w:val="NoSpacing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="00BC636C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="00BC636C">
                                    <w:rPr>
                                      <w:sz w:val="24"/>
                                      <w:szCs w:val="24"/>
                                    </w:rPr>
                                    <w:t xml:space="preserve">Siddhi Gawade </w:t>
                                  </w:r>
                                </w:p>
                                <w:p w:rsidR="007F6598" w:rsidRPr="007F6598" w:rsidRDefault="003E6C3E" w:rsidP="007F6598">
                                  <w:pPr>
                                    <w:pStyle w:val="Heading3"/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31BF1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181.6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" filled="f" stroked="f" strokeweight=".5pt">
                      <v:textbox>
                        <w:txbxContent>
                          <w:p w:rsidR="007F6598" w:rsidRDefault="007F6598" w:rsidP="007F6598">
                            <w:pPr>
                              <w:pStyle w:val="Heading3"/>
                            </w:pPr>
                            <w:r>
                              <w:t xml:space="preserve">Name of the Recipient </w:t>
                            </w:r>
                          </w:p>
                          <w:p w:rsidR="00BC636C" w:rsidRPr="007F6598" w:rsidRDefault="003E6C3E" w:rsidP="00BC636C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BC636C">
                              <w:rPr>
                                <w:b/>
                              </w:rPr>
                              <w:t xml:space="preserve"> </w:t>
                            </w:r>
                            <w:r w:rsidR="00BC636C">
                              <w:rPr>
                                <w:sz w:val="24"/>
                                <w:szCs w:val="24"/>
                              </w:rPr>
                              <w:t xml:space="preserve">Siddhi Gawade </w:t>
                            </w:r>
                          </w:p>
                          <w:p w:rsidR="007F6598" w:rsidRPr="007F6598" w:rsidRDefault="003E6C3E" w:rsidP="007F6598">
                            <w:pPr>
                              <w:pStyle w:val="Heading3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251" w:type="dxa"/>
          </w:tcPr>
          <w:p w:rsidR="007F6598" w:rsidRDefault="007F6598" w:rsidP="007F6598">
            <w:pPr>
              <w:framePr w:hSpace="0" w:wrap="auto" w:vAnchor="margin" w:xAlign="left" w:yAlign="inlin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3F8B5A" wp14:editId="6BD1E3D8">
                      <wp:extent cx="2173103" cy="832514"/>
                      <wp:effectExtent l="0" t="0" r="0" b="5715"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3103" cy="832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0E7E1B" w:rsidRDefault="007F6598" w:rsidP="007F6598">
                                  <w:pPr>
                                    <w:pStyle w:val="Heading3"/>
                                    <w:spacing w:after="100"/>
                                  </w:pPr>
                                  <w:r w:rsidRPr="000E7E1B">
                                    <w:t>Company Name</w:t>
                                  </w:r>
                                </w:p>
                                <w:p w:rsidR="007F6598" w:rsidRPr="007F6598" w:rsidRDefault="003E6C3E" w:rsidP="007F6598">
                                  <w:pPr>
                                    <w:pStyle w:val="NoSpacing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BC636C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BC636C">
                                    <w:rPr>
                                      <w:sz w:val="24"/>
                                      <w:szCs w:val="24"/>
                                    </w:rPr>
                                    <w:t xml:space="preserve">Sneha Gawade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3F8B5A" id="Text Box 16" o:spid="_x0000_s1027" type="#_x0000_t202" style="width:171.1pt;height:6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" filled="f" stroked="f" strokeweight=".5pt">
                      <v:textbox>
                        <w:txbxContent>
                          <w:p w:rsidR="007F6598" w:rsidRPr="000E7E1B" w:rsidRDefault="007F6598" w:rsidP="007F6598">
                            <w:pPr>
                              <w:pStyle w:val="Heading3"/>
                              <w:spacing w:after="100"/>
                            </w:pPr>
                            <w:r w:rsidRPr="000E7E1B">
                              <w:t>Company Name</w:t>
                            </w:r>
                          </w:p>
                          <w:p w:rsidR="007F6598" w:rsidRPr="007F6598" w:rsidRDefault="003E6C3E" w:rsidP="007F6598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636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636C">
                              <w:rPr>
                                <w:sz w:val="24"/>
                                <w:szCs w:val="24"/>
                              </w:rPr>
                              <w:t xml:space="preserve">Sneha Gawade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7F6598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1F725F3" wp14:editId="4177BBC9">
                      <wp:extent cx="1485900" cy="791570"/>
                      <wp:effectExtent l="0" t="0" r="0" b="0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791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8F496A" w:rsidRDefault="003E6C3E" w:rsidP="007F6598">
                                  <w:pPr>
                                    <w:pStyle w:val="Heading1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bCs/>
                                      <w:lang w:val="en-US"/>
                                    </w:rPr>
                                    <w:t xml:space="preserve"> 2 May 2026 </w:t>
                                  </w:r>
                                </w:p>
                                <w:p w:rsidR="007F6598" w:rsidRPr="00E764DA" w:rsidRDefault="007F6598" w:rsidP="007F6598">
                                  <w:pPr>
                                    <w:pStyle w:val="Heading1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2743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F725F3" id="Text Box 10" o:spid="_x0000_s1028" type="#_x0000_t202" style="width:117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" filled="f" stroked="f" strokeweight=".5pt">
                      <v:textbox inset=",21.6pt">
                        <w:txbxContent>
                          <w:p w:rsidR="007F6598" w:rsidRPr="008F496A" w:rsidRDefault="003E6C3E" w:rsidP="007F6598">
                            <w:pPr>
                              <w:pStyle w:val="Heading1"/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lang w:val="en-US"/>
                              </w:rPr>
                              <w:t xml:space="preserve"> 2 May 2026 </w:t>
                            </w:r>
                          </w:p>
                          <w:p w:rsidR="007F6598" w:rsidRPr="00E764DA" w:rsidRDefault="007F6598" w:rsidP="007F6598">
                            <w:pPr>
                              <w:pStyle w:val="Heading1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96BE610" wp14:editId="2B65B7B3">
                      <wp:extent cx="6237027" cy="3260659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7027" cy="326065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3E6C3E" w:rsidRPr="003E6C3E" w:rsidRDefault="003E6C3E" w:rsidP="003E6C3E">
                                  <w:pPr>
                                    <w:jc w:val="both"/>
                                    <w:rPr>
                                      <w:rFonts w:ascii="Arial Black" w:hAnsi="Arial Black"/>
                                      <w:b/>
                                      <w:bCs/>
                                      <w:i/>
                                      <w:iCs/>
                                      <w:color w:val="0F0F3F" w:themeColor="text1"/>
                                      <w:sz w:val="22"/>
                                    </w:rPr>
                                  </w:pPr>
                                  <w:r w:rsidRPr="003E6C3E">
                                    <w:rPr>
                                      <w:rFonts w:ascii="Arial Black" w:hAnsi="Arial Black"/>
                                      <w:b/>
                                      <w:bCs/>
                                      <w:i/>
                                      <w:iCs/>
                                      <w:color w:val="0F0F3F" w:themeColor="text1"/>
                                    </w:rPr>
                                    <w:t>Respected Sir,</w:t>
                                  </w:r>
                                </w:p>
                                <w:p w:rsidR="003E6C3E" w:rsidRDefault="003E6C3E" w:rsidP="003E6C3E">
                                  <w:pPr>
                                    <w:ind w:firstLine="720"/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 xml:space="preserve">I have a saving account in your bank. The account no. is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F0F3F" w:themeColor="text1"/>
                                    </w:rPr>
                                    <w:t>28792128639</w:t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>. I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Have received net banking user id as 14598793578 but unfortunately, I have lost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The password. The current mode of delivery of transaction password document is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“By post “.</w:t>
                                  </w:r>
                                </w:p>
                                <w:p w:rsidR="003E6C3E" w:rsidRDefault="003E6C3E" w:rsidP="003E6C3E">
                                  <w:pPr>
                                    <w:ind w:firstLine="720"/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I would like to change my ‘mode of delivery ‘as “Email” to receive my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Password urgently. lt is on high priority. please send the request to your main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Bank the earliest.</w:t>
                                  </w:r>
                                </w:p>
                                <w:p w:rsidR="003E6C3E" w:rsidRDefault="003E6C3E" w:rsidP="003E6C3E">
                                  <w:pPr>
                                    <w:ind w:firstLine="720"/>
                                    <w:rPr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>Thanking you in anticipation</w:t>
                                  </w:r>
                                </w:p>
                                <w:p w:rsidR="003E6C3E" w:rsidRDefault="003E6C3E" w:rsidP="003E6C3E">
                                  <w:pPr>
                                    <w:rPr>
                                      <w:b/>
                                      <w:bCs/>
                                      <w:color w:val="0F0F3F" w:themeColor="text1"/>
                                    </w:rPr>
                                  </w:pP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color w:val="0F0F3F" w:themeColor="text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bCs/>
                                      <w:color w:val="0F0F3F" w:themeColor="text1"/>
                                    </w:rPr>
                                    <w:t xml:space="preserve">Regards, </w:t>
                                  </w:r>
                                </w:p>
                                <w:p w:rsidR="007F6598" w:rsidRPr="000E7E1B" w:rsidRDefault="007F6598" w:rsidP="007F6598">
                                  <w:pPr>
                                    <w:rPr>
                                      <w:b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6BE610" id="Text Box 12" o:spid="_x0000_s1029" type="#_x0000_t202" style="width:491.1pt;height:2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" filled="f" stroked="f" strokeweight=".5pt">
                      <v:textbox>
                        <w:txbxContent>
                          <w:p w:rsidR="003E6C3E" w:rsidRPr="003E6C3E" w:rsidRDefault="003E6C3E" w:rsidP="003E6C3E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F0F3F" w:themeColor="text1"/>
                                <w:sz w:val="22"/>
                              </w:rPr>
                            </w:pPr>
                            <w:r w:rsidRPr="003E6C3E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F0F3F" w:themeColor="text1"/>
                              </w:rPr>
                              <w:t>Respected Sir,</w:t>
                            </w:r>
                          </w:p>
                          <w:p w:rsidR="003E6C3E" w:rsidRDefault="003E6C3E" w:rsidP="003E6C3E">
                            <w:pPr>
                              <w:ind w:firstLine="720"/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 xml:space="preserve">I have a saving account in your bank. The account no. is </w:t>
                            </w:r>
                            <w:r>
                              <w:rPr>
                                <w:b/>
                                <w:bCs/>
                                <w:color w:val="0F0F3F" w:themeColor="text1"/>
                              </w:rPr>
                              <w:t>28792128639</w:t>
                            </w:r>
                            <w:r>
                              <w:rPr>
                                <w:color w:val="0F0F3F" w:themeColor="text1"/>
                              </w:rPr>
                              <w:t>. I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Have received net banking user id as 14598793578 but unfortunately, I have lost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The password. The current mode of delivery of transaction password document is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“By post “.</w:t>
                            </w:r>
                          </w:p>
                          <w:p w:rsidR="003E6C3E" w:rsidRDefault="003E6C3E" w:rsidP="003E6C3E">
                            <w:pPr>
                              <w:ind w:firstLine="720"/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I would like to change my ‘mode of delivery ‘as “Email” to receive my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Password urgently. lt is on high priority. please send the request to your main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Bank the earliest.</w:t>
                            </w:r>
                          </w:p>
                          <w:p w:rsidR="003E6C3E" w:rsidRDefault="003E6C3E" w:rsidP="003E6C3E">
                            <w:pPr>
                              <w:ind w:firstLine="720"/>
                              <w:rPr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>Thanking you in anticipation</w:t>
                            </w:r>
                          </w:p>
                          <w:p w:rsidR="003E6C3E" w:rsidRDefault="003E6C3E" w:rsidP="003E6C3E">
                            <w:pPr>
                              <w:rPr>
                                <w:b/>
                                <w:bCs/>
                                <w:color w:val="0F0F3F" w:themeColor="text1"/>
                              </w:rPr>
                            </w:pP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color w:val="0F0F3F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F0F3F" w:themeColor="text1"/>
                              </w:rPr>
                              <w:t xml:space="preserve">Regards, </w:t>
                            </w:r>
                          </w:p>
                          <w:p w:rsidR="007F6598" w:rsidRPr="000E7E1B" w:rsidRDefault="007F6598" w:rsidP="007F6598">
                            <w:pPr>
                              <w:rPr>
                                <w:b/>
                                <w:szCs w:val="26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</w:p>
          <w:p w:rsidR="007F6598" w:rsidRDefault="007F6598" w:rsidP="007F6598">
            <w:pPr>
              <w:framePr w:hSpace="0" w:wrap="auto" w:vAnchor="margin" w:xAlign="left" w:yAlign="in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21EC74" wp14:editId="1E78E5ED">
                      <wp:extent cx="3448594" cy="436728"/>
                      <wp:effectExtent l="0" t="0" r="0" b="1905"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48594" cy="43672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6598" w:rsidRPr="00E764DA" w:rsidRDefault="00BC636C" w:rsidP="007F6598">
                                  <w:pPr>
                                    <w:pStyle w:val="Heading1"/>
                                  </w:pPr>
                                  <w:r>
                                    <w:t xml:space="preserve"> </w:t>
                                  </w:r>
                                  <w:r>
                                    <w:t>Sneha gawade</w:t>
                                  </w:r>
                                  <w:r w:rsidR="003E6C3E"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21EC74" id="Text Box 14" o:spid="_x0000_s1030" type="#_x0000_t202" style="width:271.55pt;height:3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" filled="f" stroked="f" strokeweight=".5pt">
                      <v:textbox>
                        <w:txbxContent>
                          <w:p w:rsidR="007F6598" w:rsidRPr="00E764DA" w:rsidRDefault="00BC636C" w:rsidP="007F6598">
                            <w:pPr>
                              <w:pStyle w:val="Heading1"/>
                            </w:pPr>
                            <w:r>
                              <w:t xml:space="preserve"> </w:t>
                            </w:r>
                            <w:r>
                              <w:t>Sneha gawade</w:t>
                            </w:r>
                            <w:r w:rsidR="003E6C3E"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F6598" w:rsidRDefault="007F6598" w:rsidP="007F6598">
            <w:pPr>
              <w:framePr w:hSpace="0" w:wrap="auto" w:vAnchor="margin" w:xAlign="left" w:yAlign="inline"/>
            </w:pPr>
          </w:p>
        </w:tc>
      </w:tr>
    </w:tbl>
    <w:p w:rsidR="00121187" w:rsidRPr="00121187" w:rsidRDefault="003E6C3E" w:rsidP="000E7E1B">
      <w:pPr>
        <w:framePr w:hSpace="0" w:wrap="auto" w:vAnchor="margin" w:xAlign="left" w:yAlign="inline"/>
      </w:pPr>
      <w:r>
        <w:rPr>
          <w:noProof/>
        </w:rPr>
        <w:drawing>
          <wp:anchor distT="0" distB="0" distL="114300" distR="114300" simplePos="0" relativeHeight="251662335" behindDoc="0" locked="0" layoutInCell="1" allowOverlap="1">
            <wp:simplePos x="0" y="0"/>
            <wp:positionH relativeFrom="column">
              <wp:posOffset>4819650</wp:posOffset>
            </wp:positionH>
            <wp:positionV relativeFrom="page">
              <wp:posOffset>-200025</wp:posOffset>
            </wp:positionV>
            <wp:extent cx="2219325" cy="1664335"/>
            <wp:effectExtent l="0" t="0" r="0" b="0"/>
            <wp:wrapTopAndBottom/>
            <wp:docPr id="2" name="Picture 2" descr="C:\Users\Administrator\AppData\Local\Microsoft\Windows\INetCache\Content.MSO\2F8A68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2F8A6815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6598">
        <w:rPr>
          <w:noProof/>
        </w:rPr>
        <w:t xml:space="preserve"> </w:t>
      </w:r>
      <w:r w:rsidR="007F6598">
        <w:rPr>
          <w:noProof/>
        </w:rPr>
        <w:drawing>
          <wp:anchor distT="0" distB="0" distL="114300" distR="114300" simplePos="0" relativeHeight="251661311" behindDoc="1" locked="0" layoutInCell="1" allowOverlap="1" wp14:anchorId="2C4BA56B" wp14:editId="6D15BD87">
            <wp:simplePos x="0" y="0"/>
            <wp:positionH relativeFrom="column">
              <wp:posOffset>0</wp:posOffset>
            </wp:positionH>
            <wp:positionV relativeFrom="page">
              <wp:posOffset>2370</wp:posOffset>
            </wp:positionV>
            <wp:extent cx="7560310" cy="1428115"/>
            <wp:effectExtent l="57150" t="19050" r="59690" b="95885"/>
            <wp:wrapNone/>
            <wp:docPr id="17" name="Graphic 9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 descr="gradient colored graphics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42811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</w:rPr>
        <w:drawing>
          <wp:anchor distT="0" distB="0" distL="114300" distR="114300" simplePos="0" relativeHeight="251660287" behindDoc="1" locked="0" layoutInCell="1" allowOverlap="1" wp14:anchorId="24D40BA8" wp14:editId="75CFEFEA">
            <wp:simplePos x="0" y="0"/>
            <wp:positionH relativeFrom="column">
              <wp:posOffset>6985</wp:posOffset>
            </wp:positionH>
            <wp:positionV relativeFrom="paragraph">
              <wp:posOffset>9730740</wp:posOffset>
            </wp:positionV>
            <wp:extent cx="6173470" cy="488950"/>
            <wp:effectExtent l="0" t="0" r="0" b="0"/>
            <wp:wrapNone/>
            <wp:docPr id="1" name="Graphic 1" descr="gradient colored graph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gradient colored graphics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488950"/>
                    </a:xfrm>
                    <a:prstGeom prst="rect">
                      <a:avLst/>
                    </a:prstGeom>
                    <a:effectLst>
                      <a:outerShdw blurRad="1016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</w:rPr>
        <w:t xml:space="preserve"> </w:t>
      </w:r>
      <w:r w:rsidR="000E7E1B">
        <w:rPr>
          <w:noProof/>
        </w:rPr>
        <w:t xml:space="preserve"> </w:t>
      </w:r>
    </w:p>
    <w:sectPr w:rsidR="00121187" w:rsidRPr="00121187" w:rsidSect="000E7E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39" w:code="9"/>
      <w:pgMar w:top="720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C3E" w:rsidRDefault="003E6C3E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:rsidR="003E6C3E" w:rsidRDefault="003E6C3E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Footer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C3E" w:rsidRDefault="003E6C3E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:rsidR="003E6C3E" w:rsidRDefault="003E6C3E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Header"/>
      <w:framePr w:hSpace="0" w:wrap="auto" w:vAnchor="margin" w:xAlign="left" w:yAlign="inli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3E"/>
    <w:rsid w:val="00004749"/>
    <w:rsid w:val="00026DB1"/>
    <w:rsid w:val="00077CE5"/>
    <w:rsid w:val="00097C6A"/>
    <w:rsid w:val="000B507B"/>
    <w:rsid w:val="000E66AE"/>
    <w:rsid w:val="000E7E1B"/>
    <w:rsid w:val="00121187"/>
    <w:rsid w:val="001434DE"/>
    <w:rsid w:val="00145DE2"/>
    <w:rsid w:val="001535F3"/>
    <w:rsid w:val="001564AA"/>
    <w:rsid w:val="00172642"/>
    <w:rsid w:val="001E10B7"/>
    <w:rsid w:val="001E793D"/>
    <w:rsid w:val="002113B6"/>
    <w:rsid w:val="00231C9E"/>
    <w:rsid w:val="00253349"/>
    <w:rsid w:val="002575CE"/>
    <w:rsid w:val="002679F5"/>
    <w:rsid w:val="00291927"/>
    <w:rsid w:val="002B565A"/>
    <w:rsid w:val="002C064F"/>
    <w:rsid w:val="002E5BC7"/>
    <w:rsid w:val="002E635C"/>
    <w:rsid w:val="0032363F"/>
    <w:rsid w:val="003476AA"/>
    <w:rsid w:val="00382592"/>
    <w:rsid w:val="003A5D82"/>
    <w:rsid w:val="003B1299"/>
    <w:rsid w:val="003C7C80"/>
    <w:rsid w:val="003E6C3E"/>
    <w:rsid w:val="00423824"/>
    <w:rsid w:val="00424685"/>
    <w:rsid w:val="00426104"/>
    <w:rsid w:val="00433DA7"/>
    <w:rsid w:val="00463797"/>
    <w:rsid w:val="004B77A0"/>
    <w:rsid w:val="004E2E6C"/>
    <w:rsid w:val="005545BE"/>
    <w:rsid w:val="005A7F8D"/>
    <w:rsid w:val="005B157A"/>
    <w:rsid w:val="005E036A"/>
    <w:rsid w:val="005E383E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E07AB"/>
    <w:rsid w:val="007F44C2"/>
    <w:rsid w:val="007F6598"/>
    <w:rsid w:val="00872F8D"/>
    <w:rsid w:val="00895153"/>
    <w:rsid w:val="008D738B"/>
    <w:rsid w:val="008E0B48"/>
    <w:rsid w:val="00913A62"/>
    <w:rsid w:val="0092171B"/>
    <w:rsid w:val="00963B73"/>
    <w:rsid w:val="00996CDE"/>
    <w:rsid w:val="009B7712"/>
    <w:rsid w:val="009D0504"/>
    <w:rsid w:val="009F1293"/>
    <w:rsid w:val="00A25F60"/>
    <w:rsid w:val="00A3358E"/>
    <w:rsid w:val="00A45F68"/>
    <w:rsid w:val="00A54276"/>
    <w:rsid w:val="00A902AC"/>
    <w:rsid w:val="00A94C12"/>
    <w:rsid w:val="00AB3207"/>
    <w:rsid w:val="00AD40CE"/>
    <w:rsid w:val="00AE3657"/>
    <w:rsid w:val="00B15367"/>
    <w:rsid w:val="00B26E63"/>
    <w:rsid w:val="00B46BF9"/>
    <w:rsid w:val="00B6394B"/>
    <w:rsid w:val="00B733A6"/>
    <w:rsid w:val="00BC636C"/>
    <w:rsid w:val="00BF4D3C"/>
    <w:rsid w:val="00C17266"/>
    <w:rsid w:val="00C65258"/>
    <w:rsid w:val="00C83F0D"/>
    <w:rsid w:val="00CF7075"/>
    <w:rsid w:val="00D258B3"/>
    <w:rsid w:val="00D34398"/>
    <w:rsid w:val="00D42D06"/>
    <w:rsid w:val="00D50C10"/>
    <w:rsid w:val="00D53223"/>
    <w:rsid w:val="00D57E40"/>
    <w:rsid w:val="00D62E0D"/>
    <w:rsid w:val="00D76202"/>
    <w:rsid w:val="00D85071"/>
    <w:rsid w:val="00D87C3D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F1777"/>
    <w:rsid w:val="00F24237"/>
    <w:rsid w:val="00FC501E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228ACFE"/>
  <w15:docId w15:val="{9E040A68-6443-4B1B-AECC-7E1251D7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E1B"/>
    <w:pPr>
      <w:framePr w:hSpace="180" w:wrap="around" w:vAnchor="text" w:hAnchor="text" w:x="1051" w:y="925"/>
      <w:spacing w:after="0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E1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E1B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0084DC" w:themeColor="accent1" w:themeShade="BF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E1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0E7E1B"/>
    <w:rPr>
      <w:rFonts w:asciiTheme="majorHAnsi" w:eastAsiaTheme="majorEastAsia" w:hAnsiTheme="majorHAnsi" w:cstheme="majorBidi"/>
      <w:color w:val="0084D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NoSpacing">
    <w:name w:val="No Spacing"/>
    <w:basedOn w:val="Normal"/>
    <w:uiPriority w:val="1"/>
    <w:qFormat/>
    <w:rsid w:val="000E7E1B"/>
    <w:pPr>
      <w:framePr w:wrap="around" w:y="334"/>
    </w:pPr>
  </w:style>
  <w:style w:type="paragraph" w:customStyle="1" w:styleId="Content">
    <w:name w:val="Content"/>
    <w:basedOn w:val="Normal"/>
    <w:link w:val="ContentChar"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E6C3E"/>
    <w:rPr>
      <w:color w:val="60C5E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Business%20letter%20(blue%20border%20and%20color%20gradient)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D84885-D3B2-48FE-84B5-407E08C5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(blue border and color gradient).dotx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2026-05-23T06:58:00Z</dcterms:created>
  <dcterms:modified xsi:type="dcterms:W3CDTF">2026-05-23T06:58:00Z</dcterms:modified>
</cp:coreProperties>
</file>