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2698"/>
        <w:gridCol w:w="2763"/>
      </w:tblGrid>
      <w:tr w:rsidR="000E7E1B" w:rsidTr="007F6598">
        <w:trPr>
          <w:trHeight w:val="1180"/>
        </w:trPr>
        <w:tc>
          <w:tcPr>
            <w:tcW w:w="2698" w:type="dxa"/>
          </w:tcPr>
          <w:p w:rsidR="000E7E1B" w:rsidRPr="000E7E1B" w:rsidRDefault="000E7E1B" w:rsidP="007F6598">
            <w:pPr>
              <w:pStyle w:val="Heading3"/>
              <w:framePr w:hSpace="0" w:wrap="auto" w:vAnchor="margin" w:xAlign="left" w:yAlign="inline"/>
              <w:spacing w:after="100"/>
            </w:pPr>
            <w:r w:rsidRPr="000E7E1B">
              <w:t>Company Name</w:t>
            </w:r>
          </w:p>
          <w:p w:rsidR="007A2E53" w:rsidRPr="007A2E53" w:rsidRDefault="007A2E53" w:rsidP="007A2E53">
            <w:pPr>
              <w:framePr w:hSpace="0" w:wrap="auto" w:vAnchor="margin" w:xAlign="left" w:yAlign="inline"/>
              <w:rPr>
                <w:rFonts w:asciiTheme="majorHAnsi" w:hAnsiTheme="majorHAnsi"/>
                <w:sz w:val="28"/>
                <w:szCs w:val="28"/>
                <w:lang w:val="en-IN"/>
              </w:rPr>
            </w:pPr>
            <w:r w:rsidRPr="007A2E53">
              <w:rPr>
                <w:rFonts w:asciiTheme="majorHAnsi" w:hAnsiTheme="majorHAnsi"/>
                <w:sz w:val="28"/>
                <w:szCs w:val="28"/>
                <w:lang w:val="en-IN"/>
              </w:rPr>
              <w:t>BlueRise Technologies</w:t>
            </w:r>
          </w:p>
          <w:p w:rsidR="007A2E53" w:rsidRPr="007A2E53" w:rsidRDefault="007A2E53" w:rsidP="007A2E53">
            <w:pPr>
              <w:framePr w:hSpace="0" w:wrap="auto" w:vAnchor="margin" w:xAlign="left" w:yAlign="inline"/>
              <w:rPr>
                <w:rFonts w:asciiTheme="majorHAnsi" w:hAnsiTheme="majorHAnsi"/>
              </w:rPr>
            </w:pPr>
          </w:p>
          <w:p w:rsidR="000E7E1B" w:rsidRDefault="000E7E1B" w:rsidP="007F6598">
            <w:pPr>
              <w:pStyle w:val="NoSpacing"/>
              <w:framePr w:hSpace="0" w:wrap="auto" w:vAnchor="margin" w:xAlign="left" w:yAlign="inline"/>
            </w:pPr>
          </w:p>
        </w:tc>
        <w:tc>
          <w:tcPr>
            <w:tcW w:w="2763" w:type="dxa"/>
          </w:tcPr>
          <w:p w:rsidR="000E7E1B" w:rsidRPr="000E7E1B" w:rsidRDefault="000E7E1B" w:rsidP="007F6598">
            <w:pPr>
              <w:pStyle w:val="Content"/>
              <w:framePr w:hSpace="0" w:wrap="auto" w:vAnchor="margin" w:xAlign="left" w:yAlign="inline"/>
            </w:pPr>
          </w:p>
          <w:p w:rsidR="000E7E1B" w:rsidRPr="000E7E1B" w:rsidRDefault="000E7E1B" w:rsidP="007F6598">
            <w:pPr>
              <w:pStyle w:val="Content"/>
              <w:framePr w:hSpace="0" w:wrap="auto" w:vAnchor="margin" w:xAlign="left" w:yAlign="inline"/>
            </w:pPr>
            <w:r w:rsidRPr="000E7E1B">
              <w:t>Phone:  555 555 0125</w:t>
            </w:r>
            <w:r>
              <w:t xml:space="preserve"> </w:t>
            </w:r>
            <w:r w:rsidRPr="000E7E1B">
              <w:t xml:space="preserve">E-mail: </w:t>
            </w:r>
            <w:r w:rsidR="007A2E53">
              <w:t>hr@bluerisetech.com</w:t>
            </w: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F6598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:rsidR="007F6598" w:rsidRDefault="007F6598" w:rsidP="007F6598">
            <w:pPr>
              <w:framePr w:hSpace="0" w:wrap="auto" w:vAnchor="margin" w:xAlign="left" w:yAlign="inlin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1BF177" wp14:editId="420B516D">
                      <wp:extent cx="2306472" cy="627797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6472" cy="62779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Default="007F6598" w:rsidP="007F6598">
                                  <w:pPr>
                                    <w:pStyle w:val="Heading3"/>
                                  </w:pPr>
                                  <w:r>
                                    <w:t xml:space="preserve">Name of the Recipient </w:t>
                                  </w:r>
                                </w:p>
                                <w:p w:rsidR="007F6598" w:rsidRPr="007F6598" w:rsidRDefault="00574574" w:rsidP="007F6598">
                                  <w:pPr>
                                    <w:pStyle w:val="Heading3"/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Mr. Amit Verma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31BF1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181.6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" filled="f" stroked="f" strokeweight=".5pt">
                      <v:textbox>
                        <w:txbxContent>
                          <w:p w:rsidR="007F6598" w:rsidRDefault="007F6598" w:rsidP="007F6598">
                            <w:pPr>
                              <w:pStyle w:val="Heading3"/>
                            </w:pPr>
                            <w:r>
                              <w:t xml:space="preserve">Name of the Recipient </w:t>
                            </w:r>
                          </w:p>
                          <w:p w:rsidR="007F6598" w:rsidRPr="007F6598" w:rsidRDefault="00574574" w:rsidP="007F6598">
                            <w:pPr>
                              <w:pStyle w:val="Heading3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Mr. Amit Verma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251" w:type="dxa"/>
          </w:tcPr>
          <w:p w:rsidR="007F6598" w:rsidRDefault="007F6598" w:rsidP="007F6598">
            <w:pPr>
              <w:framePr w:hSpace="0" w:wrap="auto" w:vAnchor="margin" w:xAlign="left" w:yAlign="inlin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3F8B5A" wp14:editId="6BD1E3D8">
                      <wp:extent cx="2524125" cy="832514"/>
                      <wp:effectExtent l="0" t="0" r="0" b="5715"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125" cy="832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0E7E1B" w:rsidRDefault="007F6598" w:rsidP="007F6598">
                                  <w:pPr>
                                    <w:pStyle w:val="Heading3"/>
                                    <w:spacing w:after="100"/>
                                  </w:pPr>
                                  <w:r w:rsidRPr="000E7E1B">
                                    <w:t>Company Name</w:t>
                                  </w:r>
                                </w:p>
                                <w:p w:rsidR="007F6598" w:rsidRPr="007A2E53" w:rsidRDefault="007A2E53" w:rsidP="007F6598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45 Business Park, MG Road Mumbai, Maharashtra 400051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3F8B5A" id="Text Box 16" o:spid="_x0000_s1027" type="#_x0000_t202" style="width:198.75pt;height:6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" filled="f" stroked="f" strokeweight=".5pt">
                      <v:textbox>
                        <w:txbxContent>
                          <w:p w:rsidR="007F6598" w:rsidRPr="000E7E1B" w:rsidRDefault="007F6598" w:rsidP="007F6598">
                            <w:pPr>
                              <w:pStyle w:val="Heading3"/>
                              <w:spacing w:after="100"/>
                            </w:pPr>
                            <w:r w:rsidRPr="000E7E1B">
                              <w:t>Company Name</w:t>
                            </w:r>
                          </w:p>
                          <w:p w:rsidR="007F6598" w:rsidRPr="007A2E53" w:rsidRDefault="007A2E53" w:rsidP="007F659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45 Business Park, MG Road Mumbai, Maharashtra 400051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7F6598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:rsidR="007F6598" w:rsidRDefault="007F6598" w:rsidP="007F6598">
            <w:pPr>
              <w:framePr w:hSpace="0" w:wrap="auto" w:vAnchor="margin" w:xAlign="left" w:yAlign="in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1EC1BD" wp14:editId="2CFB5BA2">
                      <wp:extent cx="3671248" cy="777923"/>
                      <wp:effectExtent l="0" t="0" r="0" b="3175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71248" cy="7779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0E7E1B" w:rsidRDefault="007F6598" w:rsidP="007F6598">
                                  <w:pPr>
                                    <w:pStyle w:val="Heading1"/>
                                  </w:pPr>
                                  <w:r w:rsidRPr="000E7E1B">
                                    <w:t>&lt;&lt;Greetings Line&gt;&gt;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2743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1EC1BD" id="Text Box 9" o:spid="_x0000_s1028" type="#_x0000_t202" style="width:289.05pt;height: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" filled="f" stroked="f" strokeweight=".5pt">
                      <v:textbox inset=",21.6pt">
                        <w:txbxContent>
                          <w:p w:rsidR="007F6598" w:rsidRPr="000E7E1B" w:rsidRDefault="007F6598" w:rsidP="007F6598">
                            <w:pPr>
                              <w:pStyle w:val="Heading1"/>
                            </w:pPr>
                            <w:r w:rsidRPr="000E7E1B">
                              <w:t>&lt;&lt;Greetings Line&gt;&gt;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1F725F3" wp14:editId="4177BBC9">
                      <wp:extent cx="2346609" cy="791570"/>
                      <wp:effectExtent l="0" t="0" r="0" b="0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6609" cy="791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8F496A" w:rsidRDefault="00574574" w:rsidP="007F6598">
                                  <w:pPr>
                                    <w:pStyle w:val="Heading1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bCs/>
                                        <w:lang w:val="en-US"/>
                                      </w:rPr>
                                      <w:id w:val="-898436995"/>
                                      <w:placeholder>
                                        <w:docPart w:val="7FC869D0876F4552BA2A57FB568C07C5"/>
                                      </w:placeholder>
                                      <w:temporary/>
                                      <w15:appearance w15:val="hidden"/>
                                      <w:date w:fullDate="2018-12-01T00:00:00Z">
                                        <w:dateFormat w:val="d MMMM yyyy"/>
                                        <w:lid w:val="en-US"/>
                                        <w:storeMappedDataAs w:val="dat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7F6598">
                                        <w:rPr>
                                          <w:bCs/>
                                          <w:lang w:val="en-US"/>
                                        </w:rPr>
                                        <w:t>1 December 2018</w:t>
                                      </w:r>
                                    </w:sdtContent>
                                  </w:sdt>
                                </w:p>
                                <w:p w:rsidR="007F6598" w:rsidRPr="00E764DA" w:rsidRDefault="007F6598" w:rsidP="007F6598">
                                  <w:pPr>
                                    <w:pStyle w:val="Heading1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2743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F725F3" id="Text Box 10" o:spid="_x0000_s1029" type="#_x0000_t202" style="width:184.7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" filled="f" stroked="f" strokeweight=".5pt">
                      <v:textbox inset=",21.6pt">
                        <w:txbxContent>
                          <w:p w:rsidR="007F6598" w:rsidRPr="008F496A" w:rsidRDefault="00574574" w:rsidP="007F6598">
                            <w:pPr>
                              <w:pStyle w:val="Heading1"/>
                              <w:jc w:val="right"/>
                              <w:rPr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bCs/>
                                  <w:lang w:val="en-US"/>
                                </w:rPr>
                                <w:id w:val="-898436995"/>
                                <w:placeholder>
                                  <w:docPart w:val="7FC869D0876F4552BA2A57FB568C07C5"/>
                                </w:placeholder>
                                <w:temporary/>
                                <w15:appearance w15:val="hidden"/>
                                <w:date w:fullDate="2018-12-01T00:00:00Z">
                                  <w:dateFormat w:val="d MMMM yyyy"/>
                                  <w:lid w:val="en-US"/>
                                  <w:storeMappedDataAs w:val="dat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7F6598">
                                  <w:rPr>
                                    <w:bCs/>
                                    <w:lang w:val="en-US"/>
                                  </w:rPr>
                                  <w:t>1 December 2018</w:t>
                                </w:r>
                              </w:sdtContent>
                            </w:sdt>
                          </w:p>
                          <w:p w:rsidR="007F6598" w:rsidRPr="00E764DA" w:rsidRDefault="007F6598" w:rsidP="007F6598">
                            <w:pPr>
                              <w:pStyle w:val="Heading1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F6598" w:rsidRDefault="007F6598" w:rsidP="007F6598">
            <w:pPr>
              <w:framePr w:hSpace="0" w:wrap="auto" w:vAnchor="margin" w:xAlign="left" w:yAlign="in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96BE610" wp14:editId="2B65B7B3">
                      <wp:extent cx="6237027" cy="4895850"/>
                      <wp:effectExtent l="0" t="0" r="0" b="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7027" cy="4895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rPr>
                                      <w:rStyle w:val="Strong"/>
                                    </w:rPr>
                                    <w:t>Rahul Sharma</w:t>
                                  </w:r>
                                  <w:r w:rsidRPr="00574574">
                                    <w:br/>
                                    <w:t>21 Green Park</w:t>
                                  </w:r>
                                  <w:r w:rsidRPr="00574574">
                                    <w:br/>
                                    <w:t>Mumbai, Maharashtra 400001</w:t>
                                  </w:r>
                                </w:p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t>23 May 2026</w:t>
                                  </w:r>
                                  <w:bookmarkStart w:id="0" w:name="_GoBack"/>
                                  <w:bookmarkEnd w:id="0"/>
                                </w:p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rPr>
                                      <w:rStyle w:val="Strong"/>
                                    </w:rPr>
                                    <w:t>The Manager</w:t>
                                  </w:r>
                                  <w:r w:rsidRPr="00574574">
                                    <w:br/>
                                    <w:t>ABC Technologies Pvt. Ltd.</w:t>
                                  </w:r>
                                  <w:r w:rsidRPr="00574574">
                                    <w:br/>
                                    <w:t>Bandra East</w:t>
                                  </w:r>
                                  <w:r w:rsidRPr="00574574">
                                    <w:br/>
                                    <w:t>Mumbai, Maharashtra 400051</w:t>
                                  </w:r>
                                </w:p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rPr>
                                      <w:rStyle w:val="Strong"/>
                                    </w:rPr>
                                    <w:t>Subject: Inquiry Regarding Internship Opportunities</w:t>
                                  </w:r>
                                </w:p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t>Dear Sir/Madam,</w:t>
                                  </w:r>
                                </w:p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t>I am writing to inquire about internship opportunities available at your organization for undergraduate students in computer science.</w:t>
                                  </w:r>
                                </w:p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t>I am currently pursuing my degree and am eager to gain practical industry experience. I would appreciate it if you could share information regarding available positions, eligibility criteria, and the application process.</w:t>
                                  </w:r>
                                </w:p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t>Thank you for your time and consideration. I look forward to your response.</w:t>
                                  </w:r>
                                </w:p>
                                <w:p w:rsidR="00EC0C11" w:rsidRPr="00574574" w:rsidRDefault="00EC0C11" w:rsidP="00EC0C11">
                                  <w:pPr>
                                    <w:pStyle w:val="NormalWeb"/>
                                  </w:pPr>
                                  <w:r w:rsidRPr="00574574">
                                    <w:t>Yours faithfully,</w:t>
                                  </w:r>
                                  <w:r w:rsidRPr="00574574">
                                    <w:br/>
                                  </w:r>
                                  <w:r w:rsidRPr="00574574">
                                    <w:rPr>
                                      <w:rStyle w:val="Strong"/>
                                    </w:rPr>
                                    <w:t>Rahul Sharma</w:t>
                                  </w:r>
                                </w:p>
                                <w:p w:rsidR="00EC0C11" w:rsidRPr="00574574" w:rsidRDefault="00EC0C11" w:rsidP="00EC0C1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F6598" w:rsidRPr="00574574" w:rsidRDefault="007F6598" w:rsidP="007F6598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6BE610" id="Text Box 12" o:spid="_x0000_s1030" type="#_x0000_t202" style="width:491.1pt;height:3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" filled="f" stroked="f" strokeweight=".5pt">
                      <v:textbox>
                        <w:txbxContent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rPr>
                                <w:rStyle w:val="Strong"/>
                              </w:rPr>
                              <w:t>Rahul Sharma</w:t>
                            </w:r>
                            <w:r w:rsidRPr="00574574">
                              <w:br/>
                              <w:t>21 Green Park</w:t>
                            </w:r>
                            <w:r w:rsidRPr="00574574">
                              <w:br/>
                              <w:t>Mumbai, Maharashtra 400001</w:t>
                            </w:r>
                          </w:p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t>23 May 2026</w:t>
                            </w:r>
                            <w:bookmarkStart w:id="1" w:name="_GoBack"/>
                            <w:bookmarkEnd w:id="1"/>
                          </w:p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rPr>
                                <w:rStyle w:val="Strong"/>
                              </w:rPr>
                              <w:t>The Manager</w:t>
                            </w:r>
                            <w:r w:rsidRPr="00574574">
                              <w:br/>
                              <w:t>ABC Technologies Pvt. Ltd.</w:t>
                            </w:r>
                            <w:r w:rsidRPr="00574574">
                              <w:br/>
                              <w:t>Bandra East</w:t>
                            </w:r>
                            <w:r w:rsidRPr="00574574">
                              <w:br/>
                              <w:t>Mumbai, Maharashtra 400051</w:t>
                            </w:r>
                          </w:p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rPr>
                                <w:rStyle w:val="Strong"/>
                              </w:rPr>
                              <w:t>Subject: Inquiry Regarding Internship Opportunities</w:t>
                            </w:r>
                          </w:p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t>Dear Sir/Madam,</w:t>
                            </w:r>
                          </w:p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t>I am writing to inquire about internship opportunities available at your organization for undergraduate students in computer science.</w:t>
                            </w:r>
                          </w:p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t>I am currently pursuing my degree and am eager to gain practical industry experience. I would appreciate it if you could share information regarding available positions, eligibility criteria, and the application process.</w:t>
                            </w:r>
                          </w:p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t>Thank you for your time and consideration. I look forward to your response.</w:t>
                            </w:r>
                          </w:p>
                          <w:p w:rsidR="00EC0C11" w:rsidRPr="00574574" w:rsidRDefault="00EC0C11" w:rsidP="00EC0C11">
                            <w:pPr>
                              <w:pStyle w:val="NormalWeb"/>
                            </w:pPr>
                            <w:r w:rsidRPr="00574574">
                              <w:t>Yours faithfully,</w:t>
                            </w:r>
                            <w:r w:rsidRPr="00574574">
                              <w:br/>
                            </w:r>
                            <w:r w:rsidRPr="00574574">
                              <w:rPr>
                                <w:rStyle w:val="Strong"/>
                              </w:rPr>
                              <w:t>Rahul Sharma</w:t>
                            </w:r>
                          </w:p>
                          <w:p w:rsidR="00EC0C11" w:rsidRPr="00574574" w:rsidRDefault="00EC0C11" w:rsidP="00EC0C1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7F6598" w:rsidRPr="00574574" w:rsidRDefault="007F6598" w:rsidP="007F6598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F6598" w:rsidRDefault="007F6598" w:rsidP="007F6598">
            <w:pPr>
              <w:framePr w:hSpace="0" w:wrap="auto" w:vAnchor="margin" w:xAlign="left" w:yAlign="inline"/>
            </w:pPr>
          </w:p>
          <w:p w:rsidR="007F6598" w:rsidRDefault="007F6598" w:rsidP="007F6598">
            <w:pPr>
              <w:framePr w:hSpace="0" w:wrap="auto" w:vAnchor="margin" w:xAlign="left" w:yAlign="inline"/>
            </w:pPr>
          </w:p>
          <w:p w:rsidR="007F6598" w:rsidRDefault="007F6598" w:rsidP="007F6598">
            <w:pPr>
              <w:framePr w:hSpace="0" w:wrap="auto" w:vAnchor="margin" w:xAlign="left" w:yAlign="inline"/>
            </w:pPr>
          </w:p>
        </w:tc>
      </w:tr>
    </w:tbl>
    <w:p w:rsidR="00121187" w:rsidRPr="00121187" w:rsidRDefault="007A2E53" w:rsidP="000E7E1B">
      <w:pPr>
        <w:framePr w:hSpace="0" w:wrap="auto" w:vAnchor="margin" w:xAlign="left" w:yAlign="in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>
                <wp:simplePos x="0" y="0"/>
                <wp:positionH relativeFrom="column">
                  <wp:posOffset>5636895</wp:posOffset>
                </wp:positionH>
                <wp:positionV relativeFrom="paragraph">
                  <wp:posOffset>247650</wp:posOffset>
                </wp:positionV>
                <wp:extent cx="1333500" cy="6477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E53" w:rsidRPr="007A2E53" w:rsidRDefault="007A2E53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7A2E53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BlueRise Technologies</w:t>
                            </w:r>
                          </w:p>
                          <w:p w:rsidR="007A2E53" w:rsidRDefault="007A2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1" type="#_x0000_t202" style="position:absolute;margin-left:443.85pt;margin-top:19.5pt;width:105pt;height:51pt;z-index:251663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" filled="f" stroked="f" strokeweight=".5pt">
                <v:textbox>
                  <w:txbxContent>
                    <w:p w:rsidR="007A2E53" w:rsidRPr="007A2E53" w:rsidRDefault="007A2E53">
                      <w:pPr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7A2E53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:lang w:val="en-IN"/>
                        </w:rPr>
                        <w:t>BlueRise Technologies</w:t>
                      </w:r>
                    </w:p>
                    <w:p w:rsidR="007A2E53" w:rsidRDefault="007A2E53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5" behindDoc="0" locked="0" layoutInCell="1" allowOverlap="1">
            <wp:simplePos x="0" y="0"/>
            <wp:positionH relativeFrom="margin">
              <wp:posOffset>4638675</wp:posOffset>
            </wp:positionH>
            <wp:positionV relativeFrom="paragraph">
              <wp:posOffset>0</wp:posOffset>
            </wp:positionV>
            <wp:extent cx="981075" cy="1057275"/>
            <wp:effectExtent l="0" t="0" r="0" b="0"/>
            <wp:wrapThrough wrapText="bothSides">
              <wp:wrapPolygon edited="0">
                <wp:start x="18035" y="2335"/>
                <wp:lineTo x="10485" y="3892"/>
                <wp:lineTo x="4614" y="6616"/>
                <wp:lineTo x="4614" y="9341"/>
                <wp:lineTo x="2517" y="10897"/>
                <wp:lineTo x="2936" y="13232"/>
                <wp:lineTo x="8808" y="17124"/>
                <wp:lineTo x="9227" y="17903"/>
                <wp:lineTo x="13841" y="17903"/>
                <wp:lineTo x="14260" y="17124"/>
                <wp:lineTo x="17196" y="15568"/>
                <wp:lineTo x="18874" y="10508"/>
                <wp:lineTo x="18454" y="9341"/>
                <wp:lineTo x="20132" y="2335"/>
                <wp:lineTo x="18035" y="2335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row_Chart_Clipart_PNG_Images__Chart_With_Arrow_Finance_Logo_Icon_Vector_Logo_Design_Template__Arrow_Icons__Logo_Icons__Finance_Icons_PNG_Image_For_Free_Download-removebg-preview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598">
        <w:rPr>
          <w:noProof/>
        </w:rPr>
        <w:t xml:space="preserve"> </w:t>
      </w:r>
      <w:r w:rsidR="007F6598">
        <w:rPr>
          <w:noProof/>
        </w:rPr>
        <w:drawing>
          <wp:anchor distT="0" distB="0" distL="114300" distR="114300" simplePos="0" relativeHeight="251661311" behindDoc="1" locked="0" layoutInCell="1" allowOverlap="1" wp14:anchorId="2C4BA56B" wp14:editId="6D15BD87">
            <wp:simplePos x="0" y="0"/>
            <wp:positionH relativeFrom="column">
              <wp:posOffset>0</wp:posOffset>
            </wp:positionH>
            <wp:positionV relativeFrom="page">
              <wp:posOffset>2370</wp:posOffset>
            </wp:positionV>
            <wp:extent cx="7560310" cy="1428115"/>
            <wp:effectExtent l="57150" t="19050" r="59690" b="95885"/>
            <wp:wrapNone/>
            <wp:docPr id="17" name="Graphic 9" descr="gradient colored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 descr="gradient colored graphics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42811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6598">
        <w:rPr>
          <w:noProof/>
        </w:rPr>
        <w:drawing>
          <wp:anchor distT="0" distB="0" distL="114300" distR="114300" simplePos="0" relativeHeight="251660287" behindDoc="1" locked="0" layoutInCell="1" allowOverlap="1" wp14:anchorId="24D40BA8" wp14:editId="75CFEFEA">
            <wp:simplePos x="0" y="0"/>
            <wp:positionH relativeFrom="column">
              <wp:posOffset>6985</wp:posOffset>
            </wp:positionH>
            <wp:positionV relativeFrom="paragraph">
              <wp:posOffset>9730740</wp:posOffset>
            </wp:positionV>
            <wp:extent cx="6173470" cy="488950"/>
            <wp:effectExtent l="0" t="0" r="0" b="0"/>
            <wp:wrapNone/>
            <wp:docPr id="1" name="Graphic 1" descr="gradient colored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gradient colored graphics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488950"/>
                    </a:xfrm>
                    <a:prstGeom prst="rect">
                      <a:avLst/>
                    </a:prstGeom>
                    <a:effectLst>
                      <a:outerShdw blurRad="1016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6598">
        <w:rPr>
          <w:noProof/>
        </w:rPr>
        <w:t xml:space="preserve"> </w:t>
      </w:r>
      <w:r w:rsidR="000E7E1B">
        <w:rPr>
          <w:noProof/>
        </w:rPr>
        <w:t xml:space="preserve"> </w:t>
      </w:r>
    </w:p>
    <w:sectPr w:rsidR="00121187" w:rsidRPr="00121187" w:rsidSect="000E7E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39" w:code="9"/>
      <w:pgMar w:top="720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5A02" w:rsidRDefault="00ED5A02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:rsidR="00ED5A02" w:rsidRDefault="00ED5A02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5A02" w:rsidRDefault="00ED5A02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:rsidR="00ED5A02" w:rsidRDefault="00ED5A02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02"/>
    <w:rsid w:val="00004749"/>
    <w:rsid w:val="00026DB1"/>
    <w:rsid w:val="00077CE5"/>
    <w:rsid w:val="00097C6A"/>
    <w:rsid w:val="000B507B"/>
    <w:rsid w:val="000E66AE"/>
    <w:rsid w:val="000E7E1B"/>
    <w:rsid w:val="00121187"/>
    <w:rsid w:val="001434DE"/>
    <w:rsid w:val="00145DE2"/>
    <w:rsid w:val="001535F3"/>
    <w:rsid w:val="001564AA"/>
    <w:rsid w:val="00172642"/>
    <w:rsid w:val="001E10B7"/>
    <w:rsid w:val="001E793D"/>
    <w:rsid w:val="002113B6"/>
    <w:rsid w:val="00231C9E"/>
    <w:rsid w:val="00253349"/>
    <w:rsid w:val="002575CE"/>
    <w:rsid w:val="002679F5"/>
    <w:rsid w:val="00291927"/>
    <w:rsid w:val="002B565A"/>
    <w:rsid w:val="002C064F"/>
    <w:rsid w:val="002E5BC7"/>
    <w:rsid w:val="002E635C"/>
    <w:rsid w:val="0032363F"/>
    <w:rsid w:val="003476AA"/>
    <w:rsid w:val="00382592"/>
    <w:rsid w:val="003A5D82"/>
    <w:rsid w:val="003B1299"/>
    <w:rsid w:val="003C7C80"/>
    <w:rsid w:val="00423824"/>
    <w:rsid w:val="00424685"/>
    <w:rsid w:val="00426104"/>
    <w:rsid w:val="00433DA7"/>
    <w:rsid w:val="00463797"/>
    <w:rsid w:val="004B77A0"/>
    <w:rsid w:val="004E2E6C"/>
    <w:rsid w:val="005545BE"/>
    <w:rsid w:val="00574574"/>
    <w:rsid w:val="005A7F8D"/>
    <w:rsid w:val="005B157A"/>
    <w:rsid w:val="005E036A"/>
    <w:rsid w:val="005E383E"/>
    <w:rsid w:val="0063431F"/>
    <w:rsid w:val="006669FF"/>
    <w:rsid w:val="00684318"/>
    <w:rsid w:val="006855AC"/>
    <w:rsid w:val="0069576C"/>
    <w:rsid w:val="006A746E"/>
    <w:rsid w:val="006B2063"/>
    <w:rsid w:val="0074776E"/>
    <w:rsid w:val="00755E58"/>
    <w:rsid w:val="007604B3"/>
    <w:rsid w:val="00773DAF"/>
    <w:rsid w:val="007A2E53"/>
    <w:rsid w:val="007E07AB"/>
    <w:rsid w:val="007F44C2"/>
    <w:rsid w:val="007F6598"/>
    <w:rsid w:val="00872F8D"/>
    <w:rsid w:val="00895153"/>
    <w:rsid w:val="008D738B"/>
    <w:rsid w:val="008E0B48"/>
    <w:rsid w:val="00913A62"/>
    <w:rsid w:val="0092171B"/>
    <w:rsid w:val="00963B73"/>
    <w:rsid w:val="00996CDE"/>
    <w:rsid w:val="009B7712"/>
    <w:rsid w:val="009D0504"/>
    <w:rsid w:val="009F1293"/>
    <w:rsid w:val="00A25F60"/>
    <w:rsid w:val="00A3358E"/>
    <w:rsid w:val="00A45F68"/>
    <w:rsid w:val="00A54276"/>
    <w:rsid w:val="00A902AC"/>
    <w:rsid w:val="00A94C12"/>
    <w:rsid w:val="00AB3207"/>
    <w:rsid w:val="00AD40CE"/>
    <w:rsid w:val="00AE3657"/>
    <w:rsid w:val="00B15367"/>
    <w:rsid w:val="00B26E63"/>
    <w:rsid w:val="00B46BF9"/>
    <w:rsid w:val="00B6394B"/>
    <w:rsid w:val="00B733A6"/>
    <w:rsid w:val="00BF4D3C"/>
    <w:rsid w:val="00C17266"/>
    <w:rsid w:val="00C65258"/>
    <w:rsid w:val="00C83F0D"/>
    <w:rsid w:val="00CF7075"/>
    <w:rsid w:val="00D258B3"/>
    <w:rsid w:val="00D34398"/>
    <w:rsid w:val="00D42D06"/>
    <w:rsid w:val="00D50C10"/>
    <w:rsid w:val="00D53223"/>
    <w:rsid w:val="00D62E0D"/>
    <w:rsid w:val="00D76202"/>
    <w:rsid w:val="00D85071"/>
    <w:rsid w:val="00D87C3D"/>
    <w:rsid w:val="00E06A1C"/>
    <w:rsid w:val="00E435C1"/>
    <w:rsid w:val="00E44A26"/>
    <w:rsid w:val="00E453E3"/>
    <w:rsid w:val="00E56946"/>
    <w:rsid w:val="00E6562B"/>
    <w:rsid w:val="00E7129A"/>
    <w:rsid w:val="00EA37D7"/>
    <w:rsid w:val="00EA64A3"/>
    <w:rsid w:val="00EC0C11"/>
    <w:rsid w:val="00ED5A02"/>
    <w:rsid w:val="00EF1777"/>
    <w:rsid w:val="00F24237"/>
    <w:rsid w:val="00FC501E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DAB4EE7"/>
  <w15:docId w15:val="{7D4114E6-504A-46D7-BF4B-FD177D24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E1B"/>
    <w:pPr>
      <w:framePr w:hSpace="180" w:wrap="around" w:vAnchor="text" w:hAnchor="text" w:x="1051" w:y="925"/>
      <w:spacing w:after="0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E1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E1B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0084DC" w:themeColor="accent1" w:themeShade="BF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E7E1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0E7E1B"/>
    <w:rPr>
      <w:rFonts w:asciiTheme="majorHAnsi" w:eastAsiaTheme="majorEastAsia" w:hAnsiTheme="majorHAnsi" w:cstheme="majorBidi"/>
      <w:color w:val="0084DC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NoSpacing">
    <w:name w:val="No Spacing"/>
    <w:basedOn w:val="Normal"/>
    <w:uiPriority w:val="1"/>
    <w:qFormat/>
    <w:rsid w:val="000E7E1B"/>
    <w:pPr>
      <w:framePr w:wrap="around" w:y="334"/>
    </w:pPr>
  </w:style>
  <w:style w:type="paragraph" w:customStyle="1" w:styleId="Content">
    <w:name w:val="Content"/>
    <w:basedOn w:val="Normal"/>
    <w:link w:val="ContentChar"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C0C11"/>
    <w:pPr>
      <w:framePr w:hSpace="0" w:wrap="auto" w:vAnchor="margin" w:xAlign="left" w:yAlign="inlin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Strong">
    <w:name w:val="Strong"/>
    <w:basedOn w:val="DefaultParagraphFont"/>
    <w:uiPriority w:val="22"/>
    <w:qFormat/>
    <w:rsid w:val="00EC0C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Business%20letter%20(blue%20border%20and%20color%20gradi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C869D0876F4552BA2A57FB568C0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47258-7046-4C91-B185-109E6D508677}"/>
      </w:docPartPr>
      <w:docPartBody>
        <w:p w:rsidR="00000000" w:rsidRDefault="004C46E6">
          <w:pPr>
            <w:pStyle w:val="7FC869D0876F4552BA2A57FB568C07C5"/>
          </w:pPr>
          <w:r w:rsidRPr="007757EC">
            <w:rPr>
              <w:rStyle w:val="PlaceholderText"/>
              <w:lang w:bidi="de-DE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FC869D0876F4552BA2A57FB568C07C5">
    <w:name w:val="7FC869D0876F4552BA2A57FB568C07C5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85ACFD-6C9D-4802-8028-C8C3FD158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(blue border and color gradient).dotx</Template>
  <TotalTime>33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2026-05-23T06:06:00Z</dcterms:created>
  <dcterms:modified xsi:type="dcterms:W3CDTF">2026-05-23T06:44:00Z</dcterms:modified>
</cp:coreProperties>
</file>