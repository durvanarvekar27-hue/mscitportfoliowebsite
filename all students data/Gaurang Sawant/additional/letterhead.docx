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9404"/>
      </w:tblGrid>
      <w:tr w:rsidR="004A488B" w:rsidTr="001E1025">
        <w:tc>
          <w:tcPr>
            <w:tcW w:w="9394" w:type="dxa"/>
          </w:tcPr>
          <w:p w:rsidR="004A488B" w:rsidRDefault="00A97A9C" w:rsidP="004A488B">
            <w:pPr>
              <w:pStyle w:val="Heading1"/>
            </w:pPr>
            <w:r>
              <w:t xml:space="preserve">Gaurang sawant </w:t>
            </w:r>
          </w:p>
        </w:tc>
      </w:tr>
    </w:tbl>
    <w:p w:rsidR="00A1322D" w:rsidRPr="00A1322D" w:rsidRDefault="00A1322D" w:rsidP="00A1322D">
      <w:pPr>
        <w:spacing w:after="0"/>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3133"/>
        <w:gridCol w:w="5776"/>
        <w:gridCol w:w="495"/>
      </w:tblGrid>
      <w:tr w:rsidR="009B6492" w:rsidTr="001E1025">
        <w:tc>
          <w:tcPr>
            <w:tcW w:w="3130" w:type="dxa"/>
          </w:tcPr>
          <w:p w:rsidR="009B6492" w:rsidRDefault="009B6492" w:rsidP="009B6492">
            <w:pPr>
              <w:pStyle w:val="Address"/>
            </w:pPr>
          </w:p>
        </w:tc>
        <w:tc>
          <w:tcPr>
            <w:tcW w:w="5770" w:type="dxa"/>
          </w:tcPr>
          <w:p w:rsidR="009B6492" w:rsidRPr="0014681C" w:rsidRDefault="00A97A9C" w:rsidP="009B6492">
            <w:pPr>
              <w:pStyle w:val="Address"/>
            </w:pPr>
            <w:r>
              <w:t>Vittal Mandir Road</w:t>
            </w:r>
            <w:r w:rsidR="009B6492">
              <w:t xml:space="preserve">, </w:t>
            </w:r>
            <w:r>
              <w:t>Sawantwadi</w:t>
            </w:r>
          </w:p>
        </w:tc>
        <w:tc>
          <w:tcPr>
            <w:tcW w:w="494" w:type="dxa"/>
          </w:tcPr>
          <w:p w:rsidR="009B6492" w:rsidRDefault="009B6492" w:rsidP="009B6492">
            <w:pPr>
              <w:pStyle w:val="Address"/>
              <w:jc w:val="center"/>
            </w:pPr>
            <w:r w:rsidRPr="005128DA">
              <w:rPr>
                <w:noProof/>
              </w:rPr>
              <mc:AlternateContent>
                <mc:Choice Requires="wps">
                  <w:drawing>
                    <wp:inline distT="0" distB="0" distL="0" distR="0" wp14:anchorId="3C8B06A9" wp14:editId="3C8B4CA0">
                      <wp:extent cx="111761" cy="148591"/>
                      <wp:effectExtent l="0" t="0" r="2540" b="3810"/>
                      <wp:docPr id="2" name="Shape" descr="GPS icon"/>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w14:anchorId="66C9DB2F" id="Shape" o:spid="_x0000_s1026" alt="GPS icon" style="width:8.8pt;height:11.7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u/gIAAHcIAAAOAAAAZHJzL2Uyb0RvYy54bWysVm1vmzAQ/j5p/8Hi+womhJCopNJWtZo0&#10;rZXa/QDHmIIGNrKdkO7X72xeDGmnNtXyAc7Y9/I8d77L5dWxrtCBSVUKnnr4IvAQ41RkJX9KvV+P&#10;N18SDylNeEYqwVnqPTPlXW0/f7psmw0LRSGqjEkERrjatE3qFVo3G99XtGA1UReiYRw2cyFromEp&#10;n/xMkhas15UfBkHst0JmjRSUKQVfr7tNb2vt5zmj+i7PFdOoSj2ITduntM+defrbS7J5kqQpStqH&#10;QT4QRU1KDk5HU9dEE7SX5QtTdUmlUCLXF1TUvsjzkjKLAdDg4ATNQ0EaZrEAOaoZaVL/zyz9ebiX&#10;qMxSL/QQJzWkqPOKMqYoEHV7/4BKKrhhqm3UBhQemnvZrxSIBvYxl7V5AyB0tOw+j+yyo0YUPmKM&#10;VzH2EIUtHCXLNTY2fadM90rfMmENkcMPpbvkZINEikGiRw6icQgSIqbWAkt/I5Tx32aABtwU8O58&#10;wLnZ8WUUmN95SjhIPqIVQ6G+zxeQ4aBJKN7TspUegrLdGVBk0xBtGBlE1EIScQygUDFKQL7cm8t5&#10;93vgqBYH9iisljZkWVSWLnsdIAZ3gu53Jf3K/kzPR+tg7Y5DGNYKeAXCF/HaMj7/muBwMeRhZvA1&#10;850hHIdR3MM8ibLD2DHwry1D5JueHPAXJnseTaXGkPNpIG7rLFhO7ZQjHMdwFQx7Mz8uuiEtJ4gq&#10;oZhlwaWrS4XTBKnLx5tJTZJFbGMYVYYUrjCGHg7RrVfJckrEuHEWD6NWHM8TbBuC8bNcLKOpHwdn&#10;2HlfdhdBX6eD2oAIR1HS9QcIYVaubucsTE5tba7ftDTDVRy9zquDNVL+ElefY9gwl912y/HW29Ou&#10;YypRldlNWVXmZtv5yb5VEh0ITD59HPrg7FTFTc/A4apvhHWpYRhXZZ16fXsEKOCmgt7pm+bftXsj&#10;7UT2DIOj+s5hGC0SbLqOni7kdLGbLginhYDJQrU0VFnDMN2sp34Sm/E5XdtT7v/C9i8AAAD//wMA&#10;UEsDBBQABgAIAAAAIQBSBbzD2gAAAAMBAAAPAAAAZHJzL2Rvd25yZXYueG1sTI9BS8NAEIXvgv9h&#10;mYIXsZvWUkvMpoggCl7a2Iu3SXbMhmZnw+42jf/erRe9DDze471viu1kezGSD51jBYt5BoK4cbrj&#10;VsHh4+VuAyJEZI29Y1LwTQG25fVVgbl2Z97TWMVWpBIOOSowMQ65lKExZDHM3UCcvC/nLcYkfSu1&#10;x3Mqt71cZtlaWuw4LRgc6NlQc6xOVkH1atq6+RwP/M677tbt/WbxVit1M5ueHkFEmuJfGC74CR3K&#10;xFS7E+sgegXpkfh7L97DGkStYHm/AlkW8j97+QMAAP//AwBQSwECLQAUAAYACAAAACEAtoM4kv4A&#10;AADhAQAAEwAAAAAAAAAAAAAAAAAAAAAAW0NvbnRlbnRfVHlwZXNdLnhtbFBLAQItABQABgAIAAAA&#10;IQA4/SH/1gAAAJQBAAALAAAAAAAAAAAAAAAAAC8BAABfcmVscy8ucmVsc1BLAQItABQABgAIAAAA&#10;IQCLvmGu/gIAAHcIAAAOAAAAAAAAAAAAAAAAAC4CAABkcnMvZTJvRG9jLnhtbFBLAQItABQABgAI&#10;AAAAIQBSBbzD2gAAAAMBAAAPAAAAAAAAAAAAAAAAAFgFAABkcnMvZG93bnJldi54bWxQSwUGAAAA&#10;AAQABADzAAAAXwYAAAAA&#10;" path="m10800,c4909,,,3692,,8123v,8123,10800,13477,10800,13477c10800,21600,21600,16800,21600,8123,21600,3692,16691,,10800,xm10800,10892c8836,10892,7118,9785,7118,8123v,-1477,1473,-2769,3682,-2769c13009,5354,14482,6462,14482,8123v,1477,-1718,2769,-3682,2769xe" fillcolor="#734170 [3215]" stroked="f" strokeweight="1pt">
                      <v:stroke miterlimit="4" joinstyle="miter"/>
                      <v:path arrowok="t" o:extrusionok="f" o:connecttype="custom" o:connectlocs="55881,74296;55881,74296;55881,74296;55881,74296" o:connectangles="0,90,180,270"/>
                      <w10:anchorlock/>
                    </v:shape>
                  </w:pict>
                </mc:Fallback>
              </mc:AlternateContent>
            </w:r>
          </w:p>
        </w:tc>
      </w:tr>
      <w:tr w:rsidR="009B6492" w:rsidTr="001E1025">
        <w:tc>
          <w:tcPr>
            <w:tcW w:w="3130" w:type="dxa"/>
          </w:tcPr>
          <w:p w:rsidR="009B6492" w:rsidRDefault="009B6492" w:rsidP="009B6492">
            <w:pPr>
              <w:pStyle w:val="Address"/>
            </w:pPr>
          </w:p>
        </w:tc>
        <w:tc>
          <w:tcPr>
            <w:tcW w:w="5770" w:type="dxa"/>
          </w:tcPr>
          <w:p w:rsidR="009B6492" w:rsidRPr="0014681C" w:rsidRDefault="00A97A9C" w:rsidP="009B6492">
            <w:pPr>
              <w:pStyle w:val="Address"/>
            </w:pPr>
            <w:r>
              <w:t>9420305665</w:t>
            </w:r>
          </w:p>
        </w:tc>
        <w:tc>
          <w:tcPr>
            <w:tcW w:w="494" w:type="dxa"/>
          </w:tcPr>
          <w:p w:rsidR="009B6492" w:rsidRDefault="009B6492" w:rsidP="009B6492">
            <w:pPr>
              <w:pStyle w:val="Address"/>
              <w:jc w:val="center"/>
            </w:pPr>
            <w:r w:rsidRPr="005128DA">
              <w:rPr>
                <w:noProof/>
              </w:rPr>
              <mc:AlternateContent>
                <mc:Choice Requires="wps">
                  <w:drawing>
                    <wp:inline distT="0" distB="0" distL="0" distR="0" wp14:anchorId="470757B0" wp14:editId="7FBBD24D">
                      <wp:extent cx="98719" cy="135814"/>
                      <wp:effectExtent l="0" t="0" r="0" b="0"/>
                      <wp:docPr id="59" name="Shape" descr="telephone icon"/>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w14:anchorId="5FEE63A3" id="Shape" o:spid="_x0000_s1026" alt="telephone icon" style="width:7.75pt;height:10.7pt;visibility:visible;mso-wrap-style:square;mso-left-percent:-10001;mso-top-percent:-10001;mso-position-horizontal:absolute;mso-position-horizontal-relative:char;mso-position-vertical:absolute;mso-position-vertical-relative:line;mso-left-percent:-10001;mso-top-percent:-10001;v-text-anchor:middle" coordsize="20229,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jFNwMAAIAIAAAOAAAAZHJzL2Uyb0RvYy54bWysVm1vmzAQ/j5p/8HiewrmzRCVVNqqTpOm&#10;tVK7H+AYU9AAI9tN0v36nW1IoOvUrFo+wBn7Xp7n7ny5vDp0LdpxqRrRFx6+CDzEeybKpn8svB8P&#10;N6vMQ0rTvqSt6HnhPXPlXW0+frjcD2seilq0JZcIjPRqvR8Kr9Z6WPu+YjXvqLoQA+9hsxKyoxqW&#10;8tEvJd2D9a71wyBI/b2Q5SAF40rB12u36W2s/ariTN9WleIatYUHsWn7lPa5NU9/c0nXj5IOdcPG&#10;MOg7ouho04PTo6lrqil6ks0fprqGSaFEpS+Y6HxRVQ3jFgOgwcELNPc1HbjFAuSo4UiT+n9m2ffd&#10;nURNWXhJ7qGedpAj5xaVXDFgSvOWDzUkDzVM9Iaw/aDWoHc/3MlxpUA06A+V7MwbcKGDJfn5SDI/&#10;aMTgY54RDK4Y7OAoyXBsTPonXfak9BcurB26+6a0S1E5SbSeJHboQTT+QELUVFxgkzAIZdzvy9BD&#10;4KaGt/MB5xbHkzgwv39TwkH2Hq0UyvU8X0DGCZqEEn5ZvNJDULxbA4quB6oNI5OI9oUXBmEIFNdG&#10;yrBpyYOWT6ZFb39OHHVixx+E1dKGLJyEWWzpCgMST0k5nWJP24Z94r8WOiQNidPBUZiN8VhzYwgm&#10;ySQLk79txVE6pWZh/zVvM5NpnEZzkziNwIfJNZSUCx6IGXEl8bRFovxsbzhOAscHjvESG8Z5gJ23&#10;mGBbW0dvOMpebJlsvoktT0z7mfjjKFxASwCR3cnibEFjkiZuA0KwGmc5OmqlJFr4IXkOVzVEkEQE&#10;z7nNCHEbcZ4d++htQGHuAMUkI3NzhESuZAhw6ArY5ilN89QxgO3589Dk2CmtyNIJdklYhWSZnhya&#10;wbCckqnC387NChtGjBohgS3XKdtpnjgsOCPA3gzN69209NX2i156tf+mM6wVioN9YMX0+1GwjW+p&#10;Ol2aSrRNedO0rWluO0j551aiHYURqA9TChen2t5cGzgk413YNRqmctt0hTfekM53C9enb65/d+Eb&#10;aSvKZ5gg7dcephIUP1hAer6Q88V2vqA9qwVMGKal4c4ahjFnwY0j2czR+dqeOv1x2PwGAAD//wMA&#10;UEsDBBQABgAIAAAAIQCNNWuj2QAAAAMBAAAPAAAAZHJzL2Rvd25yZXYueG1sTI9BS8NAEIXvgv9h&#10;GcGb3bRYkZhNCUUt2pNR79PsmASzs2F32kZ/vVsvehl4vMd73xSryQ3qQCH2ng3MZxko4sbbnlsD&#10;b68PV7egoiBbHDyTgS+KsCrPzwrMrT/yCx1qaVUq4ZijgU5kzLWOTUcO48yPxMn78MGhJBlabQMe&#10;U7kb9CLLbrTDntNChyOtO2o+670zsMbnRoJ7/K7qp/eN21b2fruxxlxeTNUdKKFJ/sJwwk/oUCam&#10;nd+zjWowkB6R33vylktQOwOL+TXostD/2csfAAAA//8DAFBLAQItABQABgAIAAAAIQC2gziS/gAA&#10;AOEBAAATAAAAAAAAAAAAAAAAAAAAAABbQ29udGVudF9UeXBlc10ueG1sUEsBAi0AFAAGAAgAAAAh&#10;ADj9If/WAAAAlAEAAAsAAAAAAAAAAAAAAAAALwEAAF9yZWxzLy5yZWxzUEsBAi0AFAAGAAgAAAAh&#10;AAa5yMU3AwAAgAgAAA4AAAAAAAAAAAAAAAAALgIAAGRycy9lMm9Eb2MueG1sUEsBAi0AFAAGAAgA&#10;AAAhAI01a6PZAAAAAwEAAA8AAAAAAAAAAAAAAAAAkQUAAGRycy9kb3ducmV2LnhtbFBLBQYAAAAA&#10;BAAEAPMAAACXBgAAAAA=&#10;" path="m15284,20744v2343,584,4945,-2919,4945,-3308c20229,16463,16325,13544,15545,13739v-1041,389,-3644,973,-4164,973c9559,14323,5135,8485,5655,7123v,-390,2343,-1752,3123,-2141c9299,4787,7737,701,6696,117,5916,-77,711,-272,190,1674,-1371,7706,6957,18798,15284,20744r,xe" fillcolor="#734170 [3215]" stroked="f" strokeweight="1pt">
                      <v:stroke miterlimit="4" joinstyle="miter"/>
                      <v:path arrowok="t" o:extrusionok="f" o:connecttype="custom" o:connectlocs="49360,67907;49360,67907;49360,67907;49360,67907" o:connectangles="0,90,180,270"/>
                      <w10:anchorlock/>
                    </v:shape>
                  </w:pict>
                </mc:Fallback>
              </mc:AlternateContent>
            </w:r>
          </w:p>
        </w:tc>
      </w:tr>
      <w:tr w:rsidR="009B6492" w:rsidTr="001E1025">
        <w:tc>
          <w:tcPr>
            <w:tcW w:w="3130" w:type="dxa"/>
          </w:tcPr>
          <w:p w:rsidR="009B6492" w:rsidRDefault="009B6492" w:rsidP="009B6492">
            <w:pPr>
              <w:pStyle w:val="Address"/>
            </w:pPr>
          </w:p>
        </w:tc>
        <w:tc>
          <w:tcPr>
            <w:tcW w:w="5770" w:type="dxa"/>
          </w:tcPr>
          <w:p w:rsidR="009B6492" w:rsidRPr="0014681C" w:rsidRDefault="00A97A9C" w:rsidP="009B6492">
            <w:pPr>
              <w:pStyle w:val="Address"/>
            </w:pPr>
            <w:r>
              <w:t>xyz@gmail.com</w:t>
            </w:r>
          </w:p>
        </w:tc>
        <w:tc>
          <w:tcPr>
            <w:tcW w:w="494" w:type="dxa"/>
          </w:tcPr>
          <w:p w:rsidR="009B6492" w:rsidRDefault="009B6492" w:rsidP="009B6492">
            <w:pPr>
              <w:pStyle w:val="Address"/>
              <w:jc w:val="center"/>
            </w:pPr>
            <w:r w:rsidRPr="005128DA">
              <w:rPr>
                <w:noProof/>
              </w:rPr>
              <mc:AlternateContent>
                <mc:Choice Requires="wpg">
                  <w:drawing>
                    <wp:inline distT="0" distB="0" distL="0" distR="0" wp14:anchorId="637FCC3B" wp14:editId="38CAE1CE">
                      <wp:extent cx="155102" cy="104140"/>
                      <wp:effectExtent l="0" t="0" r="0" b="0"/>
                      <wp:docPr id="3" name="Group 2" descr="email icon"/>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Shape"/>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Shape"/>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w14:anchorId="41446FA6" id="Group 2" o:spid="_x0000_s1026" alt="email icon" style="width:12.2pt;height:8.2pt;mso-position-horizontal-relative:char;mso-position-vertical-relative:line" coordorigin=",5207" coordsize="1551,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sh8gQAANURAAAOAAAAZHJzL2Uyb0RvYy54bWzsWFtv2zYUfh+w/yDoPTFJyboYcQpsXYMB&#10;w1qg7Q9QKNkSJokCpcTOfv0OL0ciFa9NM6AvXR5sUef+nRvjmzfnrg0eKzk2ot+H9JqEQdVzUTb9&#10;cR9+/vTuKguDcSr6smhFX+3Dp2oM39z+/NPNadhVTNSiLSsZgJJ+3J2GfVhP07DbbEZeV10xXouh&#10;6oF4ELIrJjjK46aUxQm0d+2GEZJsTkKWgxS8Gkd4+9YQw1ut/3Co+PT+cBirKWj3Ifg26U+pP+/V&#10;5+b2ptgdZTHUDbduFK/woiuaHozOqt4WUxE8yOaZqq7hUoziMF1z0W3E4dDwSscA0VCyiuZOiodB&#10;x3LcnY7DDBNAu8Lp1Wr5n48fZNCU+zAKg77oIEXaasDCoKxGDlBBIpo2aLjoFVqn4bgDoTs5fBw+&#10;SPviaE4KgPNBduobQgvOGuenGefqPAUcXtLtlhIwwIFESUxjmwdeQ7IWqS0jKaEmRbz+7YvCG7S8&#10;UQ7O/pwGKKtxQW78b8h9rIuh0gkZFQgWuS0iZ8gaE02fERp3I4B1AR62jQmUJeCwjRMKj7oeZ5xo&#10;SrfQQAqnbbKliSLPkRY7/jBOd5XQeBePf4yTlj6W+FTU+MTPPTwqB+ApKFRzEl2vgxgV4KcS0gFW&#10;avg2NoDPY1eOwt+3CVGSvUYqgc5+mS0AYwlNQrev+1yGAfT5vcF1KCaFiIpLPQanfchozJIwqNVT&#10;lKjpdZ7kg5pm7/9CjDrxWH0SWmpSYNE8h1QouFKmMwZeLDxt7/GSROkHXppCPVtwkQe/B6M3itZq&#10;kYE/3Df8l+pvV3WWUq2YYfsYLTFJL72mabxy2dfpn4yqK1V8yvUks5Xpv2eJbxptRHSO1FeL4Rg1&#10;ec5y4yrJjAEAEll8QSNACU1szDpZutyRFOUmQJNHj4QpmEmqbDxE/ROqzGz8sxzUjckUJblp2wuk&#10;iMEoBdSYE5WvH2M0yhglqUmZgxuy+IIosI1Nu64TwChSIANeyhYjS836uv2TtUSyGKYbBHO1qjJG&#10;osykYk251B2+bozNYnmhm5CDt2KszDxSDauH39zEOonLABxF25TvmrZVjarvD9WvrQweC9j80xnH&#10;msfV9moEUJbaudY1E1xG2qbbh3baGdstjELYKzjF1dO9KJ9g/Le/97BSAArQEEzuQbqHe/dQ9LwW&#10;sFf5JPU4sDtKrdbvsKxgwpg1/+3Lyi4qZyvPi+riQocE4W3g/02lqnVewq/cVDGMCb2pElVuL9pU&#10;cW6GEW6ef91TeWRGCjLOLejNSdOyWWr2gjdhTHXQiKZ22epJad6yLM/s6vvSKLAqshQuh9h5ZuP5&#10;UsYLq5qwLHItonOMKpTcPYAhzpRnawCDxsmE6LkSyHPJJUbgGmeG/9q6umjYBbX2eCFRJ3RfP1o1&#10;ni0SDrLI4guigC4Ztcu3MLcdVKCbmZP5ecPlGDsWhK8Wja2RQm6k4wR3b0jWJUJzs1tolid4tV3q&#10;07f3TEb758RB8yxGfEGzGyKdY4GlaEhfzbztBldgDulCR2hUzdJfG2f2kmO8cD2eKU78ftRo0qKM&#10;ApG6BoEmiAI5fLkVP0ui2ANE1YD2Fq4eHmFpEUP4Kk5YJep+8RKXliytTMO/v7Yc1t4uFCduP15E&#10;4VmVOMgiD1YkhPYD3Cn0v8Pw24EuFvs7h/pxwj3ry83ya8ztPwAAAP//AwBQSwMEFAAGAAgAAAAh&#10;ADxIqJXbAAAAAwEAAA8AAABkcnMvZG93bnJldi54bWxMj0FLw0AQhe+C/2EZwZvdpMZSYjalFPVU&#10;BFtBepsm0yQ0Oxuy2yT9945e9PJgeI/3vslWk23VQL1vHBuIZxEo4sKVDVcGPvevD0tQPiCX2Dom&#10;A1fysMpvbzJMSzfyBw27UCkpYZ+igTqELtXaFzVZ9DPXEYt3cr3FIGdf6bLHUcptq+dRtNAWG5aF&#10;Gjva1FScdxdr4G3Ecf0Yvwzb82lzPeyf3r+2MRlzfzetn0EFmsJfGH7wBR1yYTq6C5detQbkkfCr&#10;4s2TBNRRMosEdJ7p/+z5NwAAAP//AwBQSwECLQAUAAYACAAAACEAtoM4kv4AAADhAQAAEwAAAAAA&#10;AAAAAAAAAAAAAAAAW0NvbnRlbnRfVHlwZXNdLnhtbFBLAQItABQABgAIAAAAIQA4/SH/1gAAAJQB&#10;AAALAAAAAAAAAAAAAAAAAC8BAABfcmVscy8ucmVsc1BLAQItABQABgAIAAAAIQCKMjsh8gQAANUR&#10;AAAOAAAAAAAAAAAAAAAAAC4CAABkcnMvZTJvRG9jLnhtbFBLAQItABQABgAIAAAAIQA8SKiV2wAA&#10;AAMBAAAPAAAAAAAAAAAAAAAAAEwHAABkcnMvZG93bnJldi54bWxQSwUGAAAAAAQABADzAAAAVAgA&#10;AAAA&#10;">
                      <v:shape id="Shape" o:spid="_x0000_s1027" style="position:absolute;left:254;top:5461;width:1171;height:565;visibility:visible;mso-wrap-style:square;v-text-anchor:middle" coordsize="21426,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path="m19916,720l10626,17520,1336,720c871,240,407,240,174,720v-232,960,-232,1920,,2400l9929,20880v232,480,465,480,697,480c10858,21360,11090,21360,11323,20880l21077,3120v465,-480,465,-1920,,-2400c20845,-240,20381,-240,19916,720r,xe" fillcolor="#734170 [3215]" stroked="f" strokeweight="1pt">
                        <v:stroke miterlimit="4" joinstyle="miter"/>
                        <v:path arrowok="t" o:extrusionok="f" o:connecttype="custom" o:connectlocs="58579,28258;58579,28258;58579,28258;58579,28258" o:connectangles="0,90,180,270"/>
                      </v:shape>
                      <v:shape id="Shape" o:spid="_x0000_s1028" style="position:absolute;top:5207;width:1551;height:1041;visibility:visible;mso-wrap-style:square;v-text-anchor:middle" coordsize="214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path="m19493,l1932,c878,,,1317,,2898l,18702v,1581,878,2898,1932,2898l19493,21600v1053,,1931,-1317,1931,-2898l21424,2898c21600,1581,20722,,19493,r,xm20195,18966v,527,-351,1053,-702,1053l1932,20019v-351,,-703,-526,-703,-1053l1229,3161v,-527,352,-1054,703,-1054l19493,2107v351,,702,527,702,1054l20195,18966xe" fillcolor="#734170 [3215]" stroked="f" strokeweight="1pt">
                        <v:stroke miterlimit="4" joinstyle="miter"/>
                        <v:path arrowok="t" o:extrusionok="f" o:connecttype="custom" o:connectlocs="77551,52070;77551,52070;77551,52070;77551,52070" o:connectangles="0,90,180,270"/>
                      </v:shape>
                      <w10:anchorlock/>
                    </v:group>
                  </w:pict>
                </mc:Fallback>
              </mc:AlternateContent>
            </w:r>
          </w:p>
        </w:tc>
      </w:tr>
    </w:tbl>
    <w:p w:rsidR="002146DF" w:rsidRDefault="00A97A9C" w:rsidP="0014681C">
      <w:pPr>
        <w:pStyle w:val="RecipientAddress"/>
      </w:pPr>
      <w:r>
        <w:t>Larson Dsouza,</w:t>
      </w:r>
    </w:p>
    <w:p w:rsidR="00A97A9C" w:rsidRDefault="00A97A9C" w:rsidP="0014681C">
      <w:pPr>
        <w:pStyle w:val="RecipientAddress"/>
      </w:pPr>
      <w:r>
        <w:t>Guru industry,</w:t>
      </w:r>
    </w:p>
    <w:p w:rsidR="00A97A9C" w:rsidRDefault="00A97A9C" w:rsidP="0014681C">
      <w:pPr>
        <w:pStyle w:val="RecipientAddress"/>
      </w:pPr>
      <w:r>
        <w:t>Vittal Mandir Road,</w:t>
      </w:r>
    </w:p>
    <w:p w:rsidR="00A97A9C" w:rsidRDefault="00A97A9C" w:rsidP="0014681C">
      <w:pPr>
        <w:pStyle w:val="RecipientAddress"/>
      </w:pPr>
      <w:r>
        <w:t xml:space="preserve"> Sawantwadi</w:t>
      </w:r>
    </w:p>
    <w:p w:rsidR="002146DF" w:rsidRPr="0014681C" w:rsidRDefault="00354DA1" w:rsidP="0014681C">
      <w:pPr>
        <w:pStyle w:val="Salutation"/>
      </w:pPr>
      <w:r w:rsidRPr="0014681C">
        <w:t xml:space="preserve">Dear </w:t>
      </w:r>
      <w:r w:rsidR="00A97A9C">
        <w:t xml:space="preserve">Larson Dsouza </w:t>
      </w:r>
    </w:p>
    <w:sdt>
      <w:sdtPr>
        <w:id w:val="-1311013712"/>
        <w:placeholder>
          <w:docPart w:val="6932CB57419D4507B1C3DD94D1AE2140"/>
        </w:placeholder>
        <w:temporary/>
        <w:showingPlcHdr/>
        <w15:appearance w15:val="hidden"/>
      </w:sdtPr>
      <w:sdtEndPr/>
      <w:sdtContent>
        <w:p w:rsidR="0014681C" w:rsidRPr="0014681C" w:rsidRDefault="0014681C" w:rsidP="0014681C">
          <w:r w:rsidRPr="0014681C">
            <w:t>[If you’re ready to write, select a line or paragraph of tip text and start typing to replace it with your own. Don’t include space to the right of the characters in your selection.]</w:t>
          </w:r>
        </w:p>
        <w:p w:rsidR="0014681C" w:rsidRDefault="0014681C" w:rsidP="0014681C">
          <w:r w:rsidRPr="0014681C">
            <w:t>[It’s easy to match any of the text formatting you see here. On the Home tab of the ribbon, check out the Styles gallery for all styles used in this letter.]</w:t>
          </w:r>
        </w:p>
        <w:p w:rsidR="0014681C" w:rsidRDefault="0014681C"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2146DF" w:rsidRDefault="0014681C" w:rsidP="0014681C">
          <w:r>
            <w:t>Make a formatting change to the colors or fonts that you don’t like?  Just go back to the Design tab and select the Theme menu.  From there, choose the option to reset to the original template theme.</w:t>
          </w:r>
        </w:p>
      </w:sdtContent>
    </w:sdt>
    <w:p w:rsidR="0088121E" w:rsidRPr="0014681C" w:rsidRDefault="00354DA1" w:rsidP="0014681C">
      <w:pPr>
        <w:pStyle w:val="Closing"/>
      </w:pPr>
      <w:r w:rsidRPr="0014681C">
        <w:t>Sincerely,</w:t>
      </w:r>
    </w:p>
    <w:p w:rsidR="00354DA1" w:rsidRPr="0014681C" w:rsidRDefault="00A97A9C" w:rsidP="0014681C">
      <w:pPr>
        <w:pStyle w:val="Signature"/>
      </w:pPr>
      <w:r>
        <w:t xml:space="preserve">Gaurang sawant </w:t>
      </w:r>
      <w:bookmarkStart w:id="0" w:name="_GoBack"/>
      <w:bookmarkEnd w:id="0"/>
    </w:p>
    <w:sectPr w:rsidR="00354DA1" w:rsidRPr="0014681C" w:rsidSect="006A7210">
      <w:headerReference w:type="default" r:id="rId9"/>
      <w:type w:val="continuous"/>
      <w:pgSz w:w="12240" w:h="15840"/>
      <w:pgMar w:top="1418" w:right="1418" w:bottom="1701" w:left="141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7A9C" w:rsidRDefault="00A97A9C" w:rsidP="0088121E">
      <w:r>
        <w:separator/>
      </w:r>
    </w:p>
  </w:endnote>
  <w:endnote w:type="continuationSeparator" w:id="0">
    <w:p w:rsidR="00A97A9C" w:rsidRDefault="00A97A9C"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7A9C" w:rsidRDefault="00A97A9C" w:rsidP="0088121E">
      <w:r>
        <w:separator/>
      </w:r>
    </w:p>
  </w:footnote>
  <w:footnote w:type="continuationSeparator" w:id="0">
    <w:p w:rsidR="00A97A9C" w:rsidRDefault="00A97A9C"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21E" w:rsidRDefault="004A488B" w:rsidP="0014681C">
    <w:pPr>
      <w:pStyle w:val="NoSpacing"/>
    </w:pPr>
    <w:r>
      <w:rPr>
        <w:noProof/>
      </w:rPr>
      <mc:AlternateContent>
        <mc:Choice Requires="wpg">
          <w:drawing>
            <wp:anchor distT="0" distB="0" distL="114300" distR="114300" simplePos="0" relativeHeight="251664384" behindDoc="0" locked="0" layoutInCell="1" allowOverlap="1" wp14:anchorId="43B80156" wp14:editId="05180D92">
              <wp:simplePos x="0" y="0"/>
              <wp:positionH relativeFrom="page">
                <wp:align>center</wp:align>
              </wp:positionH>
              <wp:positionV relativeFrom="page">
                <wp:align>center</wp:align>
              </wp:positionV>
              <wp:extent cx="7787473" cy="10052050"/>
              <wp:effectExtent l="0" t="0" r="6985"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473" cy="10052050"/>
                        <a:chOff x="0" y="0"/>
                        <a:chExt cx="7787473" cy="10052050"/>
                      </a:xfrm>
                    </wpg:grpSpPr>
                    <wpg:grpSp>
                      <wpg:cNvPr id="47" name="Group 1"/>
                      <wpg:cNvGrpSpPr/>
                      <wpg:grpSpPr>
                        <a:xfrm>
                          <a:off x="0" y="0"/>
                          <a:ext cx="7786301" cy="1432701"/>
                          <a:chOff x="0" y="0"/>
                          <a:chExt cx="7766050" cy="1430022"/>
                        </a:xfrm>
                      </wpg:grpSpPr>
                      <wps:wsp>
                        <wps:cNvPr id="48" name="Shape"/>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Shape"/>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Shape"/>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Shape"/>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Shape"/>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7" name="Freeform 41"/>
                      <wps:cNvSpPr>
                        <a:spLocks/>
                      </wps:cNvSpPr>
                      <wps:spPr bwMode="auto">
                        <a:xfrm>
                          <a:off x="9048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42"/>
                      <wps:cNvSpPr>
                        <a:spLocks/>
                      </wps:cNvSpPr>
                      <wps:spPr bwMode="auto">
                        <a:xfrm>
                          <a:off x="28860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43"/>
                      <wps:cNvSpPr>
                        <a:spLocks/>
                      </wps:cNvSpPr>
                      <wps:spPr bwMode="auto">
                        <a:xfrm>
                          <a:off x="4876800"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Rectangle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Freeform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w14:anchorId="43B80156" id="Group 13" o:spid="_x0000_s1026" style="position:absolute;margin-left:0;margin-top:0;width:613.2pt;height:791.5pt;z-index:251664384;mso-width-percent:1004;mso-height-percent:1000;mso-position-horizontal:center;mso-position-horizontal-relative:page;mso-position-vertical:center;mso-position-vertical-relative:page;mso-width-percent:1004;mso-height-percent:1000" coordsize="77874,10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JSbDoAAJgYAQAOAAAAZHJzL2Uyb0RvYy54bWzsfetuZMmR3n8DfocCfxoYddW5V0OtheYm&#10;LLBeCdb4AarJapIQyaKL7GFLi313f5ERX+aJPKeq8ozGgmy3AA3JzpO3iMi4Z+Rv/+XL48Pq5/3x&#10;5f7w9OFq85v11Wr/dH24uX+6/XD1P3/68ZvhavXyunu62T0cnvYfrv66f7n6l9/91//y27fn9/vq&#10;cHd4uNkfVxjk6eX92/OHq7vX1+f37969XN/tH3cvvzk875/Q+OlwfNy94s/j7bub4+4Noz8+vKvW&#10;6+7d2+F483w8XO9fXvCv32vj1e/C+J8+7a9f//jp08v+dfXw4Qprew3/PYb/fpT/vvvdb3fvb4+7&#10;57v7a1vG7hes4nF3/4RJ41Df7153q8/H+8lQj/fXx8PL4dPrb64Pj+8Onz7dX+/DHrCbzTrbzR+O&#10;h8/PYS+3799unyOYANoMTr942Ot///lPx9X9DXBXX62edo/AUZh2hb9lQ/svr//28mq/6Zb+47vN&#10;UH/f/9h9822zHb5p6m/rb7bN8O03m74avm2r3/+++6H5T+l9s79+j/8fjrvX+5/3hC/+pWwDhmoB&#10;Tf8ujXO1+nkHdG4Eee/CCvkzrPTd2/Pt+7AvoYLw6x+Oz39+/tMR38s/3Opfsqcvn46P8hOIWH0J&#10;VPHXSBXY+eoa/9j3Q9/0gM412jbrdVutWyOc6ztQ16Tj9d0Pl7pi2Tp1WGxcUFxdXLkhp+kz5Mje&#10;f6XNdfV6Y5tr6qrHH+FQXN5b1wkgFCxNvV5XlWFkfms44C+Jhl/KSECO99zR+PPd7nkfjsaL4jrQ&#10;cANuozSs7QFI4YOI/pf3L6CEk7i3zSfcTzZJsiPpXH9+ef3D/hDIaPczKDBA7/aGv+3u+Nv1l6dA&#10;oLv3+G21Ew65Dmfs+fAiRPR2U12tQGN3+IlBQCP4TlYaP2+btfxvWafNevglvTqw17K5dKG2tSNY&#10;bs5sj1crMNuPSlfPu1eBiOxLfl29fbiqNh02tbqLvwH8x88iUv74F8Lo8fDz/qdD6PWanTjMn1of&#10;nqZf9UPXGkTZzJ/PYbBNsxFKBuxnPr3+/PH++tv938bjbpq2w5EcdcBubKjtugstWyDLtpy1bDbV&#10;dksUu9HzZXGszbDpumwL8+tiDxGOYdNxYW3VtGFhCu5AprbmtuuU9GKT4PTMygxj2P+4B1fPnzp6&#10;+jaAAyOznT/1O0VA/s31w+Flr6dByCUci0hCYZXp+EGO3/x4//AgVHL7YkR2+7LC+SIZBcVi/93D&#10;UWXI7vp6//RKyN6+aE/tAFZP+p/tRZKSXlhInPDh3g43T+vq5Xr3sBcRaxgcr/PhSU7ABnxXj/XT&#10;QXYQkPN4/wrd6OH+8cOVnXuFwwOYAuQGOZn89vFw81eIiod/fcJO6wFLh64z/uM4/uPj+I/d0/Xd&#10;ARrR9esxLE+GA6MW8fKP4NjbX86x626A1AkknbPtetv1fUPZVA29Smyg6SvblkMjckV//l1su+0A&#10;/kVsu+47YFz4RrUe7Dgk5u1ZjrKFers1ttW0oQcZWlNtlAVv+nXgpqkBnE/maGtO4Qf2f+k0TSUq&#10;HjrVTWAHabBe2fkG7SOeGb8nw/KDetZWN80J7uZ4rG24qRREm3Xdj6eswaaV2re9g8QcUP1yyEXH&#10;klJnoxyrmi3Z4Hl8NBsVFZtt7aBetba4unOA2oh2CbgOEIvKv7KlzYFAodW2bv/fGBA3m00zhktl&#10;ZGATC127Mf1fuu3NwF1UTkjXIJlAngaOSAZbo451G3ZXNEkLSASSqgYHkg54DZP0ntZmcOHXfhqN&#10;/drAXzUbqhbn8dht5fAKwVedA2c34G9paDb+XHV9p8Bptm3oUQSErjf8tPXGUS24tw4Hss4W0OsB&#10;aE+pSR4qitFu2+upbxpdHVHXr3ulwLrbOFz3G9Phqj7qh35k/5fO0wvjCtiDnB2TIbiQoXWdL2CK&#10;Gz/yabyChHTxZDMJqZ7FdKCAsKxN11LP4Bf8aYBqDbwcks38qZ9NZmbz6cVWG4K66gay3rRgv2ed&#10;pcJhNoHQV47xosUItGo9PKWFKFiXE+KoW+XP3ahlM3imhqn0MFQbIKKUf2FAQxtcF9mu1lsdcLP1&#10;nAfAA7sTwtoMTTmPQTfyvy1Nd4IWvgql1HXtTIFqvSWpJinsseP/sgHRTVlG1ahk5RGTRSirqzr6&#10;RuIi7PSNSMIPfo6eYLuGHfDoguNcpCfbdD2sgxmd1gglWwfbQjUciXJBv+IEusYSegJyw4DNGs4y&#10;N2BV24CDl9TVpjKmV/cL5CG6NSqv6jaTfZvKzk9dN44dYVcm4+o6emYyyDsxSYTBtlUwZVILA5ro&#10;x0yOk6NliqdsKjPjxvgjVQ2GsW4NfqxH7AKS4dFQyHdV68/rejBC7ODLcjhZD8ZOuiYyyGyNc+BY&#10;D3ZUuqZ30gOHyM54V7f58TL0dxvVhYoEpQxoAnGLMzOmp/UWXERYA1i3h/x6oKzs8YsCr2hXRk9t&#10;D6i4qQYI/TDVoGchnh8AXQljhKdsqjNIJrDqoSIfvYTkrXH5eoDiN14jzFuT6H3lIS/uWSXetl7E&#10;Q0m/+SFabweFfC0yZ7wI8HEFVL3BL+WQ3/IQbWq/q4jKWhw1birYr7qrRi2CQnoaCMAOFoUf0ITQ&#10;hElGoh7hqRzJjU3YDnGdl5Dc9MrYWhxLv8bG4NvKJ271NEHaZoEyXsGaUii2DY6nG7DmaWgVlYnm&#10;aQ+0vXLXQsjXELjhEG2VDEcDmpCHLuoVg3VtOOk2StSFU8EQDVOR16Spms6Y5DpH/wyeFiDZlIDN&#10;plWDHAu9hOWWOsqmzQQi7BZdJYw6OCEdWkATYWuQO8p7C0HSGhlCLE1mM0zDtMnh3xrjgyzDmcdC&#10;CmcjBaOfyq8RBoyhYzbIYre3xigEQlW1kdLZIiRr9QiPZsNpCPrjps1M83Uzg7NSjA/toMQc2JVD&#10;Nk0CleTgUvohVFuDHz/gT/twwAdhpaYDY1B+wZ/65XYtXjwxUtdUDfgBf9qHDQ5aGFLdNKdHbNb6&#10;IXfDcfjTlphvms2ntdXNtjW/Uz9sy2ScdFHqH9beRYAW/INsaBDHyoh0NltEZqwFDK2UTtHNOM9Q&#10;ecGOFiw3TLVRHYIkJS0KfqgdhH9GNjM6k3RTRQY6iWPqaDF233eqk46mAs3KIqCQlEtuDGgCvxfg&#10;OzC1cSoNtqSpZvCU7eqkIgNvlvkJYZRS7J/nfqKTKHzZhSuBZ1MbqFFNGywcW8Qc4nA9bAEHi7iC&#10;flCJyYnSdthSNBPMPXPKslsasGbLZBFsgauCxyMD+xwxQS4qV8mBlBaRwzXtii3TXZ3G8Bb6fKDE&#10;tsLh1PN1AcPoYhg2jSSCA6dOT1DbefeGHBLrY5rPdI1z4Ngix0JXl3nNNvB/qSbATadFiH9LzlZb&#10;45NyjiHGhnbLj/FAEGWq1AbqsvVZoptJN1vhBEyDia7WDJy0q21loB3UHC0E4NZYLpXU0YDG7dre&#10;uw422y0h0arSXjpV7OY9j+MBT7Y0UYhcPiWI9hr7nGrLa1qIGW3Ce2GCpG3UqVC0K3SjhThRzOnr&#10;bw1MBK30IbEvcXusoTcpBU7s3rj2ia0MFVP7iLeqlNixQqrfWOuYeVbIa7EBJxZxxWNvBFMIwIqn&#10;ZwImxMrtxCHqNJJmWB4EsJ5Fdb2VTmU6IYL/mQJaE/lQkv1UtREMCLBcv4B5ZQoLuyXk17b2Zuvl&#10;EvrY4WZL4a7E/SjAaLY+KFetG64dOS9+V40Z8k0bY8El5yp1A64dRkpaYOuXUyBOje4K7lU/FZWc&#10;ervJcNWZkQzGTllVsitkNYWp6g4pU25XHV0NCANlLXZAlnku172dkTr31ax7el1bPaiJYBhooqOx&#10;kCx60/jg78zW3hNMFr4bTUV3zFpps3SqrNvpAU+3lE5l7KcaVB0ZDWjGLF3roxYjpVFUt4QsqEGw&#10;22jAGItRnjBu0bNYtYu4BRKaAgVOgjvrwfg3POXZiWNgclksBn41lT2bITfCGYFEIDDjFr0xJjhw&#10;lxzhvNsITNmAoxZjTIunUoEAaeyU/QryXg93Fj5HgyExRog9TdDEVQt4A+6vmI2f8wPfjZ/DSR0w&#10;iliF4ykYCDAUdl0h1XTMU+AnMMlA5lB0JJB5MOgOmxrO+RH7gtUM9SJIhqHPWjr6+BAglT6FU3XU&#10;qxCV81MlM2Fqyk4MCA+yM06Etm8t0lOrZx7rvGB9IFJr3Ny6kLbgoGNLFodKLQiGlBN46oYwlGOx&#10;m7iIPJoPdcx2xJYyyLfIug6oZLe0K4nfBV1osgi2LNwVu0FR8aSLRegZqCeg5a7YMt3VGROzN6qC&#10;F4Ri+wKSo7nYSVjP0byEXAUceRwKJqbRvCQxL6J5pd9u8IF3DGjWHYKXHv3QwpUd9ZsFIXnYrGb3&#10;9Ruvn8IiZLRp63kzWuSqguwXqRgLdkWJkwfysAjTXPNoIlqmeCo9ybglYKoUPXgXTzK6mGKLKKZj&#10;X3LlQHECy9uhX1qU7wJZgUNNCXHGjwBN2Uyroa8dKjEg/Ytbn/+DFhPN8N+Gc1I4VWuaI+ynbFed&#10;6TbDkEdr6VGBzC9HcrXuCMDGCyG0mMY2VOo1JTvBrqZ4Kkdyb/HmvtazUoBkasQ8KmklyGFSyh6Q&#10;bjY641i9KbA8koWQ74w2OiF+NyAdz3DVZrFBmiHY2SIkQyDIqewbTf1Ju2K+EVI/s6mI/r5fNBVt&#10;lL7PrWSkdOkizImcFjGDp3Ikc52IoxIk59k1EGbGDeg4p3kiGZ4FjxPxiwbGZi6IQiQz86s1P1ja&#10;NFLswoDT4Gpn2KJbsnCqjq4fOGP92nmI4HXPdkU/fLtd5GViEG8aKBVzMYCp8tIaQDd2MsJTMZIR&#10;jjetLfn4LiB5U9O7IosdH69NbfmiiMS5sES1QbKQ4sSUlzLIo5u5PAbN041I3jCsjaBuNhVuc4Wp&#10;GsE2llc4VUUfSoc53a6YvNT0mWmGtCbb1XqBgxRpTbbCtoJG76cyW6VtM3fcHJ4WINkOHzye4VgC&#10;JJeQLC5uIbfGruAkyDeWP9pIgMetvjGTsx40P6kQ8k10vmSRZORk6Umum8zaw9UlZXm1dC5HMp18&#10;NW4y+bXjX8J+6VJK+2WaBPLNy0N0MNZNJuMo5ARqSEZCR0ZpYtgp0COeFiCZ+baDUlUBkrk10KGX&#10;vLBddSVVlqwtTgiatbjTsADyMeFVDdERfI3SqsErw5hquqNicMAfYAQsMlDXeYHmY35d02hyQlwj&#10;fAjGh6o8W0O08YCyCnGZYnAg50+hiJxCT4jQ5ZSnIFXCUwf4vHlKjUOVHS+ogHQOTAY09Qrug1xF&#10;MUIEGyLDyCA/q1330dvg7WQ4YeiHnviuZ/CUTXXSokwJuI0klpQhOSbMZ14USUQ0ikEkTAZL6N9S&#10;pAzRK5StcRYckuchtDGF75YidCIBmOTHewNlSIb5afmLFuuMa5eUH11E5soB8MhtLEBROBUytpXi&#10;e7V5R1MZ/5+cn5goPcJTBsDTSI4neYs010IkD3aIthKBc6ikN3WQFMesRc84ckuXnGT6WZFom6mA&#10;g+EEfC07XgOtMlw2sR1l4Jilp54mmwSQ3Np58AbxBPoWmoaSnYKWMiTH+MUggWg/oFnDyCTL9suT&#10;PMJTtqvTSMatL4V+V0XL9wK7Rhc9r5OkZyQZmq5sHqARiZpUwNXfBUiOFxtg32SCkkn0HZQ5B6h4&#10;XaODr6wc8kiMM3Noo46NtHbJuA3sJA/+xhT1dqtukjIkg7eb7p/na4KdaEu3zhwKc3gqRzJvsGBm&#10;JSss9BKWGRxGomF2jJAxqpIN+M7VObndJbDCTpaE3pFyqdAH3wCdjwk/3mHAbQl/xnCXR8kNofcF&#10;0hKpn6oDgBN5/oAMTq5inetE8SINkpHoRM0QMMc7ohgA957cmDC9AljB7t2e5xCWzXbuTJvY3Fal&#10;XiJgUvEGiRvOZ6J+SqsQoPGLNGjBRlx00OhblDvTbkCRM0I8E5YezwWyQymKMnDMA9/M2AHxAjcV&#10;NqUHDUm0nn2gRWlgGBZlAcP7HdY+Zc+8xrSVRAy/3ymesl2dQbIkvAmwmPVYcKRpdvRtfpJqA1Se&#10;yweb2Vh6X8Ubu9kaZyGPjrq6KlN+I5/tUcTFg4MsHUr/AumMxHA1mfrtZEDjDwPMVj8VXQuD5aAW&#10;Mu6KBIqwgB+QdhuugWVMagZPGQBPIxk53mSn4tYE8VzGMgKjCnqc6ezi1JrqL85Tfv+B93PBAtWH&#10;VAaSNa/NTLhzVOthefhzHjLehXQRZVrAOJCzrKoKshw99CHVlAS2KNHg8BLkncojWJkGwAz8c/QL&#10;u0ltPsjdfEhGdqYcfRZd2WynkQ1l3QjZkosv4zqqYnDy57zFmPPU7U8iYFStFNHGtpF85gV03DVM&#10;8gz6TK7om0VZUFTgpy58RG6UrcDA8IjmjS8owzwoGeRn8bw17yNTzkdyj6EWcA831RyesqlOIhl8&#10;g0EtM04uIhldTHcesigT8jotO3eo/cUftJghRtZXhGTppmKRUCQ40GJh0DwKguVZyQpYSeVaGLpZ&#10;sJPRmDQVY7GTbG9EaU1BED1ZuWEG+RkkI65KAGZxTiyCwUczCEeLmOIpm+okkpFoCPkqXIdmy0Uk&#10;IzhjAVIGz7kStNhKUGMmY3uVheJ5JIuQjAFN/0WphOwkS7Ay6BSTqBpuCWoL0tSLIS+X4EwNyO5L&#10;ICBMBaHW6ztpv43hhEH6wl3Fm2ki/8ZqVrrq1qnymKaawVM5kkk7MFBUnSrAMnMG0SfPg2WcVhKa&#10;Mt7GaCKsJBVGhSBhfBIFwKDFOZiIeznIRQiODFx0GcIXvchLQucKPNW574KSG035bFHDqa3OSuHe&#10;eBMZAZo8eYE5/Nh2pvfherXpU3B6l3MQlC0wBQOmbxZhi9IPKM087DBn1D4dU0gxfSHlXNUdOEGi&#10;fXXJaKcTA32y5Af8C4fLbz7Kx0oMSFYLsq4MB+hn5jJcnJnWi0uBOqSkujvSi1Y7NogllXLxFL1D&#10;v0z/i0YKxs7t9uiQ2KSqXBkOZmQGZqNDAuaFZ7s4oMolQbDQicbHahZn2WynxUbU5hCfis6TSxhf&#10;W4Qk8obI3aKfGeABNtw68bWhx9I2SzFOlwUSab3swK1ZYnzaZDEonJ4FKgK4D3NVke2b4YB+d+wt&#10;sy5moViMA8RWzXpCmQlyiAs4WCPiTWLPJWpjchOxZ1WBI3ogAY0FI/95icra8OYwXDX+aMGq4+In&#10;DD/eyUWVowWnLuaIzfBZZtqAXAGAMX3hgHJv3bI0jMifUYYhG9IuUqEEic8TBDuYwdkCjJtNgaLC&#10;pQjHzbaA8G2T8T2QpZICrn3luDGQ0OtYduLiFRPY5dkZSNue2qjMt8Jh0FyRwtmYcRPdt4lcmRMm&#10;MaUMNbzrC8paID6QtGTuW/ijPK4Zi4Vb3TMuEJZymRGyyjFNN4F4gLnQS2ebtV+Ev+WKktmOcBvn&#10;dWEYF0JTDKtk65yTOmsmV6GfpuqO4G+qNIIOeQol82TRsihTkllj4HTQVNwB7sx1hmhKnhwYtVEo&#10;Gwucsek+ACVx2hsNNMwGpugWMoezDJKnJWp08wJ7WjQJ5+ASxlkXB4DGYXaL2ZoPBIDOk1WlHFZQ&#10;qFHbd0F8IGmWU0DDYWxDDj7/GSFzswnBEyLTyqAyS19ScUpXuZ0EkakSbFBQwG0bTCTuDXowIFLG&#10;TdAvqpy5ooTboLaQybGia36Ms2xvpzEOxUaDdUw0vozwWO0KEeVMp6EKPkkYFh00rH8La3oBRKAN&#10;azeJro1JC/qBMbY6hz498KjwvEBww/gxn6gYxm4q8WgKEcBH5DkacqdMemF/C3bFlKtJxjUMBNUD&#10;cD/GH6U5PJUjmalwqJVPDnThVCP9UTcNKzXbNG6DBnDkTjTRMxRbqC+04Eijm9IGu0U+JxdabKo8&#10;4NdaSJV9JieMt6H0/hPWZh2YAI0O/MTDMXawE8cOaVXMA+y77MofgGYe6QRnP/jpq0VYoZ1+XgYu&#10;OImt0V+LnD9Ps0QFymBkoRwCAuWB5nkTwRIBYZADnyZW+YnfXOxg+GwRuMhWxS3aLa8E05nN+8HP&#10;Qs4sf0TXAxhKIAd2Lme6kzsk7rSzGFKXZ/njEpUeiQ732GZPO8ESAcEOKTGdn/jNxQ7GaSZp6Ruq&#10;7NMcEkBZd5I27wc/CzkjcriAAhgKIEfqn2TcIA9EZRR5fMIub4Rv4VuehZxfMcHB3F5oGBmSJC02&#10;sGRkyHv0kTuhQg+p1Q/u/+JUrZncsAO9ZheZGqrqZlPxJMGHMr8rIjtOwlWvYwlRfnJiVeSMeRIY&#10;mIWxZ7vrk2BNShmh1A9+jh6YXcy0/gJ6YCgcyZ4ZD6J3HBWRMsjRWYTrm4u0AfPdIJ6ZT2UyCXdP&#10;MpbDQDOjAdhRBo45xQ8mA/mDUmyCL3OfYURku+LdAVh+8/zBT0yq4N2B6aFHlT892pMUqxk8+cHP&#10;IRl1GcKwMJGjQ/GiOmA5XSiXlF0TincfJM53AiIw+FSLKIW+oXMm04dhC3jrJvC3aEw0BgtnY1WK&#10;2C8h+1yTISf2KpyN53MmT4ziHJkImY8+yp6YiTCZjZyEZEVpNXZp8BtPK7EH/bQTjwXsXTOtpulm&#10;c9Tkxz9Ni0idMFMJDktygvOkKF1UXcyzldFizkNWQCce0WI+wMYunk+g51esEIE5a+bfdCqJOYkA&#10;yq/GoI/dmWWpn+KpVIznCpvsylqylGmBhOrbI+D5fZyGPAwrMzXgr6CgPA95dDH4TlgfmIKpRpMy&#10;vJIYGBQtq/hbCA4a3pQQCZVMx6CyN2qxGB2vU5ZOxcD65NY0qnmFtU8Dv2vGXC2PpGgqefRHpcok&#10;bSxWberxlpBTaObwVI5kuNrDDlDJMLBmrPMSkqUGS1CtcmsXT4gpkvNkdSQ7GKCYzFcEDnQzesoV&#10;RuQZ0G1pCmNCMrMn6EounIqFz5hClQbE5LpfS4odtVi6AFO1CqdiNTJ6dzlgqgKGO/IZkmfwVIpk&#10;XPs3vEBaxrLK57EsfZQSIWq8006azAuVZyuPm9oFQRH0o0OMWc6ECZoYncmFDtibUZX4dikcMqjM&#10;6G7oxxAf+6XZkp/fhhw10UXIXoXoRo3uQD+TEAAWYjkqUH80GzHNNoezbG8nnXZy3tRpJ+Xly841&#10;+lgxl0nMF00MPqN6piNMNEUPrvm1C6EiDhDhIpAy3pOVEpmQ2epDfJJeZFS5yE2LfsQ4LnA55x02&#10;YHlYk4AimmKETKrOlrpppZ8dECayJLSiYoZuGzWunMmKXjM4K8c4AyRIOKNtcemIC3QDI5cs/ZGL&#10;Ayx1owZAbsLjNNrW4CUPfQqxTWoepPiHm6o1PSm/xpRON9O8C6didVgGtBLsedqmLJ7X6ZlZWzgV&#10;y+vCwe6csQAg45mZtwAt9IEkPC1AcjyiFiDDQi9hOR2ZrJo2TkXkaGDAHi1SrCwcT16lKAQJC4HO&#10;cDTmJ87wQSYoSoBj3lPiYUT1m7dZowmTkE0MYDaoCo7kYmIYLq8yQO3H93/F2aLcyyqFA6sgAOVm&#10;Fp4cLWQGZ378c0o4bxiwwPRFhCMHyDgyUl4cVcLJYjyXSfpcJFp4rBc55tFNtz29DsLKYIwapamY&#10;+BjKjZfyVOzKCHIS+IjZiCA9x1HRx8QrkqnKqQqZlBZTmpaa4a37ScwDCaoqzkZ4KkWypFjROIp+&#10;oUunutkoh+b1P8IXg5k8yz1doxZzXBce6ca4BAoeO+8NOLRpxtOpaE6jthXdxhk45hUz7iorDYK1&#10;m76f3+NDC2s8Lam6gm52mPN3F6RFiTp3t0nLBE/Zrk6qZDhi1GORzEll9TyWYU+TC+NyvXdoxuK/&#10;CCyqj44UIIa7+WKqKj7jla1zBvroR1WuspcXR0MakBFlzFOkWNkWTQt4N+BhIhLJTtkNH/ApdeBM&#10;8+zW8qhRYLS4XVuukmE2pl/g1UknDtBEKSgIHkuKeZxlkDyHcaq4eFatFOMRKrnZJYuhSMYDsX6d&#10;EOUUP+pJLzraGDBmL8hvIyGJ2cz7I8kxGemBPGy2Wt3shbNFHEzSPNcUCkhRyEsW0D8PN+oCkxKn&#10;gvQ1fSpEck1MucmzpykiYSpHnC3BuA7MS58F0pqVd6jljs6ckSzTFEYtdH7Yva1C+G/M9uDt3jRg&#10;5E3gHT48kk4HHbuFk1ELidff0my8JIBQQZY6gIfuzLeESyxCj6WT2RGehOAiYU1SM8BkJrgqRzRv&#10;VqI8Q+nJ5g3kqe7A69P5HSHhyLpG3sQsBMfaGE8/udQFlShQ/uRWJQrQW45FpRRQOpU5bobsvg98&#10;WYZK3jBO+KcvmLeSC6cCa9C1d3kmH8XkIDW9HRebwVMpksERCX27WIt1nhfYoy5SunO0ErSYUGaG&#10;DcGBFtMqTquOM9Ia3RAiFiY22NWt0YCmNeT0hD4s12lX8IogL91UvKDid74rWwRuvzjdG32mwCuF&#10;PGjHQCKVk0q9GbQ8pYCyk2WwzmwtItUce4MKS8MNno0lDg3qo9iod9XKP5h4DH4gTwTm7IgLKUQA&#10;faAokefvTiRPA7LrcbbdbBEieImVUPQ4YLjPAnw4s6rgQvjHHvzG95z2aLP8x/ikBRypWcLcLH79&#10;+OdsYjIx6KvIn8GWLx5MUJSZKujjrzCNvHV0B6SThIvRpiiAtdhM2Tpnz2Z0HIqvwyMF1zR1SCbQ&#10;crZE9TEzuog6hNNauB7XQZwjD01Ue0WNGy9EmsxlgV8owy7vTWQS1VApoTwiOAxJ52buzkYTDYgR&#10;zrLZTJPGpp93r3cBq/JLeOE+QOLl9Q/7w6OUs3o5PNzf/Hj/8BD+uL7bP+6/eziuft49fLjaXV/v&#10;n165I/flw9PqDR5nqJjrK+n5eP+6P64e7h9RHRAUMiJ5zP72/PL+5flPx9/9Vn77eLj565/w7b8+&#10;veA1MyjgOCiv4z+O4z8+jv/YPV3fHY4frq5fj4GEZLi3l2cdF7+svjw+POGfnjHy3evr8/t3715k&#10;S7uX3zzeXx8PL4dPr7+5Pjy+O3z6dH+9f/d2ON68EzyE356Ph+v9y8v90+2f73bPe+xLxr/+95+x&#10;2vsbKdl1tXraPe4/XGk7EGYf/Bmbs790n7v3Xz4dA3wx0+oLCr5D70AyR1CVFdP7L6+ra7S0uDcZ&#10;br1eiwsf8hGcNWwujXH9OeFr9zOwGEjl9oa/7QSz4d+uvzwFJCPx5svTavd0++FK8fN8eJFlvN2o&#10;b+UOP9FBaOHLk+Avft4a+uQfizshv0KRvqwXXNmBVC730oXa1o7769cVyFPoJvwXFHG8Wn38cPVR&#10;QRtpXelfKFXZ8Oou/gbwHz+/3B+e/vgXwihpJMqSQ8FNwVgZZwxJCAHBUNcCNmwYqheS5+T+HbWL&#10;5Hu7thkO5sf762/3f/vpEHAywxBDFdUwSeVtSbzlYsxk6wUzUhWVTSItvNwQwF0WHQ5i3kV5WmYL&#10;wARyFwxR6oy8E1LbiMvtwDMpBQ6Kcek88gbYCDgo16yKkvldyNoBK/2eOPGDUsKeQCCbz4hEcHdb&#10;kNyH1m0kwvCz6SzQrExLRN5b6MLFSpa2+RbhoxlvL7WgmmI5tFI31IjMpuIi6uwhMtFmdEdsKSI0&#10;2LFGUOwWdxXseaHBySJiy7JdxW6gIQ+muIgpaLkrtkx3ddKfxPv9qMZOZ/YFFNtLh3ASeB3ERHFv&#10;N3gIIlX9ert5PFkZydDoxzT00ef8YI7carj4BPgoVu/UkIZ0m0VUWmgr8j3qwZfrXZ0p3ihu7cis&#10;QeaYDIYUF3dcZyDq1376xEHXtsRoDgp4nUcHDpwlBLILAY/b4rgDr9vNzKjYgmpR88zDr1iRkwbE&#10;3QS3ZbGndKoeie3jw40Wy3BGuYL5qBgRbJOg3op5J1IHfjK7KiBbEYEyNA5BUCAsfRAhab/e1LII&#10;AHhOVuVHV2cQReVoJa0pFmZQ6vdxhh5aKZogKCSWEjEQJgQbH0ZBiIwHmZ/wp32Km9gKMGisRAk/&#10;4U/7FHfqVfRwfrbzJ7/L18n203szLQR7g7kcHb6n9gfOjXwOgYS4YKmGcxb+1NVIMoaJX6QtBMaA&#10;Y8Rv+JPfMpCNUgJ61+vMt+K8DWuYMWSzcZEpb6pGwbc8qLBp490xjseftt4wmqxhDDV+Q2hjC7+C&#10;sUNZ/NXYgc7wS40dlEvBTVMVgpL3YnyIFg8eENpAYl6tgsUDC0Be41JNi1bTV4sH5JyMuX+UxYM7&#10;CqbR4BELMpHEnjwLNzaINBNlPMj3814z3CRSa1NsSi8g5WawHGjc7S5XSvC+A3hm6AaN0Q/YWWpI&#10;I/6ikR0BWWyOQqSjL4ifRxGOKwROzUrCPX+PQaZSwTECngeZ/4sA5FV3OAozPaJHBE/2O22ZwZMf&#10;nGxxrEtxQhbA6SU9o8TEwd19hJdkJfBbe7cvtAPTRyctUoEm9Kk1LVFI+qJBKMWBVIjgBr+zPFNL&#10;J8WjHJLjRSFznhdOVZsFjsfHvBaF8lIq9aYtVHpw84gnpGRXeMxRUZnV08VtfWvpYS36Xc3gKZvq&#10;pIkjJ1mtPrwvT+566SRLEbeAMMnocPBleh5S7vIWu4c8miZbo0M5SZBHBc+nZJBnC/K2M3B08cpz&#10;rEBUMhXXjsqNGT1xv9MWAg81O5cgmWxtuna2TPfLqU4D8AyS5SVZwRjORnxepRTLsKK8jxs0A2tP&#10;h5s0yQvI+Uwl0I8JvLBbM/DHJpSAc64kMQltNpQBpOJbMlvcAEr7ZnRFZMOzP2kiFBfOBj6kMJlu&#10;IDZNtz2Hs2xvpzFe0TJHQaCwQXC6CwhHUo4CkxIwGsvIPlHRjUuUHjco+6RbW/QcNUAbB8zEcFpE&#10;9vI1xKv5GkY7KgeHVGgMLKuNF+YvgaOm0wa1AB2XQxksBRSyWvMW84X1ls5VJl8gRIyhWm3EBHm2&#10;4JEdr69UCEeEHQ1SdUOFcwaOOYYa147sAX+WKu53psWAt3AqvsAEn7/n0Cg+Z6K7zzSZagZP2a5O&#10;03xrTie8ZDeVZDQDVbDgUpSSg92cBZ74AX/qh1JKXugGz7rwGPED/tQPJWouHw7pEVp+wJ/6oX6G&#10;FARqmWzmT/1sAwd6GPDyl4z7I2Hx/BrxPLFpKwlCnPWcHhi5LBRPznDh9CAPWKeSG8j+kGC5Su0z&#10;TfJgWJAesPbofsnwP0fVDXP4kBXu9Y7UkhWTRDl1SEKZi1fnys4qVk+DNVfDeNEEMtzTO55cUf4J&#10;d1dYXtlU0chCZkcAe2QLKCxnA4ql4zSwOVxlEDx9glDQVTfX2g0hLPQSolkzsW1ycRlbsvuTUGVt&#10;GryoylOQrXEOyzWScwPGcAM8E0PyCIngctrCGqvLpgoJsjIgrvFmfFdSZ0NLvl84Fy1Ol4BXsKuK&#10;a4ejL8Ol1GUKU01bpnjKpjqN5Cg54OkPYLyMZDw6qHSBSojeQo8tuBjojzmuwdnqDVBlRI9kYYNi&#10;lsICF6SV6oDy4O1fRFUU/bisv4BrINBpHonGP7OH63jAeoB8m7nNQyZ5aEmOjwzyc6SLu3Pm4hAm&#10;MT6wG5blnViQkuwfFgF7ZoFui0QnJdAuK4UEAAJ5snZEej2DmiOJbFen6alhBfdtp3u7TE84jApf&#10;XDLwK0ktG2TtjAEVpxlwf7Bc4YEyq8oaTqcnUPAK06CmLVYTaeFUnck8RNaztceWyX7lHV/ByQh4&#10;GeTn6CmuPVyzdGDifqctM3jKpjqDZEpmPNzGI3ZBMjSgKiW3wSc6IDmNLfCNeSRzGrzMvkAyICFQ&#10;GQCulmTyH9cQdBF5C1xBdk4WTQUF1abK155a8v3GqUbAyyA/i2SuHdUqvbyL+51pMQ3q9FRnkAyy&#10;CsACP42BsktYlixkIWDE2VXtjloKVFyF8FwTk0DqJl7NKQEJlbapUyLqc+ByPhgNeuPFBKRNLSGr&#10;GmsLe4OA8NZSg5yGk03mfca8qjyUSb6GSSDYANbrDnVsquUhT9c0h7MMkqcxjrot5kCRSwPGVS9g&#10;fNonYhw5BOYYgl3lVdZpUxlUECo0mkQBHi86UW9LGThSYzK/BF540FOKK94LNG6EGXT9WL0HcyvP&#10;LwU+bQOmPeP5IKWENRBuIMwQMHe6cZNPtQ+5gesl06gJtrNDd0iYCSSJPFdqbyWzUa1CpmumZrZ4&#10;YkA3MG2aI49sttPE1XRIBAhrxZTUYC4QF5z6dq7wRF0mG8STpcNNmvhaKnagrLKMuIJRoENmz2Li&#10;vUQgRQEtVQLckYv1C3CxbQHGIfsJaCvTHYkI2zYuCodPdvZFjdOF9ItkIqKnBi7UuPEbSE1yqdXt&#10;bQ5n5RiXomhhrVA+w5wFuiANagjo3HiPTYh5ZDiIM+HW+RJ1EOn7ukLcH/dHPHDrsPhpE4vKAuGL&#10;ZhMLS4ecbCA2TbcdZxtBMcPBHEdJG+iyR6jBvLjtmaYZnGWznTvjdEOmtLFLR5wkxned0ilgC66i&#10;ebaHqIXyc2RXBawVnm9WH5vqSVRbpi28V94nV3EGjnngMxxpT0ilXeHFm0AEeHQtI2LkmmmLOWML&#10;d0XdY4CW7E9vC34k9DZt4ZHHMzYnBOIZJPNNXKRrxJzdS1gWphNIf2OZVAkgsQl53RlnijPBfXBi&#10;nbPQpwEAn5Nm7aXZIulPm/j4FEzjRbNFvXC6gdg03XacbQTFEsqKG5DXjDy+47anTRGSp2c7g/HW&#10;gs3w0ZbGj+DUp/InczupIq++BWIAwrOm2hIxxzOVQIXHFHoQGJibLTXh0b6sKc62XaQoxA1Af8oO&#10;cdz2TFOE4rLZUGHPwDXZQGqabHsOZxkkT2M8lDsIrKM0nx33ls3WRGaPV/YXtJSxPGSxKwFBB/QY&#10;hV6rmhND8PHgIylSlRHc8qQukoFjjpWgApbx0OxFDGRZgnYDiGZaVM4zTFe6K+bE4JlAR6dwICn3&#10;7C0nZrQrWwTTXgqnknsTsvZuyFLT8TaUrn2mxcpYM+OkcCpWv2a3tPbylsKpUDlGd5V7d+SiUWhB&#10;QWjPHWBbKymxpWgqPI2sVMFe3BRKFVowOEvLCVVzBOKM3kzmYejNAn4R56MO/MTTLTswe5oduKbk&#10;v2bwMLZEn/dWasyAa05WNTvVpNvpAU+3FE6FqhMBc1s8+eUOBfKc7fzltbPi8siJCqeSRLpwoPP7&#10;GijhZ1NNWnKmN53qNJNFUSSzB3C9OMhB9L6kSEXTsEXBNgeQZDW2bRYRSzMhqTKAcbrOOe6Hd/UU&#10;JCgvrKpexCf8UwqTmSapAiCAxBlYNBsuDVi/yQZS02TbcbYRFD3Z+r/svKQNoJymF1hp2zNNMzjz&#10;45+JnSen3uhF8EsYjy69HlVNPMZjE176yIhBXJQBBzCjfxHGUeA1Uy+jM2baJK/72WxLGEkMx4Db&#10;Tfw7rEGEx3syHUsiNGE2XCZcYv/Fs4MU1szSkFeadMjsItxmFmflGI86+bZWXaXgjEtQJSwmFFh1&#10;ymxqknvsrglmS+gFr2XMJsnWOXvGEXO0fk0WjYR/XAUqBOukyUqcYLaYC1MyG1zltjeUfvAbSE3t&#10;RIe3OnfgxMraCvmX3ANVSMqNUQ8uy+VBDHfSZPGjzQhn2d5Oc3VcoDLDB4HaUj8nCtHqOmH/ZLyI&#10;ETykN06aDONw6MRbp9k6ZzEeqzY2dVZ2Emg2gMFdm6FniLNJ2cpiZSGdcRSoyA5y3PakaQTFRbOh&#10;DrydnQYJDQ7jo6bsrTN54GyKswySpzGOAI3Jcbjq6X28wNXrmMba4JVxt85aEoYC0U6beJUBK1ZY&#10;lp0DFJXkCiv/2i9uR8SmPguboNgi5bHUHy7GeEoIlqv6fm8Ms24mTYj8GeaQZbHAQovRTySE5K75&#10;WFAPESBPDLM4K8Z4uJoSUAQPWCHGUfbERAyeIvdGCHzPxhQbPOviAIYmHkg7q2UYn/aLmttoNmRM&#10;57NxIdZUOFttGUG45pBvIAYBkRzsWdssFItxgAxVXSuMscBWsNQLhw4lC/UYoDyw33gl8k0QilQU&#10;L1YrkUWhxYKAZRCJOc2TxAt40JTXIycyWwTCijqV5fEVTsXqUOCmnq5i/iyOr+e8c8ArhnwNF4oy&#10;KGqkl0Ff91EfhT3qiG7UJJW4xkI6zYRyyIF4ykCSOBD8Gx4meM+Iquq0iXrlstlg5Jj0GPINjJom&#10;295ythEUMxzMSe+0AcRFcsnBgPtM0wzOstnOSLgY/kQ2NXnzhcOGDC0zEKdGVGrK3mJFoDWGpuDH&#10;EGIowzhu1ZMm89haC5+WkeukCQnw2tSJPC6fraIHu4OPz5EsHqczFopIrT/fKbSOHD6yrAwHcxgf&#10;9cst1dFsWeFImOU00HEPcMneWLJPnon3JzUBedKUAuQjCsn2dpq+kKlpKILCTk3jAn0lqKCQfw5o&#10;cw0hASBvisQwmilb5ywOpOBKkPhILvGnLiVhME8qido4G27XL8I4N4BnIz1LTNueNkUoLpxNLtrq&#10;3izRK20gNaGMuyf0ONtpSJ7EOJx3ZmOFhGc9eAnhdHSqqwb1BsyMk5uX+i2/4E/7ci3qh24lhvD4&#10;CX+a/yfkAsmn5DJs508OiYJ1YUg4IM/PjhRnEK8MCaWNXJKj8SdHRSVB/dSuHoPN8RP+5KfQF8On&#10;vEZ55lO+GsD7x6c/jdURRne1ODF/2gLmcMVPzji7YGkoc2VkH4tJKPZnTmcSPCsfAOfxYht37BS0&#10;My3mpGBAHdP4wf1fnEryxwRX0wtOsSWri42bxWYm4gYHuZQf3P/FqXq7TA53gj/M1WAByGmLOLVl&#10;eahVTlLyg/u/bKparuSEXeVBuNRiV5LiGZ/Dkx/8LJJtncgYjPlul7C8pdSdZOohzcsEAXSqsO/R&#10;MinPUJmbZzZb5xznhsPIBDKKnXhZjfo5ZmnjNrVn6lJdLwASFYCXhIbjZRb0y3Ie8VqXiRAOGfeG&#10;R6W5RkvxKyPieOEcj0SpjE9D8i76NB1yNBtSOMq1njoUXRSatOd102S8izNpQdIvN53oI8PaSSmB&#10;A2epup1kS+RSwg/Dw4a35QLiUCPOC6xKggpyNmZazMYbTeMH939xKl537eRdXawuwiNehMXdn4zk&#10;aE5C8V0A+rh2xnnTVNzvtCUCb9lULGQ0XXtsmew3TpXw5EF2hoXUjTmgBzxOVIZkFJcz0YI3oB3k&#10;UXRe0Y8Hp7IWeeI5sMY0TbbGOfaBwvg6FXl+hHxqgQXrF8Gp8NDZEubNtU/uLcb9zrQY8BZOhcKP&#10;ARhgbtna5RFlFTwZt5zDUwbA0ye55tV2VAgslRPwHKmIlmKEXh1A2UJdP8KSSjQJLd1MOalsnbOI&#10;RjJh2DgYZ5Y0Fj2yM7PRjzsuilUyGysUSxjbR/WigQ9QZXHceKkETYs4N2+IQuuc+H9NrM40zeEs&#10;29s5jMeYDXTNwnNNtCImlWVH1nz1faaJtV82uGq1wNKFAWOyif0SES1pmshqKsdUytJgqbYjv/Hw&#10;PNljbmU22KjJRB/SF5fop3jzwSwc5ONl3KBjQdWZJupVcGQu4XIx4ID6HdmpTk1At2epLHcEHEdq&#10;8rA7K2KIabyHRD9i0lKJiwn0e5RXMcrlN35O9mDpxg17JKTENzJRlskrJJGJIckMsFT1xo/v/+Js&#10;EucQFi0XDjIIxiY4PrzmAbXfqH1ZHjl8CfSRwffgkRK3PckjT2drBHG/m3P4itVONuhukEn48uMQ&#10;KjFaJTem/Dpj01QpjyS3tuTKyWmen02CDgEHCMRlaOVxQi5q3oSoqvUyW6RwNlaqgrDIveepyV7J&#10;SKQX+Q6e+FwQsa2pAsBlPaEvu3UNb6MWskqzzeHMw+4cxuNaceOFa72EcUnJDzhgn7SYlj5fXDfP&#10;idas8U3TqzleiAPqFcgImZSzYuIS7rJ6qzUWkovX+Apno4KGsL/mjYz2Zg4PqD65fhDpi02FsyXo&#10;55cN00FmkkFaSOp16iIluSbPaOqRsMxvSB1Y8q9QkpN8+2tJTqjzv7QkJzJOWJEzcOHde1bjbLdr&#10;mGsYWqtxIlNGk7SAvK/VOOXQyQMJ+vPven9ADEh9f2AtZZcK3h8Qx1PgirgRQKUiMVIeNj2QnSVq&#10;tsI3zjnWebcWFbsvfGhGVJeqnnBK/tSp1XxD3iLFO5v5Uz9rzDoJxHZuhSxXBmsq1n7jUPxpm44e&#10;qUtfslwm6kOd3zUc1wrzi8vkG9+INwbNDSTC1fGnrnIOjfyCnHLsTzdwrWOhpT5eCD6FfcQVTLOD&#10;7kOZyzn4U8dF8oqaCL1lhZ5ctzwEEsiv6zVb9cyXM2vltKe3CEObUW6kvxKIaY9e5dDlw8iOVy9R&#10;nH6sHKIENvUB1PV3RgcSG2OOoESgihX0rRBWUExQTcor6Hjqx/RGXE32UUtEj9TzgmoGGrUU/uFc&#10;Ff4vI5StlBQNs1Uopjvem9jDhmHUjPBeBjjaTXlCrTIi34/v/+JsKNensyGHJhsSZdFCk6SLmrww&#10;+OOFBvW9VrjYRdHsx/d/sR9ft48PYlH7gJeGOUe4BeRRikwwM3VQvLMcb6M66yip5ZR6CUEa3vCA&#10;gkPpPD363ZymZmQkAIqCvQqFNY3EzhMzYsoMJIhJB6okTDataKYy2JCV80PdBIXIkjw+XGUzv4AD&#10;L+rLwgaRWRyO5Z8V/eToHgY82UZHwJkOzq/Z7nvFr5m+ohcK0o75piYyEjwoKks0NlCUnSXkxhl1&#10;yz0oB9rO7uQTT2kJg50IBHgWHCQgXlGCNwYc25HIrB5N1NnKFjFDLB5epDRs91dQoqk//DMr0Xgn&#10;7Pb97fH5z/+oB71wXFWf/vG43386HB9XqmeNXvWSI/ny/G+H67+8iNBwLfKHPPe1+vj23w83eBZs&#10;9/n1EF5Do+Jsj38h8svcb7z0hci4ueaogsPLBw0cRy6o4OFNNZVQHOdMOXxZ4O2N7eMnjPHp8WH3&#10;4eq/vVutV28r1O4xikzfgCJH39ytGMlOX0B4xS8wwubEQCD6+Nl6xYFAr+FlMllY+cNksnLwoZ9I&#10;p/mzZO4Vs59Uuv4UWKawg19FRQ+wChq6PWl3+HmvD3Ep6/IsMXF2sjv9SuCVWCoWp80lp/jpIO/w&#10;BValz+uBD8MvEkjw4it9VGvdAT8ePj/dhAHv9rubH+z31939g/4elifjgxLNuBGa/Hy8/3D1H9v1&#10;9ofhh6H5pqm6H75p1t9//83vf/yu+ab7EV7O7+vvv/vu+81/yuo2zfu7+5ub/ZMs357gwz+WPcF3&#10;c9y94cU9fYXvcXf/NLPf4+3H+Cbhj+F/Jl5Hm33nlxFMNuyFP8Pu5h8iPB70Fbmf90f8gvcF/3a1&#10;ejvunj9cvfyvz7vj/sqeKtziEghoQJ8qxC1LObD6VKG16FOF1sKnCl+v8AyfvFr43SueqUOXz8/H&#10;+9s7zKSYfTr8Hlzj07283xfWp88j2h9v/7DHDaFt5LwwcA7H8X4FXgj210neXVCUvjLD2VcavzLD&#10;3fu/ixlS/R7xh937r8zwKzMsfOkVRlHODIOu8WszQ6iFSDtXxeKrZgg1bubJ2q/M8O9khl81Q6eg&#10;kgny51fN8NKz1/DuKDf8H3h4GW9KP+xXmu4xzw5XT4fv7vDZ/vfH4+FNDA+8xq12nesgfxSZz8of&#10;4YpF3r45qmg541EXOLxhiIrljAcJ7KEx2DU0nZ+P+nb2Sn7BO9HYQrAw+I62GGb2iRhCt8ddfA39&#10;9sVsotuXFZ7CFu092GJzj6TzkN2+hFGsA9JsxYl+shf1FOmFhcQJH+6NE8rFShlh9XK9e9jfpCsO&#10;43U+hBe8o8JkRl1m7Lx++fgFJoYA3R5gL7V7MLvaPPhF7R38orYOfvm/zc6RrIdMtv8fEe0ADUgS&#10;uW9dkxMtHiDCq4gwgX51dw9uxZqbMTlzlrl7MEIHd8/cQP+PuXvCFv9ud4/A69dz98gLKoFZXHT3&#10;kHN8tXCC14nCnD+/CvVLQn3G9y1ONSehfw13j6SXmIXzlRn+01o4/4zM8KvvG/roy1ff93s4wS2q&#10;AO5UFlV4OxxvNKQgvz1fYoZT53eQr782M2xR3Im+76/M8CszlLi+aiqSHqR2qqh/0ZST6OHqDa+V&#10;ISv3q2b4/z0zhEl/+/7tFukR4ixAiPLu/vr73etu/Dd+f3t+v68Od4eHm/3xd/8bAAD//wMAUEsD&#10;BBQABgAIAAAAIQDPztiQ2wAAAAcBAAAPAAAAZHJzL2Rvd25yZXYueG1sTI/BbsIwEETvlfgHa5F6&#10;KzahRSiNg6qq0FulUD5giZckEK+j2JD072t6KZfVrGY18zZbj7YVV+p941jDfKZAEJfONFxp2H9v&#10;nlYgfEA22DomDT/kYZ1PHjJMjRu4oOsuVCKGsE9RQx1Cl0rpy5os+pnriKN3dL3FENe+kqbHIYbb&#10;ViZKLaXFhmNDjR2911SedxerYav44zQsiq8uKeyw33jeyvFT68fp+PYKItAY/o/hhh/RIY9MB3dh&#10;40WrIT4S/ubNS5LlM4hDVC+rhQKZZ/KeP/8FAAD//wMAUEsBAi0AFAAGAAgAAAAhALaDOJL+AAAA&#10;4QEAABMAAAAAAAAAAAAAAAAAAAAAAFtDb250ZW50X1R5cGVzXS54bWxQSwECLQAUAAYACAAAACEA&#10;OP0h/9YAAACUAQAACwAAAAAAAAAAAAAAAAAvAQAAX3JlbHMvLnJlbHNQSwECLQAUAAYACAAAACEA&#10;VRxSUmw6AACYGAEADgAAAAAAAAAAAAAAAAAuAgAAZHJzL2Uyb0RvYy54bWxQSwECLQAUAAYACAAA&#10;ACEAz87YkNsAAAAHAQAADwAAAAAAAAAAAAAAAADGPAAAZHJzL2Rvd25yZXYueG1sUEsFBgAAAAAE&#10;AAQA8wAAAM49AAAAAA==&#10;">
              <v:group id="Group 1" o:spid="_x0000_s1027" style="position:absolute;width:77863;height:14327" coordsize="77660,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hape" o:spid="_x0000_s1028" style="position:absolute;width:77660;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path="m,l,7865r14150,c14567,7865,14906,9400,14906,11299r,6867c14906,20065,15245,21600,15662,21600r5938,l21600,,,xe" fillcolor="#f4b6b2 [3209]" stroked="f" strokeweight="1pt">
                  <v:fill color2="#bd9dc0 [3208]" focus="100%" type="gradient"/>
                  <v:stroke miterlimit="4" joinstyle="miter"/>
                  <v:path arrowok="t" o:extrusionok="f" o:connecttype="custom" o:connectlocs="3883025,715011;3883025,715011;3883025,715011;3883025,715011" o:connectangles="0,90,180,270"/>
                </v:shape>
                <v:shape id="Shape" o:spid="_x0000_s1029" style="position:absolute;left:3683;width:73967;height:14287;visibility:visible;mso-wrap-style:square;v-text-anchor:middle" coordsize="2156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fillcolor="#fadb6f [3207]" stroked="f" strokeweight="1pt">
                  <v:stroke miterlimit="4" joinstyle="miter"/>
                  <v:path arrowok="t" o:extrusionok="f" o:connecttype="custom" o:connectlocs="3698387,714375;3698387,714375;3698387,714375;3698387,714375" o:connectangles="0,90,180,270"/>
                </v:shape>
                <v:shape id="Shape" o:spid="_x0000_s1030" style="position:absolute;left:2793;width:57303;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fillcolor="#11cac4 [3206]" stroked="f" strokeweight="1pt">
                  <v:stroke miterlimit="4" joinstyle="miter"/>
                  <v:path arrowok="t" o:extrusionok="f" o:connecttype="custom" o:connectlocs="2865121,715011;2865121,715011;2865121,715011;2865121,715011" o:connectangles="0,90,180,270"/>
                </v:shape>
                <v:shape id="Shape" o:spid="_x0000_s1031" style="position:absolute;left:31115;top:889;width:36017;height:10007;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fillcolor="#b28ee6 [3205]" stroked="f" strokeweight="1pt">
                  <v:stroke miterlimit="4" joinstyle="miter"/>
                  <v:path arrowok="t" o:extrusionok="f" o:connecttype="custom" o:connectlocs="1800861,500380;1800861,500380;1800861,500380;1800861,500380" o:connectangles="0,90,180,270"/>
                </v:shape>
                <v:shape id="Shape" o:spid="_x0000_s1032" style="position:absolute;left:9525;width:59088;height:10193;visibility:visible;mso-wrap-style:square;v-text-anchor:middle" coordsize="21566,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fillcolor="#5e5ead [3204]" stroked="f" strokeweight="1pt">
                  <v:stroke miterlimit="4" joinstyle="miter"/>
                  <v:path arrowok="t" o:extrusionok="f" o:connecttype="custom" o:connectlocs="2954441,509700;2954441,509700;2954441,509700;2954441,509700" o:connectangles="0,90,180,270"/>
                </v:shape>
              </v:group>
              <v:shape id="Freeform 41" o:spid="_x0000_s1033" style="position:absolute;left:904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6wwAAANoAAAAPAAAAZHJzL2Rvd25yZXYueG1sRI9BawIx&#10;FITvBf9DeEJvNbFU265Gqa2CF0Vtwetj89xdunlZktRd/70RhB6HmfmGmc47W4sz+VA51jAcKBDE&#10;uTMVFxp+vldPbyBCRDZYOyYNFwown/UeppgZ1/KezodYiAThkKGGMsYmkzLkJVkMA9cQJ+/kvMWY&#10;pC+k8dgmuK3ls1JjabHitFBiQ58l5b+HP6uh2Nn37XKUf70c/WLbLsaqazZK68d+9zEBEamL/+F7&#10;e200vMLtSroBcnYFAAD//wMAUEsBAi0AFAAGAAgAAAAhANvh9svuAAAAhQEAABMAAAAAAAAAAAAA&#10;AAAAAAAAAFtDb250ZW50X1R5cGVzXS54bWxQSwECLQAUAAYACAAAACEAWvQsW78AAAAVAQAACwAA&#10;AAAAAAAAAAAAAAAfAQAAX3JlbHMvLnJlbHNQSwECLQAUAAYACAAAACEAs/lbesMAAADaAAAADwAA&#10;AAAAAAAAAAAAAAAHAgAAZHJzL2Rvd25yZXYueG1sUEsFBgAAAAADAAMAtwAAAPcCAAAAAA==&#10;" path="m,l3131,e" filled="f" strokecolor="#f4b6b2 [3209]" strokeweight="1.47531mm">
                <v:path arrowok="t" o:connecttype="custom" o:connectlocs="0,0;1988185,0" o:connectangles="0,0"/>
              </v:shape>
              <v:shape id="Freeform 42" o:spid="_x0000_s1034" style="position:absolute;left:28860;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vwAAANoAAAAPAAAAZHJzL2Rvd25yZXYueG1sRE/NasJA&#10;EL4LfYdlCr1I3bSKlOgqoVBoPWnSBxiy02wwOxuz05i+ffcgePz4/rf7yXdqpCG2gQ28LDJQxHWw&#10;LTcGvquP5zdQUZAtdoHJwB9F2O8eZlvMbbjyicZSGpVCOOZowIn0udaxduQxLkJPnLifMHiUBIdG&#10;2wGvKdx3+jXL1tpjy6nBYU/vjupz+esNrNYS6RKm4rhq5tWXW17qIAdjnh6nYgNKaJK7+Ob+tAbS&#10;1nQl3QC9+wcAAP//AwBQSwECLQAUAAYACAAAACEA2+H2y+4AAACFAQAAEwAAAAAAAAAAAAAAAAAA&#10;AAAAW0NvbnRlbnRfVHlwZXNdLnhtbFBLAQItABQABgAIAAAAIQBa9CxbvwAAABUBAAALAAAAAAAA&#10;AAAAAAAAAB8BAABfcmVscy8ucmVsc1BLAQItABQABgAIAAAAIQBUs/TSvwAAANoAAAAPAAAAAAAA&#10;AAAAAAAAAAcCAABkcnMvZG93bnJldi54bWxQSwUGAAAAAAMAAwC3AAAA8wIAAAAA&#10;" path="m,l3131,e" filled="f" strokecolor="#bd9dc0 [3208]" strokeweight="1.47531mm">
                <v:path arrowok="t" o:connecttype="custom" o:connectlocs="0,0;1988185,0" o:connectangles="0,0"/>
              </v:shape>
              <v:shape id="Freeform 43" o:spid="_x0000_s1035" style="position:absolute;left:4876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qTwwAAANoAAAAPAAAAZHJzL2Rvd25yZXYueG1sRI9bawIx&#10;FITfhf6HcAq+adJixd0apfYCfVG8ga+Hzenu0s3JkqTu+u9NQfBxmJlvmPmyt404kw+1Yw1PYwWC&#10;uHCm5lLD8fA1moEIEdlg45g0XCjAcvEwmGNuXMc7Ou9jKRKEQ44aqhjbXMpQVGQxjF1LnLwf5y3G&#10;JH0pjccuwW0jn5WaSos1p4UKW3qvqPjd/1kN5dZmm8+X4mNy8qtNt5qqvl0rrYeP/dsriEh9vIdv&#10;7W+jIYP/K+kGyMUVAAD//wMAUEsBAi0AFAAGAAgAAAAhANvh9svuAAAAhQEAABMAAAAAAAAAAAAA&#10;AAAAAAAAAFtDb250ZW50X1R5cGVzXS54bWxQSwECLQAUAAYACAAAACEAWvQsW78AAAAVAQAACwAA&#10;AAAAAAAAAAAAAAAfAQAAX3JlbHMvLnJlbHNQSwECLQAUAAYACAAAACEArSpqk8MAAADaAAAADwAA&#10;AAAAAAAAAAAAAAAHAgAAZHJzL2Rvd25yZXYueG1sUEsFBgAAAAADAAMAtwAAAPcCAAAAAA==&#10;" path="m,l3131,e" filled="f" strokecolor="#f4b6b2 [3209]" strokeweight="1.47531mm">
                <v:path arrowok="t" o:connecttype="custom" o:connectlocs="0,0;1988185,0" o:connectangles="0,0"/>
              </v:shape>
              <v:rect id="Rectangle 54" o:spid="_x0000_s1036" style="position:absolute;top:97726;width:7787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fillcolor="#f4b6b2 [3209]" stroked="f">
                <v:fill color2="#bd9dc0 [3208]" focus="100%" type="gradient">
                  <o:fill v:ext="view" type="gradientUnscaled"/>
                </v:fill>
                <v:textbox inset="0,0,0,0">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v:textbox>
              </v:rect>
              <v:shape id="Freeform 3" o:spid="_x0000_s1037" style="position:absolute;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path="m,l4076,e" filled="f" strokecolor="#bd9dc0 [3208]" strokeweight="1.47494mm">
                <v:path arrowok="t" o:connecttype="custom" o:connectlocs="0,0;2588260,0" o:connectangles="0,0"/>
              </v:shape>
              <v:shape id="Freeform 4" o:spid="_x0000_s1038" style="position:absolute;left:25908;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path="m,l4076,e" filled="f" strokecolor="#f4b6b2 [3209]" strokeweight="1.47531mm">
                <v:path arrowok="t" o:connecttype="custom" o:connectlocs="0,0;2588260,0" o:connectangles="0,0"/>
              </v:shape>
              <v:shape id="Freeform 5" o:spid="_x0000_s1039" style="position:absolute;left:51720;top:96964;width:25889;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path="m,l4076,e" filled="f" strokecolor="#bd9dc0 [3208]" strokeweight="1.47494mm">
                <v:path arrowok="t" o:connecttype="custom" o:connectlocs="0,0;2588260,0" o:connectangles="0,0"/>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9C"/>
    <w:rsid w:val="0014681C"/>
    <w:rsid w:val="001E1025"/>
    <w:rsid w:val="002146DF"/>
    <w:rsid w:val="00354DA1"/>
    <w:rsid w:val="003754EE"/>
    <w:rsid w:val="004165EF"/>
    <w:rsid w:val="004368D2"/>
    <w:rsid w:val="004410C3"/>
    <w:rsid w:val="004A488B"/>
    <w:rsid w:val="005128DA"/>
    <w:rsid w:val="00635F14"/>
    <w:rsid w:val="006828E8"/>
    <w:rsid w:val="00691B3D"/>
    <w:rsid w:val="006931E4"/>
    <w:rsid w:val="006A7210"/>
    <w:rsid w:val="006D5D6D"/>
    <w:rsid w:val="0088121E"/>
    <w:rsid w:val="0089048D"/>
    <w:rsid w:val="009B6492"/>
    <w:rsid w:val="00A1322D"/>
    <w:rsid w:val="00A25F58"/>
    <w:rsid w:val="00A6564C"/>
    <w:rsid w:val="00A943FF"/>
    <w:rsid w:val="00A97A9C"/>
    <w:rsid w:val="00B32F30"/>
    <w:rsid w:val="00C422F7"/>
    <w:rsid w:val="00CD341D"/>
    <w:rsid w:val="00D50EBB"/>
    <w:rsid w:val="00E5409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BE4A9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4"/>
        <w:szCs w:val="24"/>
        <w:lang w:val="en-US" w:eastAsia="en-US"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atentStyles>
  <w:style w:type="paragraph" w:default="1" w:styleId="Normal">
    <w:name w:val="Normal"/>
    <w:uiPriority w:val="1"/>
    <w:qFormat/>
    <w:rsid w:val="0014681C"/>
    <w:pPr>
      <w:widowControl w:val="0"/>
      <w:autoSpaceDE w:val="0"/>
      <w:autoSpaceDN w:val="0"/>
      <w:adjustRightInd w:val="0"/>
      <w:spacing w:after="360"/>
    </w:pPr>
  </w:style>
  <w:style w:type="paragraph" w:styleId="Heading1">
    <w:name w:val="heading 1"/>
    <w:basedOn w:val="BodyText"/>
    <w:next w:val="Normal"/>
    <w:link w:val="Heading1Char"/>
    <w:uiPriority w:val="9"/>
    <w:qFormat/>
    <w:rsid w:val="004A488B"/>
    <w:pPr>
      <w:kinsoku w:val="0"/>
      <w:overflowPunct w:val="0"/>
      <w:spacing w:after="720"/>
      <w:outlineLvl w:val="0"/>
    </w:pPr>
    <w:rPr>
      <w:rFonts w:asciiTheme="majorHAnsi" w:hAnsiTheme="majorHAnsi"/>
      <w:b/>
      <w:bCs/>
      <w:color w:val="734170" w:themeColor="text2"/>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D50EBB"/>
  </w:style>
  <w:style w:type="character" w:customStyle="1" w:styleId="BodyTextChar">
    <w:name w:val="Body Text Char"/>
    <w:basedOn w:val="DefaultParagraphFont"/>
    <w:link w:val="BodyText"/>
    <w:uiPriority w:val="1"/>
    <w:semiHidden/>
    <w:rsid w:val="0014681C"/>
  </w:style>
  <w:style w:type="paragraph" w:styleId="ListParagraph">
    <w:name w:val="List Paragraph"/>
    <w:basedOn w:val="Normal"/>
    <w:uiPriority w:val="1"/>
    <w:semiHidden/>
    <w:rPr>
      <w:rFonts w:ascii="Times New Roman" w:hAnsi="Times New Roman"/>
    </w:rPr>
  </w:style>
  <w:style w:type="paragraph" w:customStyle="1" w:styleId="Address">
    <w:name w:val="Address"/>
    <w:basedOn w:val="Normal"/>
    <w:uiPriority w:val="1"/>
    <w:qFormat/>
    <w:rsid w:val="0014681C"/>
    <w:pPr>
      <w:kinsoku w:val="0"/>
      <w:overflowPunct w:val="0"/>
      <w:spacing w:before="60" w:after="60"/>
      <w:jc w:val="right"/>
    </w:pPr>
    <w:rPr>
      <w:color w:val="734170" w:themeColor="text2"/>
      <w:sz w:val="20"/>
      <w:szCs w:val="20"/>
    </w:rPr>
  </w:style>
  <w:style w:type="paragraph" w:styleId="Title">
    <w:name w:val="Title"/>
    <w:basedOn w:val="BodyText"/>
    <w:next w:val="Normal"/>
    <w:link w:val="TitleChar"/>
    <w:uiPriority w:val="10"/>
    <w:semiHidden/>
    <w:qFormat/>
    <w:rsid w:val="0088121E"/>
    <w:pPr>
      <w:kinsoku w:val="0"/>
      <w:overflowPunct w:val="0"/>
      <w:spacing w:before="720" w:after="240"/>
    </w:pPr>
    <w:rPr>
      <w:b/>
      <w:bCs/>
      <w:color w:val="734170" w:themeColor="text2"/>
      <w:sz w:val="32"/>
      <w:szCs w:val="32"/>
    </w:rPr>
  </w:style>
  <w:style w:type="character" w:customStyle="1" w:styleId="TitleChar">
    <w:name w:val="Title Char"/>
    <w:basedOn w:val="DefaultParagraphFont"/>
    <w:link w:val="Title"/>
    <w:uiPriority w:val="10"/>
    <w:semiHidden/>
    <w:rsid w:val="004A488B"/>
    <w:rPr>
      <w:rFonts w:ascii="Arial" w:hAnsi="Arial" w:cs="Arial"/>
      <w:b/>
      <w:bCs/>
      <w:color w:val="734170" w:themeColor="text2"/>
      <w:sz w:val="32"/>
      <w:szCs w:val="32"/>
    </w:rPr>
  </w:style>
  <w:style w:type="character" w:customStyle="1" w:styleId="Heading1Char">
    <w:name w:val="Heading 1 Char"/>
    <w:basedOn w:val="DefaultParagraphFont"/>
    <w:link w:val="Heading1"/>
    <w:uiPriority w:val="9"/>
    <w:rsid w:val="004A488B"/>
    <w:rPr>
      <w:rFonts w:asciiTheme="majorHAnsi" w:hAnsiTheme="majorHAnsi" w:cs="Arial"/>
      <w:b/>
      <w:bCs/>
      <w:color w:val="734170" w:themeColor="text2"/>
      <w:sz w:val="36"/>
      <w:szCs w:val="36"/>
      <w:u w:val="single"/>
    </w:rPr>
  </w:style>
  <w:style w:type="paragraph" w:styleId="Header">
    <w:name w:val="header"/>
    <w:basedOn w:val="Normal"/>
    <w:link w:val="HeaderChar"/>
    <w:uiPriority w:val="99"/>
    <w:semiHidden/>
    <w:rsid w:val="0014681C"/>
    <w:pPr>
      <w:tabs>
        <w:tab w:val="center" w:pos="4680"/>
        <w:tab w:val="right" w:pos="9360"/>
      </w:tabs>
      <w:spacing w:after="0"/>
    </w:pPr>
  </w:style>
  <w:style w:type="character" w:customStyle="1" w:styleId="HeaderChar">
    <w:name w:val="Header Char"/>
    <w:basedOn w:val="DefaultParagraphFont"/>
    <w:link w:val="Header"/>
    <w:uiPriority w:val="99"/>
    <w:semiHidden/>
    <w:rsid w:val="0014681C"/>
  </w:style>
  <w:style w:type="paragraph" w:styleId="Footer">
    <w:name w:val="footer"/>
    <w:basedOn w:val="Normal"/>
    <w:link w:val="FooterChar"/>
    <w:uiPriority w:val="99"/>
    <w:semiHidden/>
    <w:rsid w:val="0088121E"/>
    <w:pPr>
      <w:tabs>
        <w:tab w:val="center" w:pos="4680"/>
        <w:tab w:val="right" w:pos="9360"/>
      </w:tabs>
    </w:pPr>
  </w:style>
  <w:style w:type="character" w:customStyle="1" w:styleId="FooterChar">
    <w:name w:val="Footer Char"/>
    <w:basedOn w:val="DefaultParagraphFont"/>
    <w:link w:val="Footer"/>
    <w:uiPriority w:val="99"/>
    <w:semiHidden/>
    <w:rsid w:val="004A488B"/>
    <w:rPr>
      <w:rFonts w:ascii="Arial" w:hAnsi="Arial" w:cs="Arial"/>
      <w:sz w:val="22"/>
      <w:szCs w:val="22"/>
    </w:rPr>
  </w:style>
  <w:style w:type="character" w:styleId="PlaceholderText">
    <w:name w:val="Placeholder Text"/>
    <w:basedOn w:val="DefaultParagraphFont"/>
    <w:uiPriority w:val="99"/>
    <w:semiHidden/>
    <w:rsid w:val="004A488B"/>
    <w:rPr>
      <w:color w:val="808080"/>
    </w:rPr>
  </w:style>
  <w:style w:type="table" w:styleId="TableGrid">
    <w:name w:val="Table Grid"/>
    <w:basedOn w:val="TableNormal"/>
    <w:uiPriority w:val="3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ipientAddress">
    <w:name w:val="Recipient Address"/>
    <w:basedOn w:val="Normal"/>
    <w:uiPriority w:val="1"/>
    <w:qFormat/>
    <w:rsid w:val="0014681C"/>
    <w:pPr>
      <w:spacing w:before="240" w:after="240"/>
      <w:contextualSpacing/>
    </w:pPr>
  </w:style>
  <w:style w:type="paragraph" w:styleId="Date">
    <w:name w:val="Date"/>
    <w:basedOn w:val="Normal"/>
    <w:next w:val="Normal"/>
    <w:link w:val="DateChar"/>
    <w:uiPriority w:val="99"/>
    <w:rsid w:val="0014681C"/>
    <w:pPr>
      <w:spacing w:before="840"/>
    </w:pPr>
  </w:style>
  <w:style w:type="character" w:customStyle="1" w:styleId="DateChar">
    <w:name w:val="Date Char"/>
    <w:basedOn w:val="DefaultParagraphFont"/>
    <w:link w:val="Date"/>
    <w:uiPriority w:val="99"/>
    <w:rsid w:val="0014681C"/>
  </w:style>
  <w:style w:type="paragraph" w:styleId="Salutation">
    <w:name w:val="Salutation"/>
    <w:basedOn w:val="Title"/>
    <w:next w:val="Normal"/>
    <w:link w:val="SalutationChar"/>
    <w:uiPriority w:val="99"/>
    <w:rsid w:val="0014681C"/>
  </w:style>
  <w:style w:type="character" w:customStyle="1" w:styleId="SalutationChar">
    <w:name w:val="Salutation Char"/>
    <w:basedOn w:val="DefaultParagraphFont"/>
    <w:link w:val="Salutation"/>
    <w:uiPriority w:val="99"/>
    <w:rsid w:val="0014681C"/>
    <w:rPr>
      <w:b/>
      <w:bCs/>
      <w:color w:val="734170" w:themeColor="text2"/>
      <w:sz w:val="32"/>
      <w:szCs w:val="32"/>
    </w:rPr>
  </w:style>
  <w:style w:type="paragraph" w:styleId="NoSpacing">
    <w:name w:val="No Spacing"/>
    <w:uiPriority w:val="1"/>
    <w:rsid w:val="0014681C"/>
    <w:pPr>
      <w:widowControl w:val="0"/>
      <w:autoSpaceDE w:val="0"/>
      <w:autoSpaceDN w:val="0"/>
      <w:adjustRightInd w:val="0"/>
    </w:pPr>
  </w:style>
  <w:style w:type="paragraph" w:styleId="Closing">
    <w:name w:val="Closing"/>
    <w:basedOn w:val="BodyText"/>
    <w:link w:val="ClosingChar"/>
    <w:uiPriority w:val="99"/>
    <w:rsid w:val="0014681C"/>
    <w:pPr>
      <w:spacing w:after="600"/>
    </w:pPr>
  </w:style>
  <w:style w:type="character" w:customStyle="1" w:styleId="ClosingChar">
    <w:name w:val="Closing Char"/>
    <w:basedOn w:val="DefaultParagraphFont"/>
    <w:link w:val="Closing"/>
    <w:uiPriority w:val="99"/>
    <w:rsid w:val="0014681C"/>
  </w:style>
  <w:style w:type="paragraph" w:styleId="Signature">
    <w:name w:val="Signature"/>
    <w:basedOn w:val="BodyText"/>
    <w:link w:val="SignatureChar"/>
    <w:uiPriority w:val="99"/>
    <w:rsid w:val="0014681C"/>
  </w:style>
  <w:style w:type="character" w:customStyle="1" w:styleId="SignatureChar">
    <w:name w:val="Signature Char"/>
    <w:basedOn w:val="DefaultParagraphFont"/>
    <w:link w:val="Signature"/>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Playful%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932CB57419D4507B1C3DD94D1AE2140"/>
        <w:category>
          <w:name w:val="General"/>
          <w:gallery w:val="placeholder"/>
        </w:category>
        <w:types>
          <w:type w:val="bbPlcHdr"/>
        </w:types>
        <w:behaviors>
          <w:behavior w:val="content"/>
        </w:behaviors>
        <w:guid w:val="{034E102C-9017-45AA-B567-360F572EBC02}"/>
      </w:docPartPr>
      <w:docPartBody>
        <w:p w:rsidR="00A51CCB" w:rsidRPr="0014681C" w:rsidRDefault="00A51CCB" w:rsidP="0014681C">
          <w:r w:rsidRPr="0014681C">
            <w:t>[If you’re ready to write, select a line or paragraph of tip text and start typing to replace it with your own. Don’t include space to the right of the characters in your selection.]</w:t>
          </w:r>
        </w:p>
        <w:p w:rsidR="00A51CCB" w:rsidRDefault="00A51CCB" w:rsidP="0014681C">
          <w:r w:rsidRPr="0014681C">
            <w:t>[It’s easy to match any of the text formatting you see here. On the Home tab of the ribbon, check out the Styles gallery for all styles used in this letter.]</w:t>
          </w:r>
        </w:p>
        <w:p w:rsidR="00A51CCB" w:rsidRDefault="00A51CCB"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000000" w:rsidRDefault="00A51CCB">
          <w:pPr>
            <w:pStyle w:val="6932CB57419D4507B1C3DD94D1AE2140"/>
          </w:pPr>
          <w:r>
            <w:t>Make a formatting change to the colors or fonts that you don’t like?  Just go back to the Design tab and select the Theme menu.  From there, choose the option to reset to the original template theme.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095DAB62584906A7E0C4C092559651">
    <w:name w:val="E9095DAB62584906A7E0C4C092559651"/>
    <w:rPr>
      <w:rFonts w:cs="Mangal"/>
    </w:rPr>
  </w:style>
  <w:style w:type="paragraph" w:customStyle="1" w:styleId="046BBBB339CE435582C593C258405CCA">
    <w:name w:val="046BBBB339CE435582C593C258405CCA"/>
    <w:rPr>
      <w:rFonts w:cs="Mangal"/>
    </w:rPr>
  </w:style>
  <w:style w:type="paragraph" w:customStyle="1" w:styleId="67D21D7034104A3197BC7056F3A84091">
    <w:name w:val="67D21D7034104A3197BC7056F3A84091"/>
    <w:rPr>
      <w:rFonts w:cs="Mangal"/>
    </w:rPr>
  </w:style>
  <w:style w:type="paragraph" w:customStyle="1" w:styleId="1FE4974C513C4D8E9D0A20A5DC1BC128">
    <w:name w:val="1FE4974C513C4D8E9D0A20A5DC1BC128"/>
    <w:rPr>
      <w:rFonts w:cs="Mangal"/>
    </w:rPr>
  </w:style>
  <w:style w:type="paragraph" w:customStyle="1" w:styleId="BED9225AEF4641AB8D779661EB8F1DD2">
    <w:name w:val="BED9225AEF4641AB8D779661EB8F1DD2"/>
    <w:rPr>
      <w:rFonts w:cs="Mangal"/>
    </w:rPr>
  </w:style>
  <w:style w:type="paragraph" w:customStyle="1" w:styleId="FD9B15D37A36481BB0EB177A80C75B21">
    <w:name w:val="FD9B15D37A36481BB0EB177A80C75B21"/>
    <w:rPr>
      <w:rFonts w:cs="Mangal"/>
    </w:rPr>
  </w:style>
  <w:style w:type="paragraph" w:customStyle="1" w:styleId="38994EF936C2423AA336E0C90CCCFFB2">
    <w:name w:val="38994EF936C2423AA336E0C90CCCFFB2"/>
    <w:rPr>
      <w:rFonts w:cs="Mangal"/>
    </w:rPr>
  </w:style>
  <w:style w:type="paragraph" w:customStyle="1" w:styleId="4BFE16446FDE455A85563CBC43A4A6A7">
    <w:name w:val="4BFE16446FDE455A85563CBC43A4A6A7"/>
    <w:rPr>
      <w:rFonts w:cs="Mangal"/>
    </w:rPr>
  </w:style>
  <w:style w:type="character" w:styleId="PlaceholderText">
    <w:name w:val="Placeholder Text"/>
    <w:basedOn w:val="DefaultParagraphFont"/>
    <w:uiPriority w:val="99"/>
    <w:semiHidden/>
    <w:rPr>
      <w:color w:val="808080"/>
    </w:rPr>
  </w:style>
  <w:style w:type="paragraph" w:customStyle="1" w:styleId="2DA2AFC2F37F45B19207A87DFDE590B4">
    <w:name w:val="2DA2AFC2F37F45B19207A87DFDE590B4"/>
    <w:rPr>
      <w:rFonts w:cs="Mangal"/>
    </w:rPr>
  </w:style>
  <w:style w:type="paragraph" w:customStyle="1" w:styleId="B2EFBDABB07E4498AA3AE131C5E5EF71">
    <w:name w:val="B2EFBDABB07E4498AA3AE131C5E5EF71"/>
    <w:rPr>
      <w:rFonts w:cs="Mangal"/>
    </w:rPr>
  </w:style>
  <w:style w:type="paragraph" w:customStyle="1" w:styleId="EA40C511401E433C96779F418E8F1474">
    <w:name w:val="EA40C511401E433C96779F418E8F1474"/>
    <w:rPr>
      <w:rFonts w:cs="Mangal"/>
    </w:rPr>
  </w:style>
  <w:style w:type="paragraph" w:customStyle="1" w:styleId="6848B80C4BC8497ABE607EF1A454C50D">
    <w:name w:val="6848B80C4BC8497ABE607EF1A454C50D"/>
    <w:rPr>
      <w:rFonts w:cs="Mangal"/>
    </w:rPr>
  </w:style>
  <w:style w:type="paragraph" w:customStyle="1" w:styleId="6932CB57419D4507B1C3DD94D1AE2140">
    <w:name w:val="6932CB57419D4507B1C3DD94D1AE2140"/>
    <w:rPr>
      <w:rFonts w:cs="Mangal"/>
    </w:rPr>
  </w:style>
  <w:style w:type="paragraph" w:customStyle="1" w:styleId="F749343ACBE9486F82321EECA34EB2B3">
    <w:name w:val="F749343ACBE9486F82321EECA34EB2B3"/>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9C5D93E4-4811-4EA0-A387-C61A64E42D0C}">
  <ds:schemaRefs>
    <ds:schemaRef ds:uri="http://schemas.microsoft.com/sharepoint/v3/contenttype/forms"/>
  </ds:schemaRefs>
</ds:datastoreItem>
</file>

<file path=customXml/itemProps2.xml><?xml version="1.0" encoding="utf-8"?>
<ds:datastoreItem xmlns:ds="http://schemas.openxmlformats.org/officeDocument/2006/customXml" ds:itemID="{0AB0906E-96C4-4B57-B563-C73AAD13E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BD6CE2-FAE3-47C3-98B0-6F9E3C2E6589}">
  <ds:schemaRefs>
    <ds:schemaRef ds:uri="http://www.w3.org/XML/1998/namespace"/>
    <ds:schemaRef ds:uri="71af3243-3dd4-4a8d-8c0d-dd76da1f02a5"/>
    <ds:schemaRef ds:uri="http://schemas.microsoft.com/office/2006/documentManagement/types"/>
    <ds:schemaRef ds:uri="16c05727-aa75-4e4a-9b5f-8a80a1165891"/>
    <ds:schemaRef ds:uri="http://purl.org/dc/dcmitype/"/>
    <ds:schemaRef ds:uri="http://purl.org/dc/elements/1.1/"/>
    <ds:schemaRef ds:uri="http://purl.org/dc/terms/"/>
    <ds:schemaRef ds:uri="http://schemas.microsoft.com/office/2006/metadata/propertie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Playful letterhead</Template>
  <TotalTime>0</TotalTime>
  <Pages>1</Pages>
  <Words>171</Words>
  <Characters>834</Characters>
  <Application>Microsoft Office Word</Application>
  <DocSecurity>0</DocSecurity>
  <Lines>6</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2026-05-29T04:46:00Z</dcterms:created>
  <dcterms:modified xsi:type="dcterms:W3CDTF">2026-05-29T04:50:00Z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