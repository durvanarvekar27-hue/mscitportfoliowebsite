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903" w:rsidRDefault="00106C84" w:rsidP="00F64B73">
      <w:pPr>
        <w:pStyle w:val="Title"/>
        <w:rPr>
          <w:rFonts w:ascii="Bahnschrift SemiBold Condensed" w:hAnsi="Bahnschrift SemiBold Condensed"/>
          <w:color w:val="FF0000"/>
          <w:sz w:val="144"/>
          <w:szCs w:val="144"/>
          <w:u w:val="single"/>
        </w:rPr>
      </w:pPr>
      <w:r w:rsidRPr="00F225AD">
        <w:rPr>
          <w:rFonts w:ascii="Bahnschrift SemiBold Condensed" w:hAnsi="Bahnschrift SemiBold Condensed"/>
          <w:noProof/>
          <w:color w:val="FF0000"/>
          <w:sz w:val="144"/>
          <w:szCs w:val="144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200025</wp:posOffset>
            </wp:positionH>
            <wp:positionV relativeFrom="margin">
              <wp:posOffset>-125730</wp:posOffset>
            </wp:positionV>
            <wp:extent cx="914400" cy="914400"/>
            <wp:effectExtent l="0" t="0" r="0" b="0"/>
            <wp:wrapSquare wrapText="bothSides"/>
            <wp:docPr id="1" name="Graphic 1" descr="Ball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lloons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25AD" w:rsidRPr="00F225AD">
        <w:rPr>
          <w:rFonts w:ascii="Bahnschrift SemiBold Condensed" w:hAnsi="Bahnschrift SemiBold Condensed"/>
          <w:noProof/>
          <w:color w:val="FF0000"/>
          <w:sz w:val="144"/>
          <w:szCs w:val="144"/>
          <w:u w:val="single"/>
        </w:rPr>
        <w:drawing>
          <wp:anchor distT="0" distB="0" distL="114300" distR="114300" simplePos="0" relativeHeight="251665408" behindDoc="0" locked="0" layoutInCell="1" allowOverlap="1" wp14:anchorId="2F55A4ED" wp14:editId="03A4EA4C">
            <wp:simplePos x="0" y="0"/>
            <wp:positionH relativeFrom="margin">
              <wp:posOffset>4619543</wp:posOffset>
            </wp:positionH>
            <wp:positionV relativeFrom="margin">
              <wp:posOffset>-197417</wp:posOffset>
            </wp:positionV>
            <wp:extent cx="914400" cy="914400"/>
            <wp:effectExtent l="0" t="0" r="0" b="0"/>
            <wp:wrapSquare wrapText="bothSides"/>
            <wp:docPr id="23" name="Graphic 23" descr="Ball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lloons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25AD" w:rsidRPr="00F225AD">
        <w:rPr>
          <w:rFonts w:ascii="Bahnschrift SemiBold Condensed" w:hAnsi="Bahnschrift SemiBold Condensed"/>
          <w:noProof/>
          <w:color w:val="FF0000"/>
          <w:sz w:val="144"/>
          <w:szCs w:val="144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7984</wp:posOffset>
            </wp:positionH>
            <wp:positionV relativeFrom="page">
              <wp:posOffset>3439537</wp:posOffset>
            </wp:positionV>
            <wp:extent cx="914400" cy="914400"/>
            <wp:effectExtent l="0" t="0" r="0" b="971550"/>
            <wp:wrapSquare wrapText="bothSides"/>
            <wp:docPr id="18" name="Graphic 18" descr="Pres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resent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effectLst>
                      <a:reflection blurRad="6350" stA="50000" endA="295" endPos="92000" dist="1016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F225AD" w:rsidRPr="00F225AD">
        <w:rPr>
          <w:rFonts w:ascii="Bahnschrift SemiBold Condensed" w:hAnsi="Bahnschrift SemiBold Condensed"/>
          <w:noProof/>
          <w:color w:val="FF0000"/>
          <w:sz w:val="144"/>
          <w:szCs w:val="144"/>
          <w:u w:val="single"/>
        </w:rPr>
        <w:drawing>
          <wp:anchor distT="0" distB="0" distL="114300" distR="114300" simplePos="0" relativeHeight="251663360" behindDoc="0" locked="0" layoutInCell="1" allowOverlap="1" wp14:anchorId="0D088790" wp14:editId="1B454800">
            <wp:simplePos x="0" y="0"/>
            <wp:positionH relativeFrom="margin">
              <wp:posOffset>4396023</wp:posOffset>
            </wp:positionH>
            <wp:positionV relativeFrom="margin">
              <wp:posOffset>3136413</wp:posOffset>
            </wp:positionV>
            <wp:extent cx="914400" cy="914400"/>
            <wp:effectExtent l="114300" t="171450" r="114300" b="171450"/>
            <wp:wrapSquare wrapText="bothSides"/>
            <wp:docPr id="20" name="Graphic 20" descr="Pres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resent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effectLst>
                      <a:glow rad="228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 w:rsidR="00F225AD" w:rsidRPr="00F225AD">
        <w:rPr>
          <w:rFonts w:ascii="Bahnschrift SemiBold Condensed" w:hAnsi="Bahnschrift SemiBold Condensed"/>
          <w:noProof/>
          <w:color w:val="FF0000"/>
          <w:sz w:val="144"/>
          <w:szCs w:val="144"/>
          <w:u w:val="singl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-241265</wp:posOffset>
            </wp:positionV>
            <wp:extent cx="914400" cy="914400"/>
            <wp:effectExtent l="0" t="0" r="0" b="0"/>
            <wp:wrapSquare wrapText="bothSides"/>
            <wp:docPr id="19" name="Graphic 19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treamers.sv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25AD" w:rsidRPr="00F225AD">
        <w:rPr>
          <w:rFonts w:ascii="Bahnschrift SemiBold Condensed" w:hAnsi="Bahnschrift SemiBold Condensed"/>
          <w:noProof/>
          <w:color w:val="FF0000"/>
          <w:sz w:val="144"/>
          <w:szCs w:val="144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5111681</wp:posOffset>
            </wp:positionH>
            <wp:positionV relativeFrom="margin">
              <wp:posOffset>3317</wp:posOffset>
            </wp:positionV>
            <wp:extent cx="1007110" cy="964565"/>
            <wp:effectExtent l="95250" t="190500" r="97790" b="216535"/>
            <wp:wrapSquare wrapText="bothSides"/>
            <wp:docPr id="6" name="Graphic 6" descr="Party 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rtyhat.sv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964565"/>
                    </a:xfrm>
                    <a:prstGeom prst="rect">
                      <a:avLst/>
                    </a:prstGeom>
                    <a:effectLst>
                      <a:glow rad="228600">
                        <a:schemeClr val="accent3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25AD" w:rsidRPr="00F225AD">
        <w:rPr>
          <w:rFonts w:ascii="Bahnschrift SemiBold Condensed" w:hAnsi="Bahnschrift SemiBold Condensed"/>
          <w:color w:val="FF0000"/>
          <w:sz w:val="144"/>
          <w:szCs w:val="144"/>
          <w:u w:val="single"/>
        </w:rPr>
        <w:t>H</w:t>
      </w:r>
      <w:bookmarkStart w:id="0" w:name="_GoBack"/>
      <w:bookmarkEnd w:id="0"/>
      <w:r w:rsidR="00F225AD" w:rsidRPr="00F225AD">
        <w:rPr>
          <w:rFonts w:ascii="Bahnschrift SemiBold Condensed" w:hAnsi="Bahnschrift SemiBold Condensed"/>
          <w:color w:val="FF0000"/>
          <w:sz w:val="144"/>
          <w:szCs w:val="144"/>
          <w:u w:val="single"/>
        </w:rPr>
        <w:t>APPY</w:t>
      </w:r>
      <w:r w:rsidR="00F225AD">
        <w:rPr>
          <w:rFonts w:ascii="Bahnschrift SemiBold Condensed" w:hAnsi="Bahnschrift SemiBold Condensed"/>
          <w:color w:val="FF0000"/>
          <w:sz w:val="144"/>
          <w:szCs w:val="144"/>
          <w:u w:val="single"/>
        </w:rPr>
        <w:t xml:space="preserve"> </w:t>
      </w:r>
      <w:r w:rsidR="00F225AD" w:rsidRPr="00F225AD">
        <w:rPr>
          <w:rFonts w:ascii="Bahnschrift SemiBold Condensed" w:hAnsi="Bahnschrift SemiBold Condensed"/>
          <w:color w:val="FF0000"/>
          <w:sz w:val="144"/>
          <w:szCs w:val="144"/>
          <w:u w:val="single"/>
        </w:rPr>
        <w:t>BIRTHDAY</w:t>
      </w:r>
    </w:p>
    <w:p w:rsidR="00106C84" w:rsidRPr="00106C84" w:rsidRDefault="00106C84" w:rsidP="00106C84"/>
    <w:p w:rsidR="00106C84" w:rsidRPr="00106C84" w:rsidRDefault="00106C84" w:rsidP="00106C84"/>
    <w:sectPr w:rsidR="00106C84" w:rsidRPr="00106C84" w:rsidSect="00700DD1">
      <w:headerReference w:type="default" r:id="rId20"/>
      <w:pgSz w:w="10081" w:h="7201" w:orient="landscape" w:code="23"/>
      <w:pgMar w:top="567" w:right="567" w:bottom="567" w:left="567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25AD" w:rsidRDefault="00F225AD" w:rsidP="003F353E">
      <w:pPr>
        <w:spacing w:after="0"/>
      </w:pPr>
      <w:r>
        <w:separator/>
      </w:r>
    </w:p>
  </w:endnote>
  <w:endnote w:type="continuationSeparator" w:id="0">
    <w:p w:rsidR="00F225AD" w:rsidRDefault="00F225AD" w:rsidP="003F35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25AD" w:rsidRDefault="00F225AD" w:rsidP="003F353E">
      <w:pPr>
        <w:spacing w:after="0"/>
      </w:pPr>
      <w:r>
        <w:separator/>
      </w:r>
    </w:p>
  </w:footnote>
  <w:footnote w:type="continuationSeparator" w:id="0">
    <w:p w:rsidR="00F225AD" w:rsidRDefault="00F225AD" w:rsidP="003F35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53E" w:rsidRPr="00E11B39" w:rsidRDefault="00E11B39" w:rsidP="00E11B3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98528" behindDoc="0" locked="0" layoutInCell="1" allowOverlap="1" wp14:anchorId="61666B74" wp14:editId="50069FF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422744" cy="4572818"/>
              <wp:effectExtent l="0" t="0" r="0" b="0"/>
              <wp:wrapNone/>
              <wp:docPr id="17" name="Group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2744" cy="4572818"/>
                        <a:chOff x="0" y="0"/>
                        <a:chExt cx="6422744" cy="4572818"/>
                      </a:xfrm>
                    </wpg:grpSpPr>
                    <wps:wsp>
                      <wps:cNvPr id="2" name="Title 1">
                        <a:extLst>
                          <a:ext uri="{FF2B5EF4-FFF2-40B4-BE49-F238E27FC236}">
                            <a16:creationId xmlns:a16="http://schemas.microsoft.com/office/drawing/2014/main" id="{E20C22AB-538E-4135-992B-8EE4577431CC}"/>
                          </a:ext>
                        </a:extLst>
                      </wps:cNvPr>
                      <wps:cNvSpPr>
                        <a:spLocks noGrp="1"/>
                      </wps:cNvSpPr>
                      <wps:spPr>
                        <a:xfrm>
                          <a:off x="457200" y="247650"/>
                          <a:ext cx="5520690" cy="883709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ctr">
                        <a:normAutofit/>
                      </wps:bodyPr>
                    </wps:wsp>
                    <wps:wsp>
                      <wps:cNvPr id="3" name="Content Placeholder 2">
                        <a:extLst>
                          <a:ext uri="{FF2B5EF4-FFF2-40B4-BE49-F238E27FC236}">
                            <a16:creationId xmlns:a16="http://schemas.microsoft.com/office/drawing/2014/main" id="{13989CD7-3BF8-4DF0-809C-2B954A5BF9B3}"/>
                          </a:ext>
                        </a:extLst>
                      </wps:cNvPr>
                      <wps:cNvSpPr>
                        <a:spLocks noGrp="1"/>
                      </wps:cNvSpPr>
                      <wps:spPr>
                        <a:xfrm>
                          <a:off x="457200" y="1219200"/>
                          <a:ext cx="5520690" cy="2900892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  <wps:wsp>
                      <wps:cNvPr id="4" name="AutoShape 3">
                        <a:extLst>
                          <a:ext uri="{FF2B5EF4-FFF2-40B4-BE49-F238E27FC236}">
                            <a16:creationId xmlns:a16="http://schemas.microsoft.com/office/drawing/2014/main" id="{105BB768-A676-4F5C-B7E4-5652438A1C7A}"/>
                          </a:ext>
                        </a:extLst>
                      </wps:cNvPr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2019300" y="485775"/>
                          <a:ext cx="2406650" cy="360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Rectangle 4">
                        <a:extLst>
                          <a:ext uri="{FF2B5EF4-FFF2-40B4-BE49-F238E27FC236}">
                            <a16:creationId xmlns:a16="http://schemas.microsoft.com/office/drawing/2014/main" id="{643913F3-5F00-494A-8347-17CFA41662F0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9654" cy="457281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Freeform 67">
                        <a:extLst>
                          <a:ext uri="{FF2B5EF4-FFF2-40B4-BE49-F238E27FC236}">
                            <a16:creationId xmlns:a16="http://schemas.microsoft.com/office/drawing/2014/main" id="{458893FC-144A-4956-BA32-138AFA0419D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334000" y="2066925"/>
                          <a:ext cx="908988" cy="760038"/>
                        </a:xfrm>
                        <a:custGeom>
                          <a:avLst/>
                          <a:gdLst>
                            <a:gd name="T0" fmla="*/ 7 w 139"/>
                            <a:gd name="T1" fmla="*/ 107 h 116"/>
                            <a:gd name="T2" fmla="*/ 82 w 139"/>
                            <a:gd name="T3" fmla="*/ 16 h 116"/>
                            <a:gd name="T4" fmla="*/ 139 w 139"/>
                            <a:gd name="T5" fmla="*/ 71 h 116"/>
                            <a:gd name="T6" fmla="*/ 7 w 139"/>
                            <a:gd name="T7" fmla="*/ 116 h 116"/>
                            <a:gd name="T8" fmla="*/ 7 w 139"/>
                            <a:gd name="T9" fmla="*/ 107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9" h="116">
                              <a:moveTo>
                                <a:pt x="7" y="107"/>
                              </a:moveTo>
                              <a:cubicBezTo>
                                <a:pt x="7" y="107"/>
                                <a:pt x="56" y="32"/>
                                <a:pt x="82" y="16"/>
                              </a:cubicBezTo>
                              <a:cubicBezTo>
                                <a:pt x="108" y="0"/>
                                <a:pt x="139" y="55"/>
                                <a:pt x="139" y="71"/>
                              </a:cubicBezTo>
                              <a:cubicBezTo>
                                <a:pt x="139" y="85"/>
                                <a:pt x="14" y="116"/>
                                <a:pt x="7" y="116"/>
                              </a:cubicBezTo>
                              <a:cubicBezTo>
                                <a:pt x="0" y="116"/>
                                <a:pt x="7" y="107"/>
                                <a:pt x="7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Freeform 68">
                        <a:extLst>
                          <a:ext uri="{FF2B5EF4-FFF2-40B4-BE49-F238E27FC236}">
                            <a16:creationId xmlns:a16="http://schemas.microsoft.com/office/drawing/2014/main" id="{19E3ACFF-A230-44A7-88B7-8E1BE583629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457825" y="2305050"/>
                          <a:ext cx="706566" cy="439218"/>
                        </a:xfrm>
                        <a:custGeom>
                          <a:avLst/>
                          <a:gdLst>
                            <a:gd name="T0" fmla="*/ 0 w 108"/>
                            <a:gd name="T1" fmla="*/ 67 h 67"/>
                            <a:gd name="T2" fmla="*/ 101 w 108"/>
                            <a:gd name="T3" fmla="*/ 23 h 67"/>
                            <a:gd name="T4" fmla="*/ 0 w 108"/>
                            <a:gd name="T5" fmla="*/ 67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8" h="67">
                              <a:moveTo>
                                <a:pt x="0" y="67"/>
                              </a:moveTo>
                              <a:cubicBezTo>
                                <a:pt x="0" y="67"/>
                                <a:pt x="89" y="0"/>
                                <a:pt x="101" y="23"/>
                              </a:cubicBezTo>
                              <a:cubicBezTo>
                                <a:pt x="108" y="43"/>
                                <a:pt x="11" y="64"/>
                                <a:pt x="0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" name="Freeform 69">
                        <a:extLst>
                          <a:ext uri="{FF2B5EF4-FFF2-40B4-BE49-F238E27FC236}">
                            <a16:creationId xmlns:a16="http://schemas.microsoft.com/office/drawing/2014/main" id="{5A375579-68FC-40FE-BDE0-3A15701F0CC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29225" y="1676400"/>
                          <a:ext cx="714205" cy="1126689"/>
                        </a:xfrm>
                        <a:custGeom>
                          <a:avLst/>
                          <a:gdLst>
                            <a:gd name="T0" fmla="*/ 2 w 109"/>
                            <a:gd name="T1" fmla="*/ 160 h 172"/>
                            <a:gd name="T2" fmla="*/ 14 w 109"/>
                            <a:gd name="T3" fmla="*/ 31 h 172"/>
                            <a:gd name="T4" fmla="*/ 100 w 109"/>
                            <a:gd name="T5" fmla="*/ 46 h 172"/>
                            <a:gd name="T6" fmla="*/ 7 w 109"/>
                            <a:gd name="T7" fmla="*/ 168 h 172"/>
                            <a:gd name="T8" fmla="*/ 2 w 109"/>
                            <a:gd name="T9" fmla="*/ 160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72">
                              <a:moveTo>
                                <a:pt x="2" y="160"/>
                              </a:moveTo>
                              <a:cubicBezTo>
                                <a:pt x="2" y="160"/>
                                <a:pt x="0" y="61"/>
                                <a:pt x="14" y="31"/>
                              </a:cubicBezTo>
                              <a:cubicBezTo>
                                <a:pt x="29" y="0"/>
                                <a:pt x="90" y="31"/>
                                <a:pt x="100" y="46"/>
                              </a:cubicBezTo>
                              <a:cubicBezTo>
                                <a:pt x="109" y="58"/>
                                <a:pt x="14" y="164"/>
                                <a:pt x="7" y="168"/>
                              </a:cubicBezTo>
                              <a:cubicBezTo>
                                <a:pt x="1" y="172"/>
                                <a:pt x="2" y="160"/>
                                <a:pt x="2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70">
                        <a:extLst>
                          <a:ext uri="{FF2B5EF4-FFF2-40B4-BE49-F238E27FC236}">
                            <a16:creationId xmlns:a16="http://schemas.microsoft.com/office/drawing/2014/main" id="{4F5F3FF6-BF26-49CA-866B-92DF0254C7A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95900" y="1857375"/>
                          <a:ext cx="511783" cy="805869"/>
                        </a:xfrm>
                        <a:custGeom>
                          <a:avLst/>
                          <a:gdLst>
                            <a:gd name="T0" fmla="*/ 0 w 78"/>
                            <a:gd name="T1" fmla="*/ 123 h 123"/>
                            <a:gd name="T2" fmla="*/ 57 w 78"/>
                            <a:gd name="T3" fmla="*/ 16 h 123"/>
                            <a:gd name="T4" fmla="*/ 0 w 78"/>
                            <a:gd name="T5" fmla="*/ 1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8" h="123">
                              <a:moveTo>
                                <a:pt x="0" y="123"/>
                              </a:moveTo>
                              <a:cubicBezTo>
                                <a:pt x="0" y="123"/>
                                <a:pt x="31" y="0"/>
                                <a:pt x="57" y="16"/>
                              </a:cubicBezTo>
                              <a:cubicBezTo>
                                <a:pt x="78" y="33"/>
                                <a:pt x="8" y="113"/>
                                <a:pt x="0" y="1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71">
                        <a:extLst>
                          <a:ext uri="{FF2B5EF4-FFF2-40B4-BE49-F238E27FC236}">
                            <a16:creationId xmlns:a16="http://schemas.microsoft.com/office/drawing/2014/main" id="{7BD2639B-A4A9-4249-AEF9-2FB619636F0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05325" y="1676400"/>
                          <a:ext cx="706566" cy="1126689"/>
                        </a:xfrm>
                        <a:custGeom>
                          <a:avLst/>
                          <a:gdLst>
                            <a:gd name="T0" fmla="*/ 107 w 108"/>
                            <a:gd name="T1" fmla="*/ 160 h 172"/>
                            <a:gd name="T2" fmla="*/ 94 w 108"/>
                            <a:gd name="T3" fmla="*/ 31 h 172"/>
                            <a:gd name="T4" fmla="*/ 8 w 108"/>
                            <a:gd name="T5" fmla="*/ 46 h 172"/>
                            <a:gd name="T6" fmla="*/ 101 w 108"/>
                            <a:gd name="T7" fmla="*/ 168 h 172"/>
                            <a:gd name="T8" fmla="*/ 107 w 108"/>
                            <a:gd name="T9" fmla="*/ 160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8" h="172">
                              <a:moveTo>
                                <a:pt x="107" y="160"/>
                              </a:moveTo>
                              <a:cubicBezTo>
                                <a:pt x="107" y="160"/>
                                <a:pt x="108" y="61"/>
                                <a:pt x="94" y="31"/>
                              </a:cubicBezTo>
                              <a:cubicBezTo>
                                <a:pt x="80" y="0"/>
                                <a:pt x="19" y="31"/>
                                <a:pt x="8" y="46"/>
                              </a:cubicBezTo>
                              <a:cubicBezTo>
                                <a:pt x="0" y="58"/>
                                <a:pt x="95" y="164"/>
                                <a:pt x="101" y="168"/>
                              </a:cubicBezTo>
                              <a:cubicBezTo>
                                <a:pt x="108" y="172"/>
                                <a:pt x="107" y="160"/>
                                <a:pt x="107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72">
                        <a:extLst>
                          <a:ext uri="{FF2B5EF4-FFF2-40B4-BE49-F238E27FC236}">
                            <a16:creationId xmlns:a16="http://schemas.microsoft.com/office/drawing/2014/main" id="{488CEB1C-7C8C-4BCD-A0BC-8B6EF48DA70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38675" y="1857375"/>
                          <a:ext cx="511783" cy="805869"/>
                        </a:xfrm>
                        <a:custGeom>
                          <a:avLst/>
                          <a:gdLst>
                            <a:gd name="T0" fmla="*/ 78 w 78"/>
                            <a:gd name="T1" fmla="*/ 123 h 123"/>
                            <a:gd name="T2" fmla="*/ 20 w 78"/>
                            <a:gd name="T3" fmla="*/ 16 h 123"/>
                            <a:gd name="T4" fmla="*/ 78 w 78"/>
                            <a:gd name="T5" fmla="*/ 1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8" h="123">
                              <a:moveTo>
                                <a:pt x="78" y="123"/>
                              </a:moveTo>
                              <a:cubicBezTo>
                                <a:pt x="78" y="123"/>
                                <a:pt x="47" y="0"/>
                                <a:pt x="20" y="16"/>
                              </a:cubicBezTo>
                              <a:cubicBezTo>
                                <a:pt x="0" y="33"/>
                                <a:pt x="69" y="113"/>
                                <a:pt x="78" y="1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73">
                        <a:extLst>
                          <a:ext uri="{FF2B5EF4-FFF2-40B4-BE49-F238E27FC236}">
                            <a16:creationId xmlns:a16="http://schemas.microsoft.com/office/drawing/2014/main" id="{6362E1F7-E0A2-4CCF-8E72-436FA545744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10050" y="2066925"/>
                          <a:ext cx="908988" cy="760038"/>
                        </a:xfrm>
                        <a:custGeom>
                          <a:avLst/>
                          <a:gdLst>
                            <a:gd name="T0" fmla="*/ 132 w 139"/>
                            <a:gd name="T1" fmla="*/ 107 h 116"/>
                            <a:gd name="T2" fmla="*/ 57 w 139"/>
                            <a:gd name="T3" fmla="*/ 16 h 116"/>
                            <a:gd name="T4" fmla="*/ 0 w 139"/>
                            <a:gd name="T5" fmla="*/ 71 h 116"/>
                            <a:gd name="T6" fmla="*/ 132 w 139"/>
                            <a:gd name="T7" fmla="*/ 116 h 116"/>
                            <a:gd name="T8" fmla="*/ 132 w 139"/>
                            <a:gd name="T9" fmla="*/ 107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9" h="116">
                              <a:moveTo>
                                <a:pt x="132" y="107"/>
                              </a:moveTo>
                              <a:cubicBezTo>
                                <a:pt x="132" y="107"/>
                                <a:pt x="83" y="32"/>
                                <a:pt x="57" y="16"/>
                              </a:cubicBezTo>
                              <a:cubicBezTo>
                                <a:pt x="30" y="0"/>
                                <a:pt x="0" y="55"/>
                                <a:pt x="0" y="71"/>
                              </a:cubicBezTo>
                              <a:cubicBezTo>
                                <a:pt x="0" y="85"/>
                                <a:pt x="125" y="116"/>
                                <a:pt x="132" y="116"/>
                              </a:cubicBezTo>
                              <a:cubicBezTo>
                                <a:pt x="139" y="116"/>
                                <a:pt x="132" y="107"/>
                                <a:pt x="132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74">
                        <a:extLst>
                          <a:ext uri="{FF2B5EF4-FFF2-40B4-BE49-F238E27FC236}">
                            <a16:creationId xmlns:a16="http://schemas.microsoft.com/office/drawing/2014/main" id="{113A5667-0AF9-43A6-9078-38FC5AC6957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76725" y="2305050"/>
                          <a:ext cx="710386" cy="439218"/>
                        </a:xfrm>
                        <a:custGeom>
                          <a:avLst/>
                          <a:gdLst>
                            <a:gd name="T0" fmla="*/ 109 w 109"/>
                            <a:gd name="T1" fmla="*/ 67 h 67"/>
                            <a:gd name="T2" fmla="*/ 7 w 109"/>
                            <a:gd name="T3" fmla="*/ 23 h 67"/>
                            <a:gd name="T4" fmla="*/ 109 w 109"/>
                            <a:gd name="T5" fmla="*/ 67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9" h="67">
                              <a:moveTo>
                                <a:pt x="109" y="67"/>
                              </a:moveTo>
                              <a:cubicBezTo>
                                <a:pt x="109" y="67"/>
                                <a:pt x="19" y="0"/>
                                <a:pt x="7" y="23"/>
                              </a:cubicBezTo>
                              <a:cubicBezTo>
                                <a:pt x="0" y="43"/>
                                <a:pt x="97" y="64"/>
                                <a:pt x="109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75">
                        <a:extLst>
                          <a:ext uri="{FF2B5EF4-FFF2-40B4-BE49-F238E27FC236}">
                            <a16:creationId xmlns:a16="http://schemas.microsoft.com/office/drawing/2014/main" id="{A56061C8-AA7E-4595-8790-6D75209A24E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981575" y="2590800"/>
                          <a:ext cx="485048" cy="263531"/>
                        </a:xfrm>
                        <a:custGeom>
                          <a:avLst/>
                          <a:gdLst>
                            <a:gd name="T0" fmla="*/ 61 w 74"/>
                            <a:gd name="T1" fmla="*/ 0 h 40"/>
                            <a:gd name="T2" fmla="*/ 46 w 74"/>
                            <a:gd name="T3" fmla="*/ 4 h 40"/>
                            <a:gd name="T4" fmla="*/ 28 w 74"/>
                            <a:gd name="T5" fmla="*/ 4 h 40"/>
                            <a:gd name="T6" fmla="*/ 13 w 74"/>
                            <a:gd name="T7" fmla="*/ 0 h 40"/>
                            <a:gd name="T8" fmla="*/ 3 w 74"/>
                            <a:gd name="T9" fmla="*/ 28 h 40"/>
                            <a:gd name="T10" fmla="*/ 16 w 74"/>
                            <a:gd name="T11" fmla="*/ 40 h 40"/>
                            <a:gd name="T12" fmla="*/ 37 w 74"/>
                            <a:gd name="T13" fmla="*/ 40 h 40"/>
                            <a:gd name="T14" fmla="*/ 58 w 74"/>
                            <a:gd name="T15" fmla="*/ 40 h 40"/>
                            <a:gd name="T16" fmla="*/ 72 w 74"/>
                            <a:gd name="T17" fmla="*/ 28 h 40"/>
                            <a:gd name="T18" fmla="*/ 61 w 74"/>
                            <a:gd name="T19" fmla="*/ 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4" h="40">
                              <a:moveTo>
                                <a:pt x="61" y="0"/>
                              </a:moveTo>
                              <a:cubicBezTo>
                                <a:pt x="56" y="0"/>
                                <a:pt x="51" y="2"/>
                                <a:pt x="46" y="4"/>
                              </a:cubicBezTo>
                              <a:cubicBezTo>
                                <a:pt x="41" y="7"/>
                                <a:pt x="34" y="7"/>
                                <a:pt x="28" y="4"/>
                              </a:cubicBezTo>
                              <a:cubicBezTo>
                                <a:pt x="24" y="2"/>
                                <a:pt x="19" y="0"/>
                                <a:pt x="13" y="0"/>
                              </a:cubicBezTo>
                              <a:cubicBezTo>
                                <a:pt x="1" y="0"/>
                                <a:pt x="0" y="20"/>
                                <a:pt x="3" y="28"/>
                              </a:cubicBezTo>
                              <a:cubicBezTo>
                                <a:pt x="5" y="37"/>
                                <a:pt x="9" y="40"/>
                                <a:pt x="16" y="40"/>
                              </a:cubicBezTo>
                              <a:cubicBezTo>
                                <a:pt x="24" y="40"/>
                                <a:pt x="37" y="40"/>
                                <a:pt x="37" y="40"/>
                              </a:cubicBezTo>
                              <a:cubicBezTo>
                                <a:pt x="37" y="40"/>
                                <a:pt x="50" y="40"/>
                                <a:pt x="58" y="40"/>
                              </a:cubicBezTo>
                              <a:cubicBezTo>
                                <a:pt x="66" y="40"/>
                                <a:pt x="70" y="37"/>
                                <a:pt x="72" y="28"/>
                              </a:cubicBezTo>
                              <a:cubicBezTo>
                                <a:pt x="74" y="20"/>
                                <a:pt x="73" y="0"/>
                                <a:pt x="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7" name="Freeform: Shape 206">
                        <a:extLst>
                          <a:ext uri="{FF2B5EF4-FFF2-40B4-BE49-F238E27FC236}">
                            <a16:creationId xmlns:a16="http://schemas.microsoft.com/office/drawing/2014/main" id="{8A5B87D5-BFA6-409B-AF4B-03999CFB73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29075" y="3267075"/>
                          <a:ext cx="2389835" cy="1302376"/>
                        </a:xfrm>
                        <a:custGeom>
                          <a:avLst/>
                          <a:gdLst>
                            <a:gd name="connsiteX0" fmla="*/ 0 w 2389835"/>
                            <a:gd name="connsiteY0" fmla="*/ 0 h 1302376"/>
                            <a:gd name="connsiteX1" fmla="*/ 2389835 w 2389835"/>
                            <a:gd name="connsiteY1" fmla="*/ 0 h 1302376"/>
                            <a:gd name="connsiteX2" fmla="*/ 2389835 w 2389835"/>
                            <a:gd name="connsiteY2" fmla="*/ 1121210 h 1302376"/>
                            <a:gd name="connsiteX3" fmla="*/ 2371772 w 2389835"/>
                            <a:gd name="connsiteY3" fmla="*/ 1302376 h 1302376"/>
                            <a:gd name="connsiteX4" fmla="*/ 106940 w 2389835"/>
                            <a:gd name="connsiteY4" fmla="*/ 1302376 h 13023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89835" h="1302376">
                              <a:moveTo>
                                <a:pt x="0" y="0"/>
                              </a:moveTo>
                              <a:lnTo>
                                <a:pt x="2389835" y="0"/>
                              </a:lnTo>
                              <a:lnTo>
                                <a:pt x="2389835" y="1121210"/>
                              </a:lnTo>
                              <a:lnTo>
                                <a:pt x="2371772" y="1302376"/>
                              </a:lnTo>
                              <a:lnTo>
                                <a:pt x="106940" y="1302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Freeform: Shape 205">
                        <a:extLst>
                          <a:ext uri="{FF2B5EF4-FFF2-40B4-BE49-F238E27FC236}">
                            <a16:creationId xmlns:a16="http://schemas.microsoft.com/office/drawing/2014/main" id="{F51EB44F-AA76-42B6-98AC-994AE9571D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91225" y="3267075"/>
                          <a:ext cx="431519" cy="1302376"/>
                        </a:xfrm>
                        <a:custGeom>
                          <a:avLst/>
                          <a:gdLst>
                            <a:gd name="connsiteX0" fmla="*/ 11458 w 431519"/>
                            <a:gd name="connsiteY0" fmla="*/ 0 h 1302376"/>
                            <a:gd name="connsiteX1" fmla="*/ 431519 w 431519"/>
                            <a:gd name="connsiteY1" fmla="*/ 0 h 1302376"/>
                            <a:gd name="connsiteX2" fmla="*/ 431519 w 431519"/>
                            <a:gd name="connsiteY2" fmla="*/ 1111441 h 1302376"/>
                            <a:gd name="connsiteX3" fmla="*/ 412482 w 431519"/>
                            <a:gd name="connsiteY3" fmla="*/ 1302376 h 1302376"/>
                            <a:gd name="connsiteX4" fmla="*/ 0 w 431519"/>
                            <a:gd name="connsiteY4" fmla="*/ 1302376 h 1302376"/>
                            <a:gd name="connsiteX5" fmla="*/ 0 w 431519"/>
                            <a:gd name="connsiteY5" fmla="*/ 171868 h 13023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31519" h="1302376">
                              <a:moveTo>
                                <a:pt x="11458" y="0"/>
                              </a:moveTo>
                              <a:lnTo>
                                <a:pt x="431519" y="0"/>
                              </a:lnTo>
                              <a:lnTo>
                                <a:pt x="431519" y="1111441"/>
                              </a:lnTo>
                              <a:lnTo>
                                <a:pt x="412482" y="1302376"/>
                              </a:lnTo>
                              <a:lnTo>
                                <a:pt x="0" y="1302376"/>
                              </a:lnTo>
                              <a:lnTo>
                                <a:pt x="0" y="17186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reeform 80">
                        <a:extLst>
                          <a:ext uri="{FF2B5EF4-FFF2-40B4-BE49-F238E27FC236}">
                            <a16:creationId xmlns:a16="http://schemas.microsoft.com/office/drawing/2014/main" id="{3513428B-397D-4CAF-95AD-5378D698A8E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24375" y="3390900"/>
                          <a:ext cx="1466603" cy="103121"/>
                        </a:xfrm>
                        <a:custGeom>
                          <a:avLst/>
                          <a:gdLst>
                            <a:gd name="T0" fmla="*/ 384 w 384"/>
                            <a:gd name="T1" fmla="*/ 0 h 27"/>
                            <a:gd name="T2" fmla="*/ 3 w 384"/>
                            <a:gd name="T3" fmla="*/ 0 h 27"/>
                            <a:gd name="T4" fmla="*/ 0 w 384"/>
                            <a:gd name="T5" fmla="*/ 27 h 27"/>
                            <a:gd name="T6" fmla="*/ 384 w 384"/>
                            <a:gd name="T7" fmla="*/ 27 h 27"/>
                            <a:gd name="T8" fmla="*/ 384 w 384"/>
                            <a:gd name="T9" fmla="*/ 12 h 27"/>
                            <a:gd name="T10" fmla="*/ 384 w 384"/>
                            <a:gd name="T11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84" h="27">
                              <a:moveTo>
                                <a:pt x="384" y="0"/>
                              </a:moveTo>
                              <a:lnTo>
                                <a:pt x="3" y="0"/>
                              </a:lnTo>
                              <a:lnTo>
                                <a:pt x="0" y="27"/>
                              </a:lnTo>
                              <a:lnTo>
                                <a:pt x="384" y="27"/>
                              </a:lnTo>
                              <a:lnTo>
                                <a:pt x="384" y="12"/>
                              </a:lnTo>
                              <a:lnTo>
                                <a:pt x="38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81">
                        <a:extLst>
                          <a:ext uri="{FF2B5EF4-FFF2-40B4-BE49-F238E27FC236}">
                            <a16:creationId xmlns:a16="http://schemas.microsoft.com/office/drawing/2014/main" id="{A2A50160-4074-4A86-9D96-9E64CD80E0B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76775" y="3543300"/>
                          <a:ext cx="1466603" cy="103121"/>
                        </a:xfrm>
                        <a:custGeom>
                          <a:avLst/>
                          <a:gdLst>
                            <a:gd name="T0" fmla="*/ 384 w 384"/>
                            <a:gd name="T1" fmla="*/ 0 h 27"/>
                            <a:gd name="T2" fmla="*/ 3 w 384"/>
                            <a:gd name="T3" fmla="*/ 0 h 27"/>
                            <a:gd name="T4" fmla="*/ 0 w 384"/>
                            <a:gd name="T5" fmla="*/ 27 h 27"/>
                            <a:gd name="T6" fmla="*/ 384 w 384"/>
                            <a:gd name="T7" fmla="*/ 27 h 27"/>
                            <a:gd name="T8" fmla="*/ 384 w 384"/>
                            <a:gd name="T9" fmla="*/ 12 h 27"/>
                            <a:gd name="T10" fmla="*/ 384 w 384"/>
                            <a:gd name="T11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84" h="27">
                              <a:moveTo>
                                <a:pt x="384" y="0"/>
                              </a:moveTo>
                              <a:lnTo>
                                <a:pt x="3" y="0"/>
                              </a:lnTo>
                              <a:lnTo>
                                <a:pt x="0" y="27"/>
                              </a:lnTo>
                              <a:lnTo>
                                <a:pt x="384" y="27"/>
                              </a:lnTo>
                              <a:lnTo>
                                <a:pt x="384" y="12"/>
                              </a:lnTo>
                              <a:lnTo>
                                <a:pt x="38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0" name="Freeform: Shape 209">
                        <a:extLst>
                          <a:ext uri="{FF2B5EF4-FFF2-40B4-BE49-F238E27FC236}">
                            <a16:creationId xmlns:a16="http://schemas.microsoft.com/office/drawing/2014/main" id="{1EAD17D2-DCC3-4222-BA4C-87288027823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91225" y="3381375"/>
                          <a:ext cx="431464" cy="109193"/>
                        </a:xfrm>
                        <a:custGeom>
                          <a:avLst/>
                          <a:gdLst>
                            <a:gd name="connsiteX0" fmla="*/ 431464 w 431464"/>
                            <a:gd name="connsiteY0" fmla="*/ 0 h 109193"/>
                            <a:gd name="connsiteX1" fmla="*/ 431464 w 431464"/>
                            <a:gd name="connsiteY1" fmla="*/ 103223 h 109193"/>
                            <a:gd name="connsiteX2" fmla="*/ 103121 w 431464"/>
                            <a:gd name="connsiteY2" fmla="*/ 109193 h 109193"/>
                            <a:gd name="connsiteX3" fmla="*/ 0 w 431464"/>
                            <a:gd name="connsiteY3" fmla="*/ 109193 h 109193"/>
                            <a:gd name="connsiteX4" fmla="*/ 0 w 431464"/>
                            <a:gd name="connsiteY4" fmla="*/ 51904 h 109193"/>
                            <a:gd name="connsiteX5" fmla="*/ 0 w 431464"/>
                            <a:gd name="connsiteY5" fmla="*/ 6073 h 109193"/>
                            <a:gd name="connsiteX6" fmla="*/ 45832 w 431464"/>
                            <a:gd name="connsiteY6" fmla="*/ 6073 h 1091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1464" h="109193">
                              <a:moveTo>
                                <a:pt x="431464" y="0"/>
                              </a:moveTo>
                              <a:lnTo>
                                <a:pt x="431464" y="103223"/>
                              </a:lnTo>
                              <a:lnTo>
                                <a:pt x="103121" y="109193"/>
                              </a:lnTo>
                              <a:lnTo>
                                <a:pt x="0" y="109193"/>
                              </a:lnTo>
                              <a:lnTo>
                                <a:pt x="0" y="51904"/>
                              </a:lnTo>
                              <a:lnTo>
                                <a:pt x="0" y="6073"/>
                              </a:lnTo>
                              <a:lnTo>
                                <a:pt x="45832" y="60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Freeform: Shape 203">
                        <a:extLst>
                          <a:ext uri="{FF2B5EF4-FFF2-40B4-BE49-F238E27FC236}">
                            <a16:creationId xmlns:a16="http://schemas.microsoft.com/office/drawing/2014/main" id="{ADE81D48-5E3C-4293-98AF-1D62109FBA5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14775" y="2828925"/>
                          <a:ext cx="2502699" cy="557616"/>
                        </a:xfrm>
                        <a:custGeom>
                          <a:avLst/>
                          <a:gdLst>
                            <a:gd name="connsiteX0" fmla="*/ 0 w 2502699"/>
                            <a:gd name="connsiteY0" fmla="*/ 0 h 557616"/>
                            <a:gd name="connsiteX1" fmla="*/ 2173169 w 2502699"/>
                            <a:gd name="connsiteY1" fmla="*/ 0 h 557616"/>
                            <a:gd name="connsiteX2" fmla="*/ 2502699 w 2502699"/>
                            <a:gd name="connsiteY2" fmla="*/ 46742 h 557616"/>
                            <a:gd name="connsiteX3" fmla="*/ 2502699 w 2502699"/>
                            <a:gd name="connsiteY3" fmla="*/ 551928 h 557616"/>
                            <a:gd name="connsiteX4" fmla="*/ 2115880 w 2502699"/>
                            <a:gd name="connsiteY4" fmla="*/ 557616 h 557616"/>
                            <a:gd name="connsiteX5" fmla="*/ 64928 w 2502699"/>
                            <a:gd name="connsiteY5" fmla="*/ 557616 h 557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502699" h="557616">
                              <a:moveTo>
                                <a:pt x="0" y="0"/>
                              </a:moveTo>
                              <a:lnTo>
                                <a:pt x="2173169" y="0"/>
                              </a:lnTo>
                              <a:lnTo>
                                <a:pt x="2502699" y="46742"/>
                              </a:lnTo>
                              <a:lnTo>
                                <a:pt x="2502699" y="551928"/>
                              </a:lnTo>
                              <a:lnTo>
                                <a:pt x="2115880" y="557616"/>
                              </a:lnTo>
                              <a:lnTo>
                                <a:pt x="64928" y="5576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Freeform: Shape 202">
                        <a:extLst>
                          <a:ext uri="{FF2B5EF4-FFF2-40B4-BE49-F238E27FC236}">
                            <a16:creationId xmlns:a16="http://schemas.microsoft.com/office/drawing/2014/main" id="{B4D468A3-8EE6-4699-9C6F-D8DB302D07C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29325" y="2828925"/>
                          <a:ext cx="387451" cy="557616"/>
                        </a:xfrm>
                        <a:custGeom>
                          <a:avLst/>
                          <a:gdLst>
                            <a:gd name="connsiteX0" fmla="*/ 57289 w 387451"/>
                            <a:gd name="connsiteY0" fmla="*/ 0 h 557616"/>
                            <a:gd name="connsiteX1" fmla="*/ 387451 w 387451"/>
                            <a:gd name="connsiteY1" fmla="*/ 46832 h 557616"/>
                            <a:gd name="connsiteX2" fmla="*/ 387451 w 387451"/>
                            <a:gd name="connsiteY2" fmla="*/ 551918 h 557616"/>
                            <a:gd name="connsiteX3" fmla="*/ 0 w 387451"/>
                            <a:gd name="connsiteY3" fmla="*/ 557616 h 557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87451" h="557616">
                              <a:moveTo>
                                <a:pt x="57289" y="0"/>
                              </a:moveTo>
                              <a:lnTo>
                                <a:pt x="387451" y="46832"/>
                              </a:lnTo>
                              <a:lnTo>
                                <a:pt x="387451" y="551918"/>
                              </a:lnTo>
                              <a:lnTo>
                                <a:pt x="0" y="5576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Freeform 88">
                        <a:extLst>
                          <a:ext uri="{FF2B5EF4-FFF2-40B4-BE49-F238E27FC236}">
                            <a16:creationId xmlns:a16="http://schemas.microsoft.com/office/drawing/2014/main" id="{C95F28C5-4873-45F9-98FF-15FD1AEE51E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76700" y="3790950"/>
                          <a:ext cx="137494" cy="240615"/>
                        </a:xfrm>
                        <a:custGeom>
                          <a:avLst/>
                          <a:gdLst>
                            <a:gd name="T0" fmla="*/ 3 w 21"/>
                            <a:gd name="T1" fmla="*/ 0 h 37"/>
                            <a:gd name="T2" fmla="*/ 0 w 21"/>
                            <a:gd name="T3" fmla="*/ 1 h 37"/>
                            <a:gd name="T4" fmla="*/ 3 w 21"/>
                            <a:gd name="T5" fmla="*/ 37 h 37"/>
                            <a:gd name="T6" fmla="*/ 3 w 21"/>
                            <a:gd name="T7" fmla="*/ 37 h 37"/>
                            <a:gd name="T8" fmla="*/ 21 w 21"/>
                            <a:gd name="T9" fmla="*/ 19 h 37"/>
                            <a:gd name="T10" fmla="*/ 3 w 21"/>
                            <a:gd name="T11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1" h="37">
                              <a:moveTo>
                                <a:pt x="3" y="0"/>
                              </a:moveTo>
                              <a:cubicBezTo>
                                <a:pt x="2" y="0"/>
                                <a:pt x="1" y="0"/>
                                <a:pt x="0" y="1"/>
                              </a:cubicBezTo>
                              <a:cubicBezTo>
                                <a:pt x="3" y="37"/>
                                <a:pt x="3" y="37"/>
                                <a:pt x="3" y="37"/>
                              </a:cubicBezTo>
                              <a:cubicBezTo>
                                <a:pt x="3" y="37"/>
                                <a:pt x="3" y="37"/>
                                <a:pt x="3" y="37"/>
                              </a:cubicBezTo>
                              <a:cubicBezTo>
                                <a:pt x="13" y="37"/>
                                <a:pt x="21" y="29"/>
                                <a:pt x="21" y="19"/>
                              </a:cubicBezTo>
                              <a:cubicBezTo>
                                <a:pt x="21" y="9"/>
                                <a:pt x="13" y="0"/>
                                <a:pt x="3" y="0"/>
                              </a:cubicBezTo>
                            </a:path>
                          </a:pathLst>
                        </a:custGeom>
                        <a:solidFill>
                          <a:srgbClr val="00A6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Oval 89">
                        <a:extLst>
                          <a:ext uri="{FF2B5EF4-FFF2-40B4-BE49-F238E27FC236}">
                            <a16:creationId xmlns:a16="http://schemas.microsoft.com/office/drawing/2014/main" id="{E46E3746-568D-4628-B74B-2C5761540C20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457700" y="4248150"/>
                          <a:ext cx="240614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Oval 90">
                        <a:extLst>
                          <a:ext uri="{FF2B5EF4-FFF2-40B4-BE49-F238E27FC236}">
                            <a16:creationId xmlns:a16="http://schemas.microsoft.com/office/drawing/2014/main" id="{1A8DC439-7663-43F5-AB3B-FB0C7F7CF577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533900" y="3438525"/>
                          <a:ext cx="236795" cy="24061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Oval 91">
                        <a:extLst>
                          <a:ext uri="{FF2B5EF4-FFF2-40B4-BE49-F238E27FC236}">
                            <a16:creationId xmlns:a16="http://schemas.microsoft.com/office/drawing/2014/main" id="{5D71EE75-DE3C-4439-BBD1-1BDB87538F5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991100" y="3914775"/>
                          <a:ext cx="232976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Freeform 92">
                        <a:extLst>
                          <a:ext uri="{FF2B5EF4-FFF2-40B4-BE49-F238E27FC236}">
                            <a16:creationId xmlns:a16="http://schemas.microsoft.com/office/drawing/2014/main" id="{6D76B494-EB35-4F3E-B49C-1A7740CC556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857750" y="2828925"/>
                          <a:ext cx="236795" cy="129856"/>
                        </a:xfrm>
                        <a:custGeom>
                          <a:avLst/>
                          <a:gdLst>
                            <a:gd name="T0" fmla="*/ 0 w 36"/>
                            <a:gd name="T1" fmla="*/ 2 h 20"/>
                            <a:gd name="T2" fmla="*/ 18 w 36"/>
                            <a:gd name="T3" fmla="*/ 20 h 20"/>
                            <a:gd name="T4" fmla="*/ 36 w 36"/>
                            <a:gd name="T5" fmla="*/ 2 h 20"/>
                            <a:gd name="T6" fmla="*/ 36 w 36"/>
                            <a:gd name="T7" fmla="*/ 0 h 20"/>
                            <a:gd name="T8" fmla="*/ 0 w 36"/>
                            <a:gd name="T9" fmla="*/ 0 h 20"/>
                            <a:gd name="T10" fmla="*/ 0 w 36"/>
                            <a:gd name="T11" fmla="*/ 2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6" h="20">
                              <a:moveTo>
                                <a:pt x="0" y="2"/>
                              </a:moveTo>
                              <a:cubicBezTo>
                                <a:pt x="0" y="12"/>
                                <a:pt x="8" y="20"/>
                                <a:pt x="18" y="20"/>
                              </a:cubicBezTo>
                              <a:cubicBezTo>
                                <a:pt x="28" y="20"/>
                                <a:pt x="36" y="12"/>
                                <a:pt x="36" y="2"/>
                              </a:cubicBezTo>
                              <a:cubicBezTo>
                                <a:pt x="36" y="1"/>
                                <a:pt x="36" y="1"/>
                                <a:pt x="3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"/>
                                <a:pt x="0" y="1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4" name="Freeform 93">
                        <a:extLst>
                          <a:ext uri="{FF2B5EF4-FFF2-40B4-BE49-F238E27FC236}">
                            <a16:creationId xmlns:a16="http://schemas.microsoft.com/office/drawing/2014/main" id="{20D4266C-099F-4249-9EEF-AD5F3DEC41B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153025" y="3200400"/>
                          <a:ext cx="240614" cy="187145"/>
                        </a:xfrm>
                        <a:custGeom>
                          <a:avLst/>
                          <a:gdLst>
                            <a:gd name="T0" fmla="*/ 19 w 37"/>
                            <a:gd name="T1" fmla="*/ 0 h 28"/>
                            <a:gd name="T2" fmla="*/ 0 w 37"/>
                            <a:gd name="T3" fmla="*/ 18 h 28"/>
                            <a:gd name="T4" fmla="*/ 3 w 37"/>
                            <a:gd name="T5" fmla="*/ 28 h 28"/>
                            <a:gd name="T6" fmla="*/ 34 w 37"/>
                            <a:gd name="T7" fmla="*/ 28 h 28"/>
                            <a:gd name="T8" fmla="*/ 37 w 37"/>
                            <a:gd name="T9" fmla="*/ 18 h 28"/>
                            <a:gd name="T10" fmla="*/ 19 w 37"/>
                            <a:gd name="T11" fmla="*/ 0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7" h="28">
                              <a:moveTo>
                                <a:pt x="19" y="0"/>
                              </a:moveTo>
                              <a:cubicBezTo>
                                <a:pt x="9" y="0"/>
                                <a:pt x="0" y="8"/>
                                <a:pt x="0" y="18"/>
                              </a:cubicBezTo>
                              <a:cubicBezTo>
                                <a:pt x="0" y="22"/>
                                <a:pt x="1" y="25"/>
                                <a:pt x="3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6" y="25"/>
                                <a:pt x="37" y="22"/>
                                <a:pt x="37" y="18"/>
                              </a:cubicBezTo>
                              <a:cubicBezTo>
                                <a:pt x="37" y="8"/>
                                <a:pt x="29" y="0"/>
                                <a:pt x="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5" name="Freeform 94">
                        <a:extLst>
                          <a:ext uri="{FF2B5EF4-FFF2-40B4-BE49-F238E27FC236}">
                            <a16:creationId xmlns:a16="http://schemas.microsoft.com/office/drawing/2014/main" id="{4C80FD86-1111-4167-ADF2-5CA1DD45A96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743575" y="2828925"/>
                          <a:ext cx="240614" cy="118398"/>
                        </a:xfrm>
                        <a:custGeom>
                          <a:avLst/>
                          <a:gdLst>
                            <a:gd name="T0" fmla="*/ 18 w 37"/>
                            <a:gd name="T1" fmla="*/ 18 h 18"/>
                            <a:gd name="T2" fmla="*/ 37 w 37"/>
                            <a:gd name="T3" fmla="*/ 0 h 18"/>
                            <a:gd name="T4" fmla="*/ 0 w 37"/>
                            <a:gd name="T5" fmla="*/ 0 h 18"/>
                            <a:gd name="T6" fmla="*/ 18 w 37"/>
                            <a:gd name="T7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7" h="18">
                              <a:moveTo>
                                <a:pt x="18" y="18"/>
                              </a:moveTo>
                              <a:cubicBezTo>
                                <a:pt x="28" y="18"/>
                                <a:pt x="37" y="10"/>
                                <a:pt x="37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0"/>
                                <a:pt x="8" y="18"/>
                                <a:pt x="18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95">
                        <a:extLst>
                          <a:ext uri="{FF2B5EF4-FFF2-40B4-BE49-F238E27FC236}">
                            <a16:creationId xmlns:a16="http://schemas.microsoft.com/office/drawing/2014/main" id="{3ACEF32C-2A71-4EFF-817D-10AF1514A2E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43600" y="3257550"/>
                          <a:ext cx="236795" cy="133675"/>
                        </a:xfrm>
                        <a:custGeom>
                          <a:avLst/>
                          <a:gdLst>
                            <a:gd name="T0" fmla="*/ 18 w 36"/>
                            <a:gd name="T1" fmla="*/ 0 h 20"/>
                            <a:gd name="T2" fmla="*/ 0 w 36"/>
                            <a:gd name="T3" fmla="*/ 19 h 20"/>
                            <a:gd name="T4" fmla="*/ 0 w 36"/>
                            <a:gd name="T5" fmla="*/ 20 h 20"/>
                            <a:gd name="T6" fmla="*/ 14 w 36"/>
                            <a:gd name="T7" fmla="*/ 20 h 20"/>
                            <a:gd name="T8" fmla="*/ 36 w 36"/>
                            <a:gd name="T9" fmla="*/ 20 h 20"/>
                            <a:gd name="T10" fmla="*/ 36 w 36"/>
                            <a:gd name="T11" fmla="*/ 19 h 20"/>
                            <a:gd name="T12" fmla="*/ 18 w 36"/>
                            <a:gd name="T1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6" h="20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9"/>
                                <a:pt x="0" y="19"/>
                              </a:cubicBezTo>
                              <a:cubicBezTo>
                                <a:pt x="0" y="19"/>
                                <a:pt x="0" y="20"/>
                                <a:pt x="0" y="20"/>
                              </a:cubicBezTo>
                              <a:cubicBezTo>
                                <a:pt x="14" y="20"/>
                                <a:pt x="14" y="20"/>
                                <a:pt x="14" y="20"/>
                              </a:cubicBezTo>
                              <a:cubicBezTo>
                                <a:pt x="36" y="20"/>
                                <a:pt x="36" y="20"/>
                                <a:pt x="36" y="20"/>
                              </a:cubicBezTo>
                              <a:cubicBezTo>
                                <a:pt x="36" y="19"/>
                                <a:pt x="36" y="19"/>
                                <a:pt x="36" y="19"/>
                              </a:cubicBezTo>
                              <a:cubicBezTo>
                                <a:pt x="36" y="9"/>
                                <a:pt x="28" y="0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96">
                        <a:extLst>
                          <a:ext uri="{FF2B5EF4-FFF2-40B4-BE49-F238E27FC236}">
                            <a16:creationId xmlns:a16="http://schemas.microsoft.com/office/drawing/2014/main" id="{EDFFA56C-2F90-4110-BABD-1632B5ABE46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619750" y="4448175"/>
                          <a:ext cx="236795" cy="118398"/>
                        </a:xfrm>
                        <a:custGeom>
                          <a:avLst/>
                          <a:gdLst>
                            <a:gd name="T0" fmla="*/ 18 w 36"/>
                            <a:gd name="T1" fmla="*/ 0 h 18"/>
                            <a:gd name="T2" fmla="*/ 0 w 36"/>
                            <a:gd name="T3" fmla="*/ 18 h 18"/>
                            <a:gd name="T4" fmla="*/ 36 w 36"/>
                            <a:gd name="T5" fmla="*/ 18 h 18"/>
                            <a:gd name="T6" fmla="*/ 18 w 36"/>
                            <a:gd name="T7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6" h="18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36" y="18"/>
                                <a:pt x="36" y="18"/>
                                <a:pt x="36" y="18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Oval 97">
                        <a:extLst>
                          <a:ext uri="{FF2B5EF4-FFF2-40B4-BE49-F238E27FC236}">
                            <a16:creationId xmlns:a16="http://schemas.microsoft.com/office/drawing/2014/main" id="{90D91720-1066-4787-AEED-18B3650596D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5534025" y="3714750"/>
                          <a:ext cx="240614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1" name="Freeform: Shape 210">
                        <a:extLst>
                          <a:ext uri="{FF2B5EF4-FFF2-40B4-BE49-F238E27FC236}">
                            <a16:creationId xmlns:a16="http://schemas.microsoft.com/office/drawing/2014/main" id="{30194302-56AB-4DE3-BF59-D612A3ACCE3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391275" y="3476625"/>
                          <a:ext cx="29057" cy="152298"/>
                        </a:xfrm>
                        <a:custGeom>
                          <a:avLst/>
                          <a:gdLst>
                            <a:gd name="connsiteX0" fmla="*/ 29057 w 29057"/>
                            <a:gd name="connsiteY0" fmla="*/ 0 h 152298"/>
                            <a:gd name="connsiteX1" fmla="*/ 29057 w 29057"/>
                            <a:gd name="connsiteY1" fmla="*/ 152298 h 152298"/>
                            <a:gd name="connsiteX2" fmla="*/ 8015 w 29057"/>
                            <a:gd name="connsiteY2" fmla="*/ 119373 h 152298"/>
                            <a:gd name="connsiteX3" fmla="*/ 0 w 29057"/>
                            <a:gd name="connsiteY3" fmla="*/ 78220 h 152298"/>
                            <a:gd name="connsiteX4" fmla="*/ 9131 w 29057"/>
                            <a:gd name="connsiteY4" fmla="*/ 31479 h 1522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057" h="152298">
                              <a:moveTo>
                                <a:pt x="29057" y="0"/>
                              </a:moveTo>
                              <a:lnTo>
                                <a:pt x="29057" y="152298"/>
                              </a:lnTo>
                              <a:lnTo>
                                <a:pt x="8015" y="119373"/>
                              </a:lnTo>
                              <a:cubicBezTo>
                                <a:pt x="2841" y="106671"/>
                                <a:pt x="0" y="92852"/>
                                <a:pt x="0" y="78220"/>
                              </a:cubicBezTo>
                              <a:cubicBezTo>
                                <a:pt x="0" y="61962"/>
                                <a:pt x="3247" y="46111"/>
                                <a:pt x="9131" y="314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Freeform 99">
                        <a:extLst>
                          <a:ext uri="{FF2B5EF4-FFF2-40B4-BE49-F238E27FC236}">
                            <a16:creationId xmlns:a16="http://schemas.microsoft.com/office/drawing/2014/main" id="{B6EC366E-8D8D-4747-9C3E-E6A89C76713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14775" y="2828925"/>
                          <a:ext cx="118398" cy="129856"/>
                        </a:xfrm>
                        <a:custGeom>
                          <a:avLst/>
                          <a:gdLst>
                            <a:gd name="T0" fmla="*/ 2 w 18"/>
                            <a:gd name="T1" fmla="*/ 20 h 20"/>
                            <a:gd name="T2" fmla="*/ 18 w 18"/>
                            <a:gd name="T3" fmla="*/ 2 h 20"/>
                            <a:gd name="T4" fmla="*/ 18 w 18"/>
                            <a:gd name="T5" fmla="*/ 0 h 20"/>
                            <a:gd name="T6" fmla="*/ 0 w 18"/>
                            <a:gd name="T7" fmla="*/ 0 h 20"/>
                            <a:gd name="T8" fmla="*/ 2 w 18"/>
                            <a:gd name="T9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20">
                              <a:moveTo>
                                <a:pt x="2" y="20"/>
                              </a:moveTo>
                              <a:cubicBezTo>
                                <a:pt x="11" y="19"/>
                                <a:pt x="18" y="11"/>
                                <a:pt x="18" y="2"/>
                              </a:cubicBezTo>
                              <a:cubicBezTo>
                                <a:pt x="18" y="1"/>
                                <a:pt x="18" y="1"/>
                                <a:pt x="1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2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Oval 100">
                        <a:extLst>
                          <a:ext uri="{FF2B5EF4-FFF2-40B4-BE49-F238E27FC236}">
                            <a16:creationId xmlns:a16="http://schemas.microsoft.com/office/drawing/2014/main" id="{6D5947AC-EA59-41B3-A1D9-C30A2E7D5DA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295775" y="2962275"/>
                          <a:ext cx="236795" cy="24061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Oval 101">
                        <a:extLst>
                          <a:ext uri="{FF2B5EF4-FFF2-40B4-BE49-F238E27FC236}">
                            <a16:creationId xmlns:a16="http://schemas.microsoft.com/office/drawing/2014/main" id="{0DEAB0AB-F7CE-4865-B2CC-501FD0A3902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6086475" y="4076700"/>
                          <a:ext cx="236795" cy="244434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102">
                        <a:extLst>
                          <a:ext uri="{FF2B5EF4-FFF2-40B4-BE49-F238E27FC236}">
                            <a16:creationId xmlns:a16="http://schemas.microsoft.com/office/drawing/2014/main" id="{CEFC0C48-F5A8-4FF2-BAC4-142146F4BCA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9550" y="1914525"/>
                          <a:ext cx="962458" cy="809688"/>
                        </a:xfrm>
                        <a:custGeom>
                          <a:avLst/>
                          <a:gdLst>
                            <a:gd name="T0" fmla="*/ 140 w 147"/>
                            <a:gd name="T1" fmla="*/ 113 h 123"/>
                            <a:gd name="T2" fmla="*/ 60 w 147"/>
                            <a:gd name="T3" fmla="*/ 17 h 123"/>
                            <a:gd name="T4" fmla="*/ 0 w 147"/>
                            <a:gd name="T5" fmla="*/ 75 h 123"/>
                            <a:gd name="T6" fmla="*/ 140 w 147"/>
                            <a:gd name="T7" fmla="*/ 123 h 123"/>
                            <a:gd name="T8" fmla="*/ 140 w 147"/>
                            <a:gd name="T9" fmla="*/ 11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7" h="123">
                              <a:moveTo>
                                <a:pt x="140" y="113"/>
                              </a:moveTo>
                              <a:cubicBezTo>
                                <a:pt x="140" y="113"/>
                                <a:pt x="88" y="34"/>
                                <a:pt x="60" y="17"/>
                              </a:cubicBezTo>
                              <a:cubicBezTo>
                                <a:pt x="32" y="0"/>
                                <a:pt x="0" y="58"/>
                                <a:pt x="0" y="75"/>
                              </a:cubicBezTo>
                              <a:cubicBezTo>
                                <a:pt x="0" y="90"/>
                                <a:pt x="132" y="123"/>
                                <a:pt x="140" y="123"/>
                              </a:cubicBezTo>
                              <a:cubicBezTo>
                                <a:pt x="147" y="123"/>
                                <a:pt x="140" y="113"/>
                                <a:pt x="140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4" name="Freeform 103">
                        <a:extLst>
                          <a:ext uri="{FF2B5EF4-FFF2-40B4-BE49-F238E27FC236}">
                            <a16:creationId xmlns:a16="http://schemas.microsoft.com/office/drawing/2014/main" id="{D213AD70-7303-4621-8CD6-ED8D7DF975F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750" y="2162175"/>
                          <a:ext cx="756217" cy="465953"/>
                        </a:xfrm>
                        <a:custGeom>
                          <a:avLst/>
                          <a:gdLst>
                            <a:gd name="T0" fmla="*/ 115 w 115"/>
                            <a:gd name="T1" fmla="*/ 71 h 71"/>
                            <a:gd name="T2" fmla="*/ 7 w 115"/>
                            <a:gd name="T3" fmla="*/ 24 h 71"/>
                            <a:gd name="T4" fmla="*/ 115 w 115"/>
                            <a:gd name="T5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5" h="71">
                              <a:moveTo>
                                <a:pt x="115" y="71"/>
                              </a:moveTo>
                              <a:cubicBezTo>
                                <a:pt x="115" y="71"/>
                                <a:pt x="20" y="0"/>
                                <a:pt x="7" y="24"/>
                              </a:cubicBezTo>
                              <a:cubicBezTo>
                                <a:pt x="0" y="45"/>
                                <a:pt x="103" y="68"/>
                                <a:pt x="115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5" name="Freeform 104">
                        <a:extLst>
                          <a:ext uri="{FF2B5EF4-FFF2-40B4-BE49-F238E27FC236}">
                            <a16:creationId xmlns:a16="http://schemas.microsoft.com/office/drawing/2014/main" id="{F6D37C33-4776-45BE-BF9E-FCFA21A2C94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3875" y="1495425"/>
                          <a:ext cx="760036" cy="1199255"/>
                        </a:xfrm>
                        <a:custGeom>
                          <a:avLst/>
                          <a:gdLst>
                            <a:gd name="T0" fmla="*/ 114 w 116"/>
                            <a:gd name="T1" fmla="*/ 170 h 183"/>
                            <a:gd name="T2" fmla="*/ 101 w 116"/>
                            <a:gd name="T3" fmla="*/ 33 h 183"/>
                            <a:gd name="T4" fmla="*/ 10 w 116"/>
                            <a:gd name="T5" fmla="*/ 49 h 183"/>
                            <a:gd name="T6" fmla="*/ 108 w 116"/>
                            <a:gd name="T7" fmla="*/ 179 h 183"/>
                            <a:gd name="T8" fmla="*/ 114 w 116"/>
                            <a:gd name="T9" fmla="*/ 170 h 1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6" h="183">
                              <a:moveTo>
                                <a:pt x="114" y="170"/>
                              </a:moveTo>
                              <a:cubicBezTo>
                                <a:pt x="114" y="170"/>
                                <a:pt x="116" y="65"/>
                                <a:pt x="101" y="33"/>
                              </a:cubicBezTo>
                              <a:cubicBezTo>
                                <a:pt x="86" y="0"/>
                                <a:pt x="21" y="33"/>
                                <a:pt x="10" y="49"/>
                              </a:cubicBezTo>
                              <a:cubicBezTo>
                                <a:pt x="0" y="62"/>
                                <a:pt x="101" y="174"/>
                                <a:pt x="108" y="179"/>
                              </a:cubicBezTo>
                              <a:cubicBezTo>
                                <a:pt x="115" y="183"/>
                                <a:pt x="114" y="170"/>
                                <a:pt x="114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6" name="Freeform 105">
                        <a:extLst>
                          <a:ext uri="{FF2B5EF4-FFF2-40B4-BE49-F238E27FC236}">
                            <a16:creationId xmlns:a16="http://schemas.microsoft.com/office/drawing/2014/main" id="{88A9D5F5-64D0-4BBC-BBA7-676143849C0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76275" y="1685925"/>
                          <a:ext cx="534699" cy="866978"/>
                        </a:xfrm>
                        <a:custGeom>
                          <a:avLst/>
                          <a:gdLst>
                            <a:gd name="T0" fmla="*/ 82 w 82"/>
                            <a:gd name="T1" fmla="*/ 132 h 132"/>
                            <a:gd name="T2" fmla="*/ 22 w 82"/>
                            <a:gd name="T3" fmla="*/ 18 h 132"/>
                            <a:gd name="T4" fmla="*/ 82 w 82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2" h="132">
                              <a:moveTo>
                                <a:pt x="82" y="132"/>
                              </a:moveTo>
                              <a:cubicBezTo>
                                <a:pt x="82" y="132"/>
                                <a:pt x="49" y="0"/>
                                <a:pt x="22" y="18"/>
                              </a:cubicBezTo>
                              <a:cubicBezTo>
                                <a:pt x="0" y="36"/>
                                <a:pt x="74" y="121"/>
                                <a:pt x="82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106">
                        <a:extLst>
                          <a:ext uri="{FF2B5EF4-FFF2-40B4-BE49-F238E27FC236}">
                            <a16:creationId xmlns:a16="http://schemas.microsoft.com/office/drawing/2014/main" id="{8E38581C-0017-4A57-A9CB-BC8DFA201E8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95400" y="1495425"/>
                          <a:ext cx="756217" cy="1199255"/>
                        </a:xfrm>
                        <a:custGeom>
                          <a:avLst/>
                          <a:gdLst>
                            <a:gd name="T0" fmla="*/ 1 w 115"/>
                            <a:gd name="T1" fmla="*/ 170 h 183"/>
                            <a:gd name="T2" fmla="*/ 15 w 115"/>
                            <a:gd name="T3" fmla="*/ 33 h 183"/>
                            <a:gd name="T4" fmla="*/ 106 w 115"/>
                            <a:gd name="T5" fmla="*/ 49 h 183"/>
                            <a:gd name="T6" fmla="*/ 7 w 115"/>
                            <a:gd name="T7" fmla="*/ 179 h 183"/>
                            <a:gd name="T8" fmla="*/ 1 w 115"/>
                            <a:gd name="T9" fmla="*/ 170 h 1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5" h="183">
                              <a:moveTo>
                                <a:pt x="1" y="170"/>
                              </a:moveTo>
                              <a:cubicBezTo>
                                <a:pt x="1" y="170"/>
                                <a:pt x="0" y="65"/>
                                <a:pt x="15" y="33"/>
                              </a:cubicBezTo>
                              <a:cubicBezTo>
                                <a:pt x="30" y="0"/>
                                <a:pt x="95" y="33"/>
                                <a:pt x="106" y="49"/>
                              </a:cubicBezTo>
                              <a:cubicBezTo>
                                <a:pt x="115" y="62"/>
                                <a:pt x="14" y="174"/>
                                <a:pt x="7" y="179"/>
                              </a:cubicBezTo>
                              <a:cubicBezTo>
                                <a:pt x="0" y="183"/>
                                <a:pt x="1" y="170"/>
                                <a:pt x="1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107">
                        <a:extLst>
                          <a:ext uri="{FF2B5EF4-FFF2-40B4-BE49-F238E27FC236}">
                            <a16:creationId xmlns:a16="http://schemas.microsoft.com/office/drawing/2014/main" id="{6B5060B7-BDF0-4DAA-AF59-51D03830101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371600" y="1685925"/>
                          <a:ext cx="546157" cy="866978"/>
                        </a:xfrm>
                        <a:custGeom>
                          <a:avLst/>
                          <a:gdLst>
                            <a:gd name="T0" fmla="*/ 0 w 83"/>
                            <a:gd name="T1" fmla="*/ 132 h 132"/>
                            <a:gd name="T2" fmla="*/ 61 w 83"/>
                            <a:gd name="T3" fmla="*/ 18 h 132"/>
                            <a:gd name="T4" fmla="*/ 0 w 83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3" h="132">
                              <a:moveTo>
                                <a:pt x="0" y="132"/>
                              </a:moveTo>
                              <a:cubicBezTo>
                                <a:pt x="0" y="132"/>
                                <a:pt x="33" y="0"/>
                                <a:pt x="61" y="18"/>
                              </a:cubicBezTo>
                              <a:cubicBezTo>
                                <a:pt x="83" y="36"/>
                                <a:pt x="9" y="121"/>
                                <a:pt x="0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9" name="Freeform 108">
                        <a:extLst>
                          <a:ext uri="{FF2B5EF4-FFF2-40B4-BE49-F238E27FC236}">
                            <a16:creationId xmlns:a16="http://schemas.microsoft.com/office/drawing/2014/main" id="{053EEFA1-416C-4907-8587-7A8C9D13C32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09700" y="1914525"/>
                          <a:ext cx="970097" cy="809688"/>
                        </a:xfrm>
                        <a:custGeom>
                          <a:avLst/>
                          <a:gdLst>
                            <a:gd name="T0" fmla="*/ 8 w 148"/>
                            <a:gd name="T1" fmla="*/ 113 h 123"/>
                            <a:gd name="T2" fmla="*/ 87 w 148"/>
                            <a:gd name="T3" fmla="*/ 17 h 123"/>
                            <a:gd name="T4" fmla="*/ 148 w 148"/>
                            <a:gd name="T5" fmla="*/ 75 h 123"/>
                            <a:gd name="T6" fmla="*/ 8 w 148"/>
                            <a:gd name="T7" fmla="*/ 123 h 123"/>
                            <a:gd name="T8" fmla="*/ 8 w 148"/>
                            <a:gd name="T9" fmla="*/ 11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8" h="123">
                              <a:moveTo>
                                <a:pt x="8" y="113"/>
                              </a:moveTo>
                              <a:cubicBezTo>
                                <a:pt x="8" y="113"/>
                                <a:pt x="60" y="34"/>
                                <a:pt x="87" y="17"/>
                              </a:cubicBezTo>
                              <a:cubicBezTo>
                                <a:pt x="115" y="0"/>
                                <a:pt x="147" y="58"/>
                                <a:pt x="148" y="75"/>
                              </a:cubicBezTo>
                              <a:cubicBezTo>
                                <a:pt x="148" y="90"/>
                                <a:pt x="15" y="123"/>
                                <a:pt x="8" y="123"/>
                              </a:cubicBezTo>
                              <a:cubicBezTo>
                                <a:pt x="0" y="123"/>
                                <a:pt x="8" y="113"/>
                                <a:pt x="8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109">
                        <a:extLst>
                          <a:ext uri="{FF2B5EF4-FFF2-40B4-BE49-F238E27FC236}">
                            <a16:creationId xmlns:a16="http://schemas.microsoft.com/office/drawing/2014/main" id="{442CA03F-F4BE-4303-813C-966913E615E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3525" y="2162175"/>
                          <a:ext cx="760036" cy="465953"/>
                        </a:xfrm>
                        <a:custGeom>
                          <a:avLst/>
                          <a:gdLst>
                            <a:gd name="T0" fmla="*/ 0 w 116"/>
                            <a:gd name="T1" fmla="*/ 71 h 71"/>
                            <a:gd name="T2" fmla="*/ 108 w 116"/>
                            <a:gd name="T3" fmla="*/ 24 h 71"/>
                            <a:gd name="T4" fmla="*/ 0 w 116"/>
                            <a:gd name="T5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6" h="71">
                              <a:moveTo>
                                <a:pt x="0" y="71"/>
                              </a:moveTo>
                              <a:cubicBezTo>
                                <a:pt x="0" y="71"/>
                                <a:pt x="95" y="0"/>
                                <a:pt x="108" y="24"/>
                              </a:cubicBezTo>
                              <a:cubicBezTo>
                                <a:pt x="116" y="45"/>
                                <a:pt x="13" y="68"/>
                                <a:pt x="0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110">
                        <a:extLst>
                          <a:ext uri="{FF2B5EF4-FFF2-40B4-BE49-F238E27FC236}">
                            <a16:creationId xmlns:a16="http://schemas.microsoft.com/office/drawing/2014/main" id="{A2133D50-0571-4ED2-B61B-E79735DB32D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028700" y="2476500"/>
                          <a:ext cx="519422" cy="274988"/>
                        </a:xfrm>
                        <a:custGeom>
                          <a:avLst/>
                          <a:gdLst>
                            <a:gd name="T0" fmla="*/ 14 w 79"/>
                            <a:gd name="T1" fmla="*/ 0 h 42"/>
                            <a:gd name="T2" fmla="*/ 30 w 79"/>
                            <a:gd name="T3" fmla="*/ 4 h 42"/>
                            <a:gd name="T4" fmla="*/ 49 w 79"/>
                            <a:gd name="T5" fmla="*/ 4 h 42"/>
                            <a:gd name="T6" fmla="*/ 65 w 79"/>
                            <a:gd name="T7" fmla="*/ 0 h 42"/>
                            <a:gd name="T8" fmla="*/ 76 w 79"/>
                            <a:gd name="T9" fmla="*/ 30 h 42"/>
                            <a:gd name="T10" fmla="*/ 62 w 79"/>
                            <a:gd name="T11" fmla="*/ 42 h 42"/>
                            <a:gd name="T12" fmla="*/ 40 w 79"/>
                            <a:gd name="T13" fmla="*/ 42 h 42"/>
                            <a:gd name="T14" fmla="*/ 18 w 79"/>
                            <a:gd name="T15" fmla="*/ 42 h 42"/>
                            <a:gd name="T16" fmla="*/ 3 w 79"/>
                            <a:gd name="T17" fmla="*/ 30 h 42"/>
                            <a:gd name="T18" fmla="*/ 14 w 79"/>
                            <a:gd name="T19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9" h="42">
                              <a:moveTo>
                                <a:pt x="14" y="0"/>
                              </a:moveTo>
                              <a:cubicBezTo>
                                <a:pt x="20" y="0"/>
                                <a:pt x="26" y="2"/>
                                <a:pt x="30" y="4"/>
                              </a:cubicBezTo>
                              <a:cubicBezTo>
                                <a:pt x="36" y="7"/>
                                <a:pt x="43" y="7"/>
                                <a:pt x="49" y="4"/>
                              </a:cubicBezTo>
                              <a:cubicBezTo>
                                <a:pt x="54" y="2"/>
                                <a:pt x="59" y="0"/>
                                <a:pt x="65" y="0"/>
                              </a:cubicBezTo>
                              <a:cubicBezTo>
                                <a:pt x="78" y="0"/>
                                <a:pt x="79" y="21"/>
                                <a:pt x="76" y="30"/>
                              </a:cubicBezTo>
                              <a:cubicBezTo>
                                <a:pt x="74" y="39"/>
                                <a:pt x="70" y="42"/>
                                <a:pt x="62" y="42"/>
                              </a:cubicBezTo>
                              <a:cubicBezTo>
                                <a:pt x="54" y="42"/>
                                <a:pt x="40" y="42"/>
                                <a:pt x="40" y="42"/>
                              </a:cubicBezTo>
                              <a:cubicBezTo>
                                <a:pt x="40" y="42"/>
                                <a:pt x="26" y="42"/>
                                <a:pt x="18" y="42"/>
                              </a:cubicBezTo>
                              <a:cubicBezTo>
                                <a:pt x="10" y="42"/>
                                <a:pt x="5" y="39"/>
                                <a:pt x="3" y="30"/>
                              </a:cubicBezTo>
                              <a:cubicBezTo>
                                <a:pt x="0" y="21"/>
                                <a:pt x="1" y="0"/>
                                <a:pt x="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0" name="Freeform: Shape 189">
                        <a:extLst>
                          <a:ext uri="{FF2B5EF4-FFF2-40B4-BE49-F238E27FC236}">
                            <a16:creationId xmlns:a16="http://schemas.microsoft.com/office/drawing/2014/main" id="{B1204030-4268-4C4C-B65E-0D70CEA5ED5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9525" y="3181350"/>
                          <a:ext cx="2552924" cy="1382581"/>
                        </a:xfrm>
                        <a:custGeom>
                          <a:avLst/>
                          <a:gdLst>
                            <a:gd name="connsiteX0" fmla="*/ 0 w 2552924"/>
                            <a:gd name="connsiteY0" fmla="*/ 0 h 1382581"/>
                            <a:gd name="connsiteX1" fmla="*/ 2552924 w 2552924"/>
                            <a:gd name="connsiteY1" fmla="*/ 0 h 1382581"/>
                            <a:gd name="connsiteX2" fmla="*/ 2438346 w 2552924"/>
                            <a:gd name="connsiteY2" fmla="*/ 1382581 h 1382581"/>
                            <a:gd name="connsiteX3" fmla="*/ 43659 w 2552924"/>
                            <a:gd name="connsiteY3" fmla="*/ 1382581 h 1382581"/>
                            <a:gd name="connsiteX4" fmla="*/ 0 w 2552924"/>
                            <a:gd name="connsiteY4" fmla="*/ 966675 h 1382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552924" h="1382581">
                              <a:moveTo>
                                <a:pt x="0" y="0"/>
                              </a:moveTo>
                              <a:lnTo>
                                <a:pt x="2552924" y="0"/>
                              </a:lnTo>
                              <a:lnTo>
                                <a:pt x="2438346" y="1382581"/>
                              </a:lnTo>
                              <a:lnTo>
                                <a:pt x="43659" y="1382581"/>
                              </a:lnTo>
                              <a:lnTo>
                                <a:pt x="0" y="96667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Freeform: Shape 188">
                        <a:extLst>
                          <a:ext uri="{FF2B5EF4-FFF2-40B4-BE49-F238E27FC236}">
                            <a16:creationId xmlns:a16="http://schemas.microsoft.com/office/drawing/2014/main" id="{6232C948-A046-4B11-9B15-D0013876E1F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181350"/>
                          <a:ext cx="482925" cy="1382581"/>
                        </a:xfrm>
                        <a:custGeom>
                          <a:avLst/>
                          <a:gdLst>
                            <a:gd name="connsiteX0" fmla="*/ 0 w 482925"/>
                            <a:gd name="connsiteY0" fmla="*/ 0 h 1382581"/>
                            <a:gd name="connsiteX1" fmla="*/ 471467 w 482925"/>
                            <a:gd name="connsiteY1" fmla="*/ 0 h 1382581"/>
                            <a:gd name="connsiteX2" fmla="*/ 482925 w 482925"/>
                            <a:gd name="connsiteY2" fmla="*/ 179507 h 1382581"/>
                            <a:gd name="connsiteX3" fmla="*/ 482925 w 482925"/>
                            <a:gd name="connsiteY3" fmla="*/ 1382581 h 1382581"/>
                            <a:gd name="connsiteX4" fmla="*/ 51347 w 482925"/>
                            <a:gd name="connsiteY4" fmla="*/ 1382581 h 1382581"/>
                            <a:gd name="connsiteX5" fmla="*/ 0 w 482925"/>
                            <a:gd name="connsiteY5" fmla="*/ 893437 h 1382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82925" h="1382581">
                              <a:moveTo>
                                <a:pt x="0" y="0"/>
                              </a:moveTo>
                              <a:lnTo>
                                <a:pt x="471467" y="0"/>
                              </a:lnTo>
                              <a:lnTo>
                                <a:pt x="482925" y="179507"/>
                              </a:lnTo>
                              <a:lnTo>
                                <a:pt x="482925" y="1382581"/>
                              </a:lnTo>
                              <a:lnTo>
                                <a:pt x="51347" y="1382581"/>
                              </a:lnTo>
                              <a:lnTo>
                                <a:pt x="0" y="8934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Freeform 115">
                        <a:extLst>
                          <a:ext uri="{FF2B5EF4-FFF2-40B4-BE49-F238E27FC236}">
                            <a16:creationId xmlns:a16="http://schemas.microsoft.com/office/drawing/2014/main" id="{DA4374FE-352F-4610-9384-E263D6AF8B6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0" y="3305175"/>
                          <a:ext cx="2060287" cy="102581"/>
                        </a:xfrm>
                        <a:custGeom>
                          <a:avLst/>
                          <a:gdLst>
                            <a:gd name="T0" fmla="*/ 323 w 327"/>
                            <a:gd name="T1" fmla="*/ 14 h 18"/>
                            <a:gd name="T2" fmla="*/ 320 w 327"/>
                            <a:gd name="T3" fmla="*/ 18 h 18"/>
                            <a:gd name="T4" fmla="*/ 323 w 327"/>
                            <a:gd name="T5" fmla="*/ 18 h 18"/>
                            <a:gd name="T6" fmla="*/ 323 w 327"/>
                            <a:gd name="T7" fmla="*/ 14 h 18"/>
                            <a:gd name="T8" fmla="*/ 142 w 327"/>
                            <a:gd name="T9" fmla="*/ 1 h 18"/>
                            <a:gd name="T10" fmla="*/ 86 w 327"/>
                            <a:gd name="T11" fmla="*/ 1 h 18"/>
                            <a:gd name="T12" fmla="*/ 86 w 327"/>
                            <a:gd name="T13" fmla="*/ 8 h 18"/>
                            <a:gd name="T14" fmla="*/ 86 w 327"/>
                            <a:gd name="T15" fmla="*/ 18 h 18"/>
                            <a:gd name="T16" fmla="*/ 132 w 327"/>
                            <a:gd name="T17" fmla="*/ 18 h 18"/>
                            <a:gd name="T18" fmla="*/ 142 w 327"/>
                            <a:gd name="T19" fmla="*/ 1 h 18"/>
                            <a:gd name="T20" fmla="*/ 290 w 327"/>
                            <a:gd name="T21" fmla="*/ 1 h 18"/>
                            <a:gd name="T22" fmla="*/ 157 w 327"/>
                            <a:gd name="T23" fmla="*/ 1 h 18"/>
                            <a:gd name="T24" fmla="*/ 166 w 327"/>
                            <a:gd name="T25" fmla="*/ 18 h 18"/>
                            <a:gd name="T26" fmla="*/ 286 w 327"/>
                            <a:gd name="T27" fmla="*/ 18 h 18"/>
                            <a:gd name="T28" fmla="*/ 284 w 327"/>
                            <a:gd name="T29" fmla="*/ 11 h 18"/>
                            <a:gd name="T30" fmla="*/ 290 w 327"/>
                            <a:gd name="T31" fmla="*/ 1 h 18"/>
                            <a:gd name="T32" fmla="*/ 327 w 327"/>
                            <a:gd name="T33" fmla="*/ 1 h 18"/>
                            <a:gd name="T34" fmla="*/ 316 w 327"/>
                            <a:gd name="T35" fmla="*/ 1 h 18"/>
                            <a:gd name="T36" fmla="*/ 322 w 327"/>
                            <a:gd name="T37" fmla="*/ 11 h 18"/>
                            <a:gd name="T38" fmla="*/ 322 w 327"/>
                            <a:gd name="T39" fmla="*/ 12 h 18"/>
                            <a:gd name="T40" fmla="*/ 321 w 327"/>
                            <a:gd name="T41" fmla="*/ 2 h 18"/>
                            <a:gd name="T42" fmla="*/ 327 w 327"/>
                            <a:gd name="T43" fmla="*/ 1 h 18"/>
                            <a:gd name="T44" fmla="*/ 0 w 327"/>
                            <a:gd name="T45" fmla="*/ 0 h 18"/>
                            <a:gd name="T46" fmla="*/ 1 w 327"/>
                            <a:gd name="T47" fmla="*/ 17 h 18"/>
                            <a:gd name="T48" fmla="*/ 1 w 327"/>
                            <a:gd name="T49" fmla="*/ 11 h 18"/>
                            <a:gd name="T50" fmla="*/ 1 w 327"/>
                            <a:gd name="T51" fmla="*/ 11 h 18"/>
                            <a:gd name="T52" fmla="*/ 0 w 327"/>
                            <a:gd name="T53" fmla="*/ 0 h 18"/>
                            <a:gd name="T54" fmla="*/ 0 w 327"/>
                            <a:gd name="T55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27" h="18">
                              <a:moveTo>
                                <a:pt x="323" y="14"/>
                              </a:moveTo>
                              <a:cubicBezTo>
                                <a:pt x="323" y="16"/>
                                <a:pt x="322" y="17"/>
                                <a:pt x="320" y="18"/>
                              </a:cubicBezTo>
                              <a:cubicBezTo>
                                <a:pt x="323" y="18"/>
                                <a:pt x="323" y="18"/>
                                <a:pt x="323" y="18"/>
                              </a:cubicBezTo>
                              <a:cubicBezTo>
                                <a:pt x="323" y="14"/>
                                <a:pt x="323" y="14"/>
                                <a:pt x="323" y="14"/>
                              </a:cubicBezTo>
                              <a:moveTo>
                                <a:pt x="142" y="1"/>
                              </a:moveTo>
                              <a:cubicBezTo>
                                <a:pt x="86" y="1"/>
                                <a:pt x="86" y="1"/>
                                <a:pt x="86" y="1"/>
                              </a:cubicBezTo>
                              <a:cubicBezTo>
                                <a:pt x="86" y="8"/>
                                <a:pt x="86" y="8"/>
                                <a:pt x="86" y="8"/>
                              </a:cubicBezTo>
                              <a:cubicBezTo>
                                <a:pt x="86" y="18"/>
                                <a:pt x="86" y="18"/>
                                <a:pt x="86" y="18"/>
                              </a:cubicBezTo>
                              <a:cubicBezTo>
                                <a:pt x="132" y="18"/>
                                <a:pt x="132" y="18"/>
                                <a:pt x="132" y="18"/>
                              </a:cubicBezTo>
                              <a:cubicBezTo>
                                <a:pt x="142" y="1"/>
                                <a:pt x="142" y="1"/>
                                <a:pt x="142" y="1"/>
                              </a:cubicBezTo>
                              <a:moveTo>
                                <a:pt x="290" y="1"/>
                              </a:moveTo>
                              <a:cubicBezTo>
                                <a:pt x="157" y="1"/>
                                <a:pt x="157" y="1"/>
                                <a:pt x="157" y="1"/>
                              </a:cubicBezTo>
                              <a:cubicBezTo>
                                <a:pt x="166" y="18"/>
                                <a:pt x="166" y="18"/>
                                <a:pt x="166" y="18"/>
                              </a:cubicBezTo>
                              <a:cubicBezTo>
                                <a:pt x="286" y="18"/>
                                <a:pt x="286" y="18"/>
                                <a:pt x="286" y="18"/>
                              </a:cubicBezTo>
                              <a:cubicBezTo>
                                <a:pt x="284" y="17"/>
                                <a:pt x="283" y="14"/>
                                <a:pt x="284" y="11"/>
                              </a:cubicBezTo>
                              <a:cubicBezTo>
                                <a:pt x="290" y="1"/>
                                <a:pt x="290" y="1"/>
                                <a:pt x="290" y="1"/>
                              </a:cubicBezTo>
                              <a:moveTo>
                                <a:pt x="327" y="1"/>
                              </a:moveTo>
                              <a:cubicBezTo>
                                <a:pt x="316" y="1"/>
                                <a:pt x="316" y="1"/>
                                <a:pt x="316" y="1"/>
                              </a:cubicBezTo>
                              <a:cubicBezTo>
                                <a:pt x="322" y="11"/>
                                <a:pt x="322" y="11"/>
                                <a:pt x="322" y="11"/>
                              </a:cubicBezTo>
                              <a:cubicBezTo>
                                <a:pt x="322" y="12"/>
                                <a:pt x="322" y="12"/>
                                <a:pt x="322" y="12"/>
                              </a:cubicBezTo>
                              <a:cubicBezTo>
                                <a:pt x="321" y="2"/>
                                <a:pt x="321" y="2"/>
                                <a:pt x="321" y="2"/>
                              </a:cubicBezTo>
                              <a:cubicBezTo>
                                <a:pt x="327" y="1"/>
                                <a:pt x="327" y="1"/>
                                <a:pt x="327" y="1"/>
                              </a:cubicBezTo>
                              <a:moveTo>
                                <a:pt x="0" y="0"/>
                              </a:move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6" name="Freeform: Shape 195">
                        <a:extLst>
                          <a:ext uri="{FF2B5EF4-FFF2-40B4-BE49-F238E27FC236}">
                            <a16:creationId xmlns:a16="http://schemas.microsoft.com/office/drawing/2014/main" id="{BD35C7C6-BB11-4241-8178-C4C9F68ED77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305175"/>
                          <a:ext cx="478196" cy="117322"/>
                        </a:xfrm>
                        <a:custGeom>
                          <a:avLst/>
                          <a:gdLst>
                            <a:gd name="connsiteX0" fmla="*/ 0 w 478196"/>
                            <a:gd name="connsiteY0" fmla="*/ 0 h 117322"/>
                            <a:gd name="connsiteX1" fmla="*/ 41080 w 478196"/>
                            <a:gd name="connsiteY1" fmla="*/ 530 h 117322"/>
                            <a:gd name="connsiteX2" fmla="*/ 425970 w 478196"/>
                            <a:gd name="connsiteY2" fmla="*/ 5502 h 117322"/>
                            <a:gd name="connsiteX3" fmla="*/ 478196 w 478196"/>
                            <a:gd name="connsiteY3" fmla="*/ 5502 h 117322"/>
                            <a:gd name="connsiteX4" fmla="*/ 478196 w 478196"/>
                            <a:gd name="connsiteY4" fmla="*/ 51545 h 117322"/>
                            <a:gd name="connsiteX5" fmla="*/ 478196 w 478196"/>
                            <a:gd name="connsiteY5" fmla="*/ 117322 h 117322"/>
                            <a:gd name="connsiteX6" fmla="*/ 367215 w 478196"/>
                            <a:gd name="connsiteY6" fmla="*/ 117322 h 117322"/>
                            <a:gd name="connsiteX7" fmla="*/ 44466 w 478196"/>
                            <a:gd name="connsiteY7" fmla="*/ 111902 h 117322"/>
                            <a:gd name="connsiteX8" fmla="*/ 0 w 478196"/>
                            <a:gd name="connsiteY8" fmla="*/ 111156 h 1173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78196" h="117322">
                              <a:moveTo>
                                <a:pt x="0" y="0"/>
                              </a:moveTo>
                              <a:lnTo>
                                <a:pt x="41080" y="530"/>
                              </a:lnTo>
                              <a:cubicBezTo>
                                <a:pt x="115671" y="1494"/>
                                <a:pt x="235017" y="3035"/>
                                <a:pt x="425970" y="5502"/>
                              </a:cubicBezTo>
                              <a:cubicBezTo>
                                <a:pt x="425970" y="5502"/>
                                <a:pt x="425970" y="5502"/>
                                <a:pt x="478196" y="5502"/>
                              </a:cubicBezTo>
                              <a:cubicBezTo>
                                <a:pt x="478196" y="5502"/>
                                <a:pt x="478196" y="5502"/>
                                <a:pt x="478196" y="51545"/>
                              </a:cubicBezTo>
                              <a:cubicBezTo>
                                <a:pt x="478196" y="51545"/>
                                <a:pt x="478196" y="51545"/>
                                <a:pt x="478196" y="117322"/>
                              </a:cubicBezTo>
                              <a:cubicBezTo>
                                <a:pt x="478196" y="117322"/>
                                <a:pt x="478196" y="117322"/>
                                <a:pt x="367215" y="117322"/>
                              </a:cubicBezTo>
                              <a:cubicBezTo>
                                <a:pt x="367215" y="117322"/>
                                <a:pt x="367215" y="117322"/>
                                <a:pt x="44466" y="111902"/>
                              </a:cubicBezTo>
                              <a:lnTo>
                                <a:pt x="0" y="1111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Freeform 117">
                        <a:extLst>
                          <a:ext uri="{FF2B5EF4-FFF2-40B4-BE49-F238E27FC236}">
                            <a16:creationId xmlns:a16="http://schemas.microsoft.com/office/drawing/2014/main" id="{C509E639-2BB6-4D18-AA92-9B6F890B38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6250" y="3514725"/>
                          <a:ext cx="137494" cy="236796"/>
                        </a:xfrm>
                        <a:custGeom>
                          <a:avLst/>
                          <a:gdLst>
                            <a:gd name="T0" fmla="*/ 0 w 21"/>
                            <a:gd name="T1" fmla="*/ 0 h 36"/>
                            <a:gd name="T2" fmla="*/ 0 w 21"/>
                            <a:gd name="T3" fmla="*/ 0 h 36"/>
                            <a:gd name="T4" fmla="*/ 0 w 21"/>
                            <a:gd name="T5" fmla="*/ 36 h 36"/>
                            <a:gd name="T6" fmla="*/ 15 w 21"/>
                            <a:gd name="T7" fmla="*/ 36 h 36"/>
                            <a:gd name="T8" fmla="*/ 19 w 21"/>
                            <a:gd name="T9" fmla="*/ 28 h 36"/>
                            <a:gd name="T10" fmla="*/ 5 w 21"/>
                            <a:gd name="T11" fmla="*/ 3 h 36"/>
                            <a:gd name="T12" fmla="*/ 0 w 21"/>
                            <a:gd name="T13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1" h="36"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36"/>
                                <a:pt x="0" y="36"/>
                                <a:pt x="0" y="36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9" y="36"/>
                                <a:pt x="21" y="31"/>
                                <a:pt x="19" y="28"/>
                              </a:cubicBezTo>
                              <a:cubicBezTo>
                                <a:pt x="5" y="3"/>
                                <a:pt x="5" y="3"/>
                                <a:pt x="5" y="3"/>
                              </a:cubicBezTo>
                              <a:cubicBezTo>
                                <a:pt x="4" y="1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118">
                        <a:extLst>
                          <a:ext uri="{FF2B5EF4-FFF2-40B4-BE49-F238E27FC236}">
                            <a16:creationId xmlns:a16="http://schemas.microsoft.com/office/drawing/2014/main" id="{64B89401-4EAE-4D7C-B723-B17FED549F4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2425" y="3514725"/>
                          <a:ext cx="129855" cy="236796"/>
                        </a:xfrm>
                        <a:custGeom>
                          <a:avLst/>
                          <a:gdLst>
                            <a:gd name="T0" fmla="*/ 20 w 20"/>
                            <a:gd name="T1" fmla="*/ 0 h 36"/>
                            <a:gd name="T2" fmla="*/ 16 w 20"/>
                            <a:gd name="T3" fmla="*/ 3 h 36"/>
                            <a:gd name="T4" fmla="*/ 1 w 20"/>
                            <a:gd name="T5" fmla="*/ 28 h 36"/>
                            <a:gd name="T6" fmla="*/ 6 w 20"/>
                            <a:gd name="T7" fmla="*/ 36 h 36"/>
                            <a:gd name="T8" fmla="*/ 20 w 20"/>
                            <a:gd name="T9" fmla="*/ 36 h 36"/>
                            <a:gd name="T10" fmla="*/ 20 w 20"/>
                            <a:gd name="T11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">
                              <a:moveTo>
                                <a:pt x="20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1" y="28"/>
                                <a:pt x="1" y="28"/>
                                <a:pt x="1" y="28"/>
                              </a:cubicBezTo>
                              <a:cubicBezTo>
                                <a:pt x="0" y="31"/>
                                <a:pt x="2" y="36"/>
                                <a:pt x="6" y="36"/>
                              </a:cubicBezTo>
                              <a:cubicBezTo>
                                <a:pt x="20" y="36"/>
                                <a:pt x="20" y="36"/>
                                <a:pt x="20" y="36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1" name="Freeform: Shape 190">
                        <a:extLst>
                          <a:ext uri="{FF2B5EF4-FFF2-40B4-BE49-F238E27FC236}">
                            <a16:creationId xmlns:a16="http://schemas.microsoft.com/office/drawing/2014/main" id="{AC2B8B51-538E-4BC7-8D01-1DC1F22662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467100"/>
                          <a:ext cx="58550" cy="147621"/>
                        </a:xfrm>
                        <a:custGeom>
                          <a:avLst/>
                          <a:gdLst>
                            <a:gd name="connsiteX0" fmla="*/ 0 w 58550"/>
                            <a:gd name="connsiteY0" fmla="*/ 0 h 147621"/>
                            <a:gd name="connsiteX1" fmla="*/ 8585 w 58550"/>
                            <a:gd name="connsiteY1" fmla="*/ 14996 h 147621"/>
                            <a:gd name="connsiteX2" fmla="*/ 54351 w 58550"/>
                            <a:gd name="connsiteY2" fmla="*/ 94941 h 147621"/>
                            <a:gd name="connsiteX3" fmla="*/ 21366 w 58550"/>
                            <a:gd name="connsiteY3" fmla="*/ 147621 h 147621"/>
                            <a:gd name="connsiteX4" fmla="*/ 11471 w 58550"/>
                            <a:gd name="connsiteY4" fmla="*/ 147621 h 147621"/>
                            <a:gd name="connsiteX5" fmla="*/ 0 w 58550"/>
                            <a:gd name="connsiteY5" fmla="*/ 147621 h 147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8550" h="147621">
                              <a:moveTo>
                                <a:pt x="0" y="0"/>
                              </a:moveTo>
                              <a:lnTo>
                                <a:pt x="8585" y="14996"/>
                              </a:lnTo>
                              <a:cubicBezTo>
                                <a:pt x="19717" y="34442"/>
                                <a:pt x="34560" y="60370"/>
                                <a:pt x="54351" y="94941"/>
                              </a:cubicBezTo>
                              <a:cubicBezTo>
                                <a:pt x="67545" y="121281"/>
                                <a:pt x="47754" y="147621"/>
                                <a:pt x="21366" y="147621"/>
                              </a:cubicBezTo>
                              <a:cubicBezTo>
                                <a:pt x="21366" y="147621"/>
                                <a:pt x="21366" y="147621"/>
                                <a:pt x="11471" y="147621"/>
                              </a:cubicBezTo>
                              <a:lnTo>
                                <a:pt x="0" y="1476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Freeform 125">
                        <a:extLst>
                          <a:ext uri="{FF2B5EF4-FFF2-40B4-BE49-F238E27FC236}">
                            <a16:creationId xmlns:a16="http://schemas.microsoft.com/office/drawing/2014/main" id="{853A4B6E-9627-421B-B220-5F94B833645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19150" y="4019550"/>
                          <a:ext cx="267349" cy="229157"/>
                        </a:xfrm>
                        <a:custGeom>
                          <a:avLst/>
                          <a:gdLst>
                            <a:gd name="T0" fmla="*/ 21 w 41"/>
                            <a:gd name="T1" fmla="*/ 0 h 35"/>
                            <a:gd name="T2" fmla="*/ 16 w 41"/>
                            <a:gd name="T3" fmla="*/ 2 h 35"/>
                            <a:gd name="T4" fmla="*/ 2 w 41"/>
                            <a:gd name="T5" fmla="*/ 27 h 35"/>
                            <a:gd name="T6" fmla="*/ 6 w 41"/>
                            <a:gd name="T7" fmla="*/ 35 h 35"/>
                            <a:gd name="T8" fmla="*/ 35 w 41"/>
                            <a:gd name="T9" fmla="*/ 35 h 35"/>
                            <a:gd name="T10" fmla="*/ 39 w 41"/>
                            <a:gd name="T11" fmla="*/ 27 h 35"/>
                            <a:gd name="T12" fmla="*/ 25 w 41"/>
                            <a:gd name="T13" fmla="*/ 2 h 35"/>
                            <a:gd name="T14" fmla="*/ 21 w 41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0"/>
                                <a:pt x="16" y="2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0" y="31"/>
                                <a:pt x="2" y="35"/>
                                <a:pt x="6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9" y="35"/>
                                <a:pt x="41" y="31"/>
                                <a:pt x="39" y="27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0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7" name="Freeform 126">
                        <a:extLst>
                          <a:ext uri="{FF2B5EF4-FFF2-40B4-BE49-F238E27FC236}">
                            <a16:creationId xmlns:a16="http://schemas.microsoft.com/office/drawing/2014/main" id="{ECB5DF38-D91A-4B5B-A6A9-EA309E17A18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66825" y="3571875"/>
                          <a:ext cx="267349" cy="236796"/>
                        </a:xfrm>
                        <a:custGeom>
                          <a:avLst/>
                          <a:gdLst>
                            <a:gd name="T0" fmla="*/ 21 w 41"/>
                            <a:gd name="T1" fmla="*/ 0 h 36"/>
                            <a:gd name="T2" fmla="*/ 16 w 41"/>
                            <a:gd name="T3" fmla="*/ 3 h 36"/>
                            <a:gd name="T4" fmla="*/ 2 w 41"/>
                            <a:gd name="T5" fmla="*/ 28 h 36"/>
                            <a:gd name="T6" fmla="*/ 6 w 41"/>
                            <a:gd name="T7" fmla="*/ 36 h 36"/>
                            <a:gd name="T8" fmla="*/ 35 w 41"/>
                            <a:gd name="T9" fmla="*/ 36 h 36"/>
                            <a:gd name="T10" fmla="*/ 40 w 41"/>
                            <a:gd name="T11" fmla="*/ 28 h 36"/>
                            <a:gd name="T12" fmla="*/ 25 w 41"/>
                            <a:gd name="T13" fmla="*/ 3 h 36"/>
                            <a:gd name="T14" fmla="*/ 21 w 41"/>
                            <a:gd name="T15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6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2"/>
                                <a:pt x="2" y="36"/>
                                <a:pt x="6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9" y="36"/>
                                <a:pt x="41" y="32"/>
                                <a:pt x="40" y="28"/>
                              </a:cubicBez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4" y="1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8" name="Freeform 127">
                        <a:extLst>
                          <a:ext uri="{FF2B5EF4-FFF2-40B4-BE49-F238E27FC236}">
                            <a16:creationId xmlns:a16="http://schemas.microsoft.com/office/drawing/2014/main" id="{4F59029D-5D80-460B-BBD3-F8811DCC73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47900" y="4533900"/>
                          <a:ext cx="194783" cy="26735"/>
                        </a:xfrm>
                        <a:custGeom>
                          <a:avLst/>
                          <a:gdLst>
                            <a:gd name="T0" fmla="*/ 5 w 51"/>
                            <a:gd name="T1" fmla="*/ 0 h 7"/>
                            <a:gd name="T2" fmla="*/ 0 w 51"/>
                            <a:gd name="T3" fmla="*/ 7 h 7"/>
                            <a:gd name="T4" fmla="*/ 51 w 51"/>
                            <a:gd name="T5" fmla="*/ 7 h 7"/>
                            <a:gd name="T6" fmla="*/ 5 w 51"/>
                            <a:gd name="T7" fmla="*/ 7 h 7"/>
                            <a:gd name="T8" fmla="*/ 5 w 51"/>
                            <a:gd name="T9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7">
                              <a:moveTo>
                                <a:pt x="5" y="0"/>
                              </a:moveTo>
                              <a:lnTo>
                                <a:pt x="0" y="7"/>
                              </a:lnTo>
                              <a:lnTo>
                                <a:pt x="51" y="7"/>
                              </a:lnTo>
                              <a:lnTo>
                                <a:pt x="5" y="7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50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129">
                        <a:extLst>
                          <a:ext uri="{FF2B5EF4-FFF2-40B4-BE49-F238E27FC236}">
                            <a16:creationId xmlns:a16="http://schemas.microsoft.com/office/drawing/2014/main" id="{D71284D0-F99B-4A4B-887A-5AE374FC61F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09775" y="3790950"/>
                          <a:ext cx="183325" cy="229157"/>
                        </a:xfrm>
                        <a:custGeom>
                          <a:avLst/>
                          <a:gdLst>
                            <a:gd name="T0" fmla="*/ 21 w 28"/>
                            <a:gd name="T1" fmla="*/ 0 h 35"/>
                            <a:gd name="T2" fmla="*/ 17 w 28"/>
                            <a:gd name="T3" fmla="*/ 2 h 35"/>
                            <a:gd name="T4" fmla="*/ 2 w 28"/>
                            <a:gd name="T5" fmla="*/ 27 h 35"/>
                            <a:gd name="T6" fmla="*/ 7 w 28"/>
                            <a:gd name="T7" fmla="*/ 35 h 35"/>
                            <a:gd name="T8" fmla="*/ 28 w 28"/>
                            <a:gd name="T9" fmla="*/ 35 h 35"/>
                            <a:gd name="T10" fmla="*/ 23 w 28"/>
                            <a:gd name="T11" fmla="*/ 0 h 35"/>
                            <a:gd name="T12" fmla="*/ 21 w 28"/>
                            <a:gd name="T13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8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28" y="35"/>
                                <a:pt x="28" y="35"/>
                                <a:pt x="28" y="35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130">
                        <a:extLst>
                          <a:ext uri="{FF2B5EF4-FFF2-40B4-BE49-F238E27FC236}">
                            <a16:creationId xmlns:a16="http://schemas.microsoft.com/office/drawing/2014/main" id="{EF21079B-6E6E-4D9D-9BE3-956D2969408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90700" y="3429000"/>
                          <a:ext cx="221518" cy="7639"/>
                        </a:xfrm>
                        <a:custGeom>
                          <a:avLst/>
                          <a:gdLst>
                            <a:gd name="T0" fmla="*/ 34 w 34"/>
                            <a:gd name="T1" fmla="*/ 0 h 1"/>
                            <a:gd name="T2" fmla="*/ 0 w 34"/>
                            <a:gd name="T3" fmla="*/ 0 h 1"/>
                            <a:gd name="T4" fmla="*/ 2 w 34"/>
                            <a:gd name="T5" fmla="*/ 1 h 1"/>
                            <a:gd name="T6" fmla="*/ 32 w 34"/>
                            <a:gd name="T7" fmla="*/ 1 h 1"/>
                            <a:gd name="T8" fmla="*/ 34 w 34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" h="1">
                              <a:moveTo>
                                <a:pt x="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" y="1"/>
                                <a:pt x="1" y="1"/>
                                <a:pt x="2" y="1"/>
                              </a:cubicBezTo>
                              <a:cubicBezTo>
                                <a:pt x="32" y="1"/>
                                <a:pt x="32" y="1"/>
                                <a:pt x="32" y="1"/>
                              </a:cubicBezTo>
                              <a:cubicBezTo>
                                <a:pt x="33" y="1"/>
                                <a:pt x="33" y="1"/>
                                <a:pt x="34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131">
                        <a:extLst>
                          <a:ext uri="{FF2B5EF4-FFF2-40B4-BE49-F238E27FC236}">
                            <a16:creationId xmlns:a16="http://schemas.microsoft.com/office/drawing/2014/main" id="{06E16800-A3AD-4856-8231-8066C404E7D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71650" y="3314700"/>
                          <a:ext cx="259711" cy="110759"/>
                        </a:xfrm>
                        <a:custGeom>
                          <a:avLst/>
                          <a:gdLst>
                            <a:gd name="T0" fmla="*/ 33 w 40"/>
                            <a:gd name="T1" fmla="*/ 0 h 17"/>
                            <a:gd name="T2" fmla="*/ 7 w 40"/>
                            <a:gd name="T3" fmla="*/ 0 h 17"/>
                            <a:gd name="T4" fmla="*/ 1 w 40"/>
                            <a:gd name="T5" fmla="*/ 10 h 17"/>
                            <a:gd name="T6" fmla="*/ 3 w 40"/>
                            <a:gd name="T7" fmla="*/ 17 h 17"/>
                            <a:gd name="T8" fmla="*/ 37 w 40"/>
                            <a:gd name="T9" fmla="*/ 17 h 17"/>
                            <a:gd name="T10" fmla="*/ 40 w 40"/>
                            <a:gd name="T11" fmla="*/ 13 h 17"/>
                            <a:gd name="T12" fmla="*/ 39 w 40"/>
                            <a:gd name="T13" fmla="*/ 11 h 17"/>
                            <a:gd name="T14" fmla="*/ 39 w 40"/>
                            <a:gd name="T15" fmla="*/ 10 h 17"/>
                            <a:gd name="T16" fmla="*/ 33 w 40"/>
                            <a:gd name="T17" fmla="*/ 0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0" h="17">
                              <a:moveTo>
                                <a:pt x="33" y="0"/>
                              </a:move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1" y="10"/>
                                <a:pt x="1" y="10"/>
                                <a:pt x="1" y="10"/>
                              </a:cubicBezTo>
                              <a:cubicBezTo>
                                <a:pt x="0" y="13"/>
                                <a:pt x="1" y="16"/>
                                <a:pt x="3" y="17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9" y="16"/>
                                <a:pt x="40" y="15"/>
                                <a:pt x="40" y="13"/>
                              </a:cubicBezTo>
                              <a:cubicBezTo>
                                <a:pt x="39" y="11"/>
                                <a:pt x="39" y="11"/>
                                <a:pt x="39" y="11"/>
                              </a:cubicBezTo>
                              <a:cubicBezTo>
                                <a:pt x="39" y="11"/>
                                <a:pt x="39" y="11"/>
                                <a:pt x="39" y="1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132">
                        <a:extLst>
                          <a:ext uri="{FF2B5EF4-FFF2-40B4-BE49-F238E27FC236}">
                            <a16:creationId xmlns:a16="http://schemas.microsoft.com/office/drawing/2014/main" id="{3B1912BE-AB67-4F66-BDDC-E6040269F2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19150" y="3429000"/>
                          <a:ext cx="267349" cy="72566"/>
                        </a:xfrm>
                        <a:custGeom>
                          <a:avLst/>
                          <a:gdLst>
                            <a:gd name="T0" fmla="*/ 37 w 41"/>
                            <a:gd name="T1" fmla="*/ 0 h 11"/>
                            <a:gd name="T2" fmla="*/ 3 w 41"/>
                            <a:gd name="T3" fmla="*/ 0 h 11"/>
                            <a:gd name="T4" fmla="*/ 2 w 41"/>
                            <a:gd name="T5" fmla="*/ 3 h 11"/>
                            <a:gd name="T6" fmla="*/ 6 w 41"/>
                            <a:gd name="T7" fmla="*/ 11 h 11"/>
                            <a:gd name="T8" fmla="*/ 35 w 41"/>
                            <a:gd name="T9" fmla="*/ 11 h 11"/>
                            <a:gd name="T10" fmla="*/ 39 w 41"/>
                            <a:gd name="T11" fmla="*/ 3 h 11"/>
                            <a:gd name="T12" fmla="*/ 37 w 41"/>
                            <a:gd name="T13" fmla="*/ 0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1" h="11">
                              <a:moveTo>
                                <a:pt x="37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3"/>
                                <a:pt x="2" y="3"/>
                                <a:pt x="2" y="3"/>
                              </a:cubicBezTo>
                              <a:cubicBezTo>
                                <a:pt x="0" y="7"/>
                                <a:pt x="2" y="11"/>
                                <a:pt x="6" y="11"/>
                              </a:cubicBezTo>
                              <a:cubicBezTo>
                                <a:pt x="35" y="11"/>
                                <a:pt x="35" y="11"/>
                                <a:pt x="35" y="11"/>
                              </a:cubicBezTo>
                              <a:cubicBezTo>
                                <a:pt x="39" y="11"/>
                                <a:pt x="41" y="7"/>
                                <a:pt x="39" y="3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133">
                        <a:extLst>
                          <a:ext uri="{FF2B5EF4-FFF2-40B4-BE49-F238E27FC236}">
                            <a16:creationId xmlns:a16="http://schemas.microsoft.com/office/drawing/2014/main" id="{7349B25D-5BE7-4AEB-BCDC-0E4DE9ECDE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38200" y="3314700"/>
                          <a:ext cx="221518" cy="110759"/>
                        </a:xfrm>
                        <a:custGeom>
                          <a:avLst/>
                          <a:gdLst>
                            <a:gd name="T0" fmla="*/ 43 w 58"/>
                            <a:gd name="T1" fmla="*/ 0 h 29"/>
                            <a:gd name="T2" fmla="*/ 17 w 58"/>
                            <a:gd name="T3" fmla="*/ 0 h 29"/>
                            <a:gd name="T4" fmla="*/ 0 w 58"/>
                            <a:gd name="T5" fmla="*/ 29 h 29"/>
                            <a:gd name="T6" fmla="*/ 58 w 58"/>
                            <a:gd name="T7" fmla="*/ 29 h 29"/>
                            <a:gd name="T8" fmla="*/ 43 w 58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" h="29">
                              <a:moveTo>
                                <a:pt x="43" y="0"/>
                              </a:moveTo>
                              <a:lnTo>
                                <a:pt x="17" y="0"/>
                              </a:lnTo>
                              <a:lnTo>
                                <a:pt x="0" y="29"/>
                              </a:lnTo>
                              <a:lnTo>
                                <a:pt x="58" y="29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134">
                        <a:extLst>
                          <a:ext uri="{FF2B5EF4-FFF2-40B4-BE49-F238E27FC236}">
                            <a16:creationId xmlns:a16="http://schemas.microsoft.com/office/drawing/2014/main" id="{91BD7468-34B6-42B0-9065-B104D5055C7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781050" y="3314700"/>
                          <a:ext cx="221518" cy="110759"/>
                        </a:xfrm>
                        <a:custGeom>
                          <a:avLst/>
                          <a:gdLst>
                            <a:gd name="T0" fmla="*/ 43 w 58"/>
                            <a:gd name="T1" fmla="*/ 0 h 29"/>
                            <a:gd name="T2" fmla="*/ 17 w 58"/>
                            <a:gd name="T3" fmla="*/ 0 h 29"/>
                            <a:gd name="T4" fmla="*/ 0 w 58"/>
                            <a:gd name="T5" fmla="*/ 29 h 29"/>
                            <a:gd name="T6" fmla="*/ 58 w 58"/>
                            <a:gd name="T7" fmla="*/ 29 h 29"/>
                            <a:gd name="T8" fmla="*/ 43 w 58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" h="29">
                              <a:moveTo>
                                <a:pt x="43" y="0"/>
                              </a:moveTo>
                              <a:lnTo>
                                <a:pt x="17" y="0"/>
                              </a:lnTo>
                              <a:lnTo>
                                <a:pt x="0" y="29"/>
                              </a:lnTo>
                              <a:lnTo>
                                <a:pt x="58" y="29"/>
                              </a:ln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135">
                        <a:extLst>
                          <a:ext uri="{FF2B5EF4-FFF2-40B4-BE49-F238E27FC236}">
                            <a16:creationId xmlns:a16="http://schemas.microsoft.com/office/drawing/2014/main" id="{F539BC15-701F-4633-9FA3-8C60CA53A76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76375" y="4248150"/>
                          <a:ext cx="274988" cy="229157"/>
                        </a:xfrm>
                        <a:custGeom>
                          <a:avLst/>
                          <a:gdLst>
                            <a:gd name="T0" fmla="*/ 21 w 42"/>
                            <a:gd name="T1" fmla="*/ 0 h 35"/>
                            <a:gd name="T2" fmla="*/ 17 w 42"/>
                            <a:gd name="T3" fmla="*/ 2 h 35"/>
                            <a:gd name="T4" fmla="*/ 2 w 42"/>
                            <a:gd name="T5" fmla="*/ 28 h 35"/>
                            <a:gd name="T6" fmla="*/ 7 w 42"/>
                            <a:gd name="T7" fmla="*/ 35 h 35"/>
                            <a:gd name="T8" fmla="*/ 36 w 42"/>
                            <a:gd name="T9" fmla="*/ 35 h 35"/>
                            <a:gd name="T10" fmla="*/ 40 w 42"/>
                            <a:gd name="T11" fmla="*/ 28 h 35"/>
                            <a:gd name="T12" fmla="*/ 25 w 42"/>
                            <a:gd name="T13" fmla="*/ 2 h 35"/>
                            <a:gd name="T14" fmla="*/ 21 w 42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2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9" y="35"/>
                                <a:pt x="42" y="31"/>
                                <a:pt x="40" y="28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7" name="Freeform 136">
                        <a:extLst>
                          <a:ext uri="{FF2B5EF4-FFF2-40B4-BE49-F238E27FC236}">
                            <a16:creationId xmlns:a16="http://schemas.microsoft.com/office/drawing/2014/main" id="{25AA5ED0-6B61-4B98-BAD2-8CC8CF588D9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6250" y="4419600"/>
                          <a:ext cx="26735" cy="76386"/>
                        </a:xfrm>
                        <a:custGeom>
                          <a:avLst/>
                          <a:gdLst>
                            <a:gd name="T0" fmla="*/ 0 w 4"/>
                            <a:gd name="T1" fmla="*/ 0 h 12"/>
                            <a:gd name="T2" fmla="*/ 0 w 4"/>
                            <a:gd name="T3" fmla="*/ 12 h 12"/>
                            <a:gd name="T4" fmla="*/ 3 w 4"/>
                            <a:gd name="T5" fmla="*/ 5 h 12"/>
                            <a:gd name="T6" fmla="*/ 0 w 4"/>
                            <a:gd name="T7" fmla="*/ 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" h="12">
                              <a:moveTo>
                                <a:pt x="0" y="0"/>
                              </a:move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3" y="11"/>
                                <a:pt x="4" y="7"/>
                                <a:pt x="3" y="5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8" name="Freeform 137">
                        <a:extLst>
                          <a:ext uri="{FF2B5EF4-FFF2-40B4-BE49-F238E27FC236}">
                            <a16:creationId xmlns:a16="http://schemas.microsoft.com/office/drawing/2014/main" id="{7859A7A4-ED1B-47FC-9933-744BC2A4DC8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8125" y="4267200"/>
                          <a:ext cx="240614" cy="229157"/>
                        </a:xfrm>
                        <a:custGeom>
                          <a:avLst/>
                          <a:gdLst>
                            <a:gd name="T0" fmla="*/ 21 w 37"/>
                            <a:gd name="T1" fmla="*/ 0 h 35"/>
                            <a:gd name="T2" fmla="*/ 16 w 37"/>
                            <a:gd name="T3" fmla="*/ 2 h 35"/>
                            <a:gd name="T4" fmla="*/ 2 w 37"/>
                            <a:gd name="T5" fmla="*/ 28 h 35"/>
                            <a:gd name="T6" fmla="*/ 6 w 37"/>
                            <a:gd name="T7" fmla="*/ 35 h 35"/>
                            <a:gd name="T8" fmla="*/ 35 w 37"/>
                            <a:gd name="T9" fmla="*/ 35 h 35"/>
                            <a:gd name="T10" fmla="*/ 37 w 37"/>
                            <a:gd name="T11" fmla="*/ 35 h 35"/>
                            <a:gd name="T12" fmla="*/ 37 w 37"/>
                            <a:gd name="T13" fmla="*/ 23 h 35"/>
                            <a:gd name="T14" fmla="*/ 25 w 37"/>
                            <a:gd name="T15" fmla="*/ 2 h 35"/>
                            <a:gd name="T16" fmla="*/ 21 w 37"/>
                            <a:gd name="T1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7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2" y="35"/>
                                <a:pt x="6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6" y="35"/>
                                <a:pt x="37" y="35"/>
                                <a:pt x="37" y="35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7" name="Freeform: Shape 196">
                        <a:extLst>
                          <a:ext uri="{FF2B5EF4-FFF2-40B4-BE49-F238E27FC236}">
                            <a16:creationId xmlns:a16="http://schemas.microsoft.com/office/drawing/2014/main" id="{FB7FE518-A477-4E2A-904D-B6B8779F09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895725"/>
                          <a:ext cx="120993" cy="225668"/>
                        </a:xfrm>
                        <a:custGeom>
                          <a:avLst/>
                          <a:gdLst>
                            <a:gd name="connsiteX0" fmla="*/ 0 w 120993"/>
                            <a:gd name="connsiteY0" fmla="*/ 0 h 225668"/>
                            <a:gd name="connsiteX1" fmla="*/ 3847 w 120993"/>
                            <a:gd name="connsiteY1" fmla="*/ 1422 h 225668"/>
                            <a:gd name="connsiteX2" fmla="*/ 17131 w 120993"/>
                            <a:gd name="connsiteY2" fmla="*/ 16153 h 225668"/>
                            <a:gd name="connsiteX3" fmla="*/ 116765 w 120993"/>
                            <a:gd name="connsiteY3" fmla="*/ 179837 h 225668"/>
                            <a:gd name="connsiteX4" fmla="*/ 83553 w 120993"/>
                            <a:gd name="connsiteY4" fmla="*/ 225668 h 225668"/>
                            <a:gd name="connsiteX5" fmla="*/ 3847 w 120993"/>
                            <a:gd name="connsiteY5" fmla="*/ 225668 h 225668"/>
                            <a:gd name="connsiteX6" fmla="*/ 526 w 120993"/>
                            <a:gd name="connsiteY6" fmla="*/ 197024 h 225668"/>
                            <a:gd name="connsiteX7" fmla="*/ 0 w 120993"/>
                            <a:gd name="connsiteY7" fmla="*/ 192489 h 2256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20993" h="225668">
                              <a:moveTo>
                                <a:pt x="0" y="0"/>
                              </a:moveTo>
                              <a:lnTo>
                                <a:pt x="3847" y="1422"/>
                              </a:lnTo>
                              <a:cubicBezTo>
                                <a:pt x="8829" y="4695"/>
                                <a:pt x="13810" y="9606"/>
                                <a:pt x="17131" y="16153"/>
                              </a:cubicBezTo>
                              <a:cubicBezTo>
                                <a:pt x="17131" y="16153"/>
                                <a:pt x="17131" y="16153"/>
                                <a:pt x="116765" y="179837"/>
                              </a:cubicBezTo>
                              <a:cubicBezTo>
                                <a:pt x="130049" y="199479"/>
                                <a:pt x="110122" y="225668"/>
                                <a:pt x="83553" y="225668"/>
                              </a:cubicBezTo>
                              <a:cubicBezTo>
                                <a:pt x="83553" y="225668"/>
                                <a:pt x="83553" y="225668"/>
                                <a:pt x="3847" y="225668"/>
                              </a:cubicBezTo>
                              <a:cubicBezTo>
                                <a:pt x="3847" y="225668"/>
                                <a:pt x="3847" y="225668"/>
                                <a:pt x="526" y="197024"/>
                              </a:cubicBezTo>
                              <a:lnTo>
                                <a:pt x="0" y="19248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Freeform: Shape 186">
                        <a:extLst>
                          <a:ext uri="{FF2B5EF4-FFF2-40B4-BE49-F238E27FC236}">
                            <a16:creationId xmlns:a16="http://schemas.microsoft.com/office/drawing/2014/main" id="{4352947F-888B-455D-8A90-3952052AF25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2724150"/>
                          <a:ext cx="2673331" cy="591989"/>
                        </a:xfrm>
                        <a:custGeom>
                          <a:avLst/>
                          <a:gdLst>
                            <a:gd name="connsiteX0" fmla="*/ 370307 w 2673331"/>
                            <a:gd name="connsiteY0" fmla="*/ 0 h 591989"/>
                            <a:gd name="connsiteX1" fmla="*/ 2673331 w 2673331"/>
                            <a:gd name="connsiteY1" fmla="*/ 0 h 591989"/>
                            <a:gd name="connsiteX2" fmla="*/ 2604584 w 2673331"/>
                            <a:gd name="connsiteY2" fmla="*/ 591989 h 591989"/>
                            <a:gd name="connsiteX3" fmla="*/ 427596 w 2673331"/>
                            <a:gd name="connsiteY3" fmla="*/ 591989 h 591989"/>
                            <a:gd name="connsiteX4" fmla="*/ 0 w 2673331"/>
                            <a:gd name="connsiteY4" fmla="*/ 585967 h 591989"/>
                            <a:gd name="connsiteX5" fmla="*/ 0 w 2673331"/>
                            <a:gd name="connsiteY5" fmla="*/ 57162 h 591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73331" h="591989">
                              <a:moveTo>
                                <a:pt x="370307" y="0"/>
                              </a:moveTo>
                              <a:lnTo>
                                <a:pt x="2673331" y="0"/>
                              </a:lnTo>
                              <a:lnTo>
                                <a:pt x="2604584" y="591989"/>
                              </a:lnTo>
                              <a:lnTo>
                                <a:pt x="427596" y="591989"/>
                              </a:lnTo>
                              <a:lnTo>
                                <a:pt x="0" y="585967"/>
                              </a:lnTo>
                              <a:lnTo>
                                <a:pt x="0" y="571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Freeform: Shape 185">
                        <a:extLst>
                          <a:ext uri="{FF2B5EF4-FFF2-40B4-BE49-F238E27FC236}">
                            <a16:creationId xmlns:a16="http://schemas.microsoft.com/office/drawing/2014/main" id="{55558131-764C-468E-A123-DEE20AA1232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9525" y="2724150"/>
                          <a:ext cx="419867" cy="591989"/>
                        </a:xfrm>
                        <a:custGeom>
                          <a:avLst/>
                          <a:gdLst>
                            <a:gd name="connsiteX0" fmla="*/ 362578 w 419867"/>
                            <a:gd name="connsiteY0" fmla="*/ 0 h 591989"/>
                            <a:gd name="connsiteX1" fmla="*/ 419867 w 419867"/>
                            <a:gd name="connsiteY1" fmla="*/ 591989 h 591989"/>
                            <a:gd name="connsiteX2" fmla="*/ 0 w 419867"/>
                            <a:gd name="connsiteY2" fmla="*/ 586076 h 591989"/>
                            <a:gd name="connsiteX3" fmla="*/ 0 w 419867"/>
                            <a:gd name="connsiteY3" fmla="*/ 55969 h 591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19867" h="591989">
                              <a:moveTo>
                                <a:pt x="362578" y="0"/>
                              </a:moveTo>
                              <a:lnTo>
                                <a:pt x="419867" y="591989"/>
                              </a:lnTo>
                              <a:lnTo>
                                <a:pt x="0" y="586076"/>
                              </a:lnTo>
                              <a:lnTo>
                                <a:pt x="0" y="559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Freeform 145">
                        <a:extLst>
                          <a:ext uri="{FF2B5EF4-FFF2-40B4-BE49-F238E27FC236}">
                            <a16:creationId xmlns:a16="http://schemas.microsoft.com/office/drawing/2014/main" id="{DCCEB782-DBB2-48C9-A01A-2EE5EDAA0CE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38375" y="2867025"/>
                          <a:ext cx="267349" cy="236796"/>
                        </a:xfrm>
                        <a:custGeom>
                          <a:avLst/>
                          <a:gdLst>
                            <a:gd name="T0" fmla="*/ 21 w 41"/>
                            <a:gd name="T1" fmla="*/ 0 h 36"/>
                            <a:gd name="T2" fmla="*/ 16 w 41"/>
                            <a:gd name="T3" fmla="*/ 3 h 36"/>
                            <a:gd name="T4" fmla="*/ 2 w 41"/>
                            <a:gd name="T5" fmla="*/ 28 h 36"/>
                            <a:gd name="T6" fmla="*/ 6 w 41"/>
                            <a:gd name="T7" fmla="*/ 36 h 36"/>
                            <a:gd name="T8" fmla="*/ 35 w 41"/>
                            <a:gd name="T9" fmla="*/ 36 h 36"/>
                            <a:gd name="T10" fmla="*/ 39 w 41"/>
                            <a:gd name="T11" fmla="*/ 28 h 36"/>
                            <a:gd name="T12" fmla="*/ 25 w 41"/>
                            <a:gd name="T13" fmla="*/ 3 h 36"/>
                            <a:gd name="T14" fmla="*/ 21 w 41"/>
                            <a:gd name="T15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6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2" y="36"/>
                                <a:pt x="6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9" y="36"/>
                                <a:pt x="41" y="31"/>
                                <a:pt x="39" y="28"/>
                              </a:cubicBez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4" y="1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7" name="Freeform 146">
                        <a:extLst>
                          <a:ext uri="{FF2B5EF4-FFF2-40B4-BE49-F238E27FC236}">
                            <a16:creationId xmlns:a16="http://schemas.microsoft.com/office/drawing/2014/main" id="{CA9501FD-8B06-4ADC-BD39-EC4E70E1180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04950" y="2724150"/>
                          <a:ext cx="274988" cy="145133"/>
                        </a:xfrm>
                        <a:custGeom>
                          <a:avLst/>
                          <a:gdLst>
                            <a:gd name="T0" fmla="*/ 31 w 42"/>
                            <a:gd name="T1" fmla="*/ 0 h 22"/>
                            <a:gd name="T2" fmla="*/ 10 w 42"/>
                            <a:gd name="T3" fmla="*/ 0 h 22"/>
                            <a:gd name="T4" fmla="*/ 2 w 42"/>
                            <a:gd name="T5" fmla="*/ 14 h 22"/>
                            <a:gd name="T6" fmla="*/ 6 w 42"/>
                            <a:gd name="T7" fmla="*/ 22 h 22"/>
                            <a:gd name="T8" fmla="*/ 35 w 42"/>
                            <a:gd name="T9" fmla="*/ 22 h 22"/>
                            <a:gd name="T10" fmla="*/ 40 w 42"/>
                            <a:gd name="T11" fmla="*/ 14 h 22"/>
                            <a:gd name="T12" fmla="*/ 31 w 42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2" h="22">
                              <a:moveTo>
                                <a:pt x="31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2" y="14"/>
                                <a:pt x="2" y="14"/>
                                <a:pt x="2" y="14"/>
                              </a:cubicBezTo>
                              <a:cubicBezTo>
                                <a:pt x="0" y="18"/>
                                <a:pt x="2" y="22"/>
                                <a:pt x="6" y="22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cubicBezTo>
                                <a:pt x="39" y="22"/>
                                <a:pt x="42" y="18"/>
                                <a:pt x="40" y="1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8" name="Freeform 147">
                        <a:extLst>
                          <a:ext uri="{FF2B5EF4-FFF2-40B4-BE49-F238E27FC236}">
                            <a16:creationId xmlns:a16="http://schemas.microsoft.com/office/drawing/2014/main" id="{AB602349-4AE6-4106-B842-C96E5D4734F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133475" y="2990850"/>
                          <a:ext cx="274988" cy="229157"/>
                        </a:xfrm>
                        <a:custGeom>
                          <a:avLst/>
                          <a:gdLst>
                            <a:gd name="T0" fmla="*/ 21 w 42"/>
                            <a:gd name="T1" fmla="*/ 0 h 35"/>
                            <a:gd name="T2" fmla="*/ 17 w 42"/>
                            <a:gd name="T3" fmla="*/ 2 h 35"/>
                            <a:gd name="T4" fmla="*/ 2 w 42"/>
                            <a:gd name="T5" fmla="*/ 28 h 35"/>
                            <a:gd name="T6" fmla="*/ 7 w 42"/>
                            <a:gd name="T7" fmla="*/ 35 h 35"/>
                            <a:gd name="T8" fmla="*/ 36 w 42"/>
                            <a:gd name="T9" fmla="*/ 35 h 35"/>
                            <a:gd name="T10" fmla="*/ 40 w 42"/>
                            <a:gd name="T11" fmla="*/ 28 h 35"/>
                            <a:gd name="T12" fmla="*/ 25 w 42"/>
                            <a:gd name="T13" fmla="*/ 2 h 35"/>
                            <a:gd name="T14" fmla="*/ 21 w 42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2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9" y="35"/>
                                <a:pt x="42" y="31"/>
                                <a:pt x="40" y="28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9" name="Freeform 148">
                        <a:extLst>
                          <a:ext uri="{FF2B5EF4-FFF2-40B4-BE49-F238E27FC236}">
                            <a16:creationId xmlns:a16="http://schemas.microsoft.com/office/drawing/2014/main" id="{A2C83A48-96B8-4030-9CB7-E3F297C87E3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1000" y="2790825"/>
                          <a:ext cx="183325" cy="229157"/>
                        </a:xfrm>
                        <a:custGeom>
                          <a:avLst/>
                          <a:gdLst>
                            <a:gd name="T0" fmla="*/ 7 w 28"/>
                            <a:gd name="T1" fmla="*/ 0 h 35"/>
                            <a:gd name="T2" fmla="*/ 3 w 28"/>
                            <a:gd name="T3" fmla="*/ 2 h 35"/>
                            <a:gd name="T4" fmla="*/ 0 w 28"/>
                            <a:gd name="T5" fmla="*/ 8 h 35"/>
                            <a:gd name="T6" fmla="*/ 3 w 28"/>
                            <a:gd name="T7" fmla="*/ 35 h 35"/>
                            <a:gd name="T8" fmla="*/ 22 w 28"/>
                            <a:gd name="T9" fmla="*/ 35 h 35"/>
                            <a:gd name="T10" fmla="*/ 26 w 28"/>
                            <a:gd name="T11" fmla="*/ 28 h 35"/>
                            <a:gd name="T12" fmla="*/ 12 w 28"/>
                            <a:gd name="T13" fmla="*/ 2 h 35"/>
                            <a:gd name="T14" fmla="*/ 7 w 28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8" h="35">
                              <a:moveTo>
                                <a:pt x="7" y="0"/>
                              </a:moveTo>
                              <a:cubicBezTo>
                                <a:pt x="6" y="0"/>
                                <a:pt x="4" y="1"/>
                                <a:pt x="3" y="2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3" y="35"/>
                                <a:pt x="3" y="35"/>
                                <a:pt x="3" y="35"/>
                              </a:cubicBez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6" y="35"/>
                                <a:pt x="28" y="31"/>
                                <a:pt x="26" y="28"/>
                              </a:cubicBezTo>
                              <a:cubicBezTo>
                                <a:pt x="12" y="2"/>
                                <a:pt x="12" y="2"/>
                                <a:pt x="12" y="2"/>
                              </a:cubicBezTo>
                              <a:cubicBezTo>
                                <a:pt x="11" y="1"/>
                                <a:pt x="9" y="0"/>
                                <a:pt x="7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0" name="Freeform 149">
                        <a:extLst>
                          <a:ext uri="{FF2B5EF4-FFF2-40B4-BE49-F238E27FC236}">
                            <a16:creationId xmlns:a16="http://schemas.microsoft.com/office/drawing/2014/main" id="{6DA637C3-1B90-432E-B3EE-36B6A413B2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750" y="2838450"/>
                          <a:ext cx="114578" cy="175687"/>
                        </a:xfrm>
                        <a:custGeom>
                          <a:avLst/>
                          <a:gdLst>
                            <a:gd name="T0" fmla="*/ 14 w 17"/>
                            <a:gd name="T1" fmla="*/ 0 h 27"/>
                            <a:gd name="T2" fmla="*/ 2 w 17"/>
                            <a:gd name="T3" fmla="*/ 20 h 27"/>
                            <a:gd name="T4" fmla="*/ 7 w 17"/>
                            <a:gd name="T5" fmla="*/ 27 h 27"/>
                            <a:gd name="T6" fmla="*/ 17 w 17"/>
                            <a:gd name="T7" fmla="*/ 27 h 27"/>
                            <a:gd name="T8" fmla="*/ 14 w 17"/>
                            <a:gd name="T9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" h="27">
                              <a:moveTo>
                                <a:pt x="14" y="0"/>
                              </a:moveTo>
                              <a:cubicBezTo>
                                <a:pt x="2" y="20"/>
                                <a:pt x="2" y="20"/>
                                <a:pt x="2" y="20"/>
                              </a:cubicBezTo>
                              <a:cubicBezTo>
                                <a:pt x="0" y="23"/>
                                <a:pt x="3" y="27"/>
                                <a:pt x="7" y="27"/>
                              </a:cubicBezTo>
                              <a:cubicBezTo>
                                <a:pt x="17" y="27"/>
                                <a:pt x="17" y="27"/>
                                <a:pt x="17" y="27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2" name="Freeform 151">
                        <a:extLst>
                          <a:ext uri="{FF2B5EF4-FFF2-40B4-BE49-F238E27FC236}">
                            <a16:creationId xmlns:a16="http://schemas.microsoft.com/office/drawing/2014/main" id="{CC612AF7-16C3-4B9A-AB4B-47128B53AEC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2650" y="3657600"/>
                          <a:ext cx="2253374" cy="908990"/>
                        </a:xfrm>
                        <a:custGeom>
                          <a:avLst/>
                          <a:gdLst>
                            <a:gd name="T0" fmla="*/ 0 w 590"/>
                            <a:gd name="T1" fmla="*/ 0 h 238"/>
                            <a:gd name="T2" fmla="*/ 590 w 590"/>
                            <a:gd name="T3" fmla="*/ 0 h 238"/>
                            <a:gd name="T4" fmla="*/ 552 w 590"/>
                            <a:gd name="T5" fmla="*/ 238 h 238"/>
                            <a:gd name="T6" fmla="*/ 31 w 590"/>
                            <a:gd name="T7" fmla="*/ 238 h 238"/>
                            <a:gd name="T8" fmla="*/ 0 w 590"/>
                            <a:gd name="T9" fmla="*/ 0 h 2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90" h="238">
                              <a:moveTo>
                                <a:pt x="0" y="0"/>
                              </a:moveTo>
                              <a:lnTo>
                                <a:pt x="590" y="0"/>
                              </a:lnTo>
                              <a:lnTo>
                                <a:pt x="552" y="238"/>
                              </a:lnTo>
                              <a:lnTo>
                                <a:pt x="31" y="2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4" name="Freeform 153">
                        <a:extLst>
                          <a:ext uri="{FF2B5EF4-FFF2-40B4-BE49-F238E27FC236}">
                            <a16:creationId xmlns:a16="http://schemas.microsoft.com/office/drawing/2014/main" id="{8D825F8D-CDD2-4B65-AC5B-47314A56CF2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2650" y="3657600"/>
                          <a:ext cx="492687" cy="908990"/>
                        </a:xfrm>
                        <a:custGeom>
                          <a:avLst/>
                          <a:gdLst>
                            <a:gd name="T0" fmla="*/ 125 w 129"/>
                            <a:gd name="T1" fmla="*/ 0 h 238"/>
                            <a:gd name="T2" fmla="*/ 0 w 129"/>
                            <a:gd name="T3" fmla="*/ 0 h 238"/>
                            <a:gd name="T4" fmla="*/ 31 w 129"/>
                            <a:gd name="T5" fmla="*/ 238 h 238"/>
                            <a:gd name="T6" fmla="*/ 129 w 129"/>
                            <a:gd name="T7" fmla="*/ 238 h 238"/>
                            <a:gd name="T8" fmla="*/ 129 w 129"/>
                            <a:gd name="T9" fmla="*/ 31 h 238"/>
                            <a:gd name="T10" fmla="*/ 125 w 129"/>
                            <a:gd name="T11" fmla="*/ 0 h 2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29" h="238">
                              <a:moveTo>
                                <a:pt x="125" y="0"/>
                              </a:moveTo>
                              <a:lnTo>
                                <a:pt x="0" y="0"/>
                              </a:lnTo>
                              <a:lnTo>
                                <a:pt x="31" y="238"/>
                              </a:lnTo>
                              <a:lnTo>
                                <a:pt x="129" y="238"/>
                              </a:lnTo>
                              <a:lnTo>
                                <a:pt x="129" y="31"/>
                              </a:lnTo>
                              <a:lnTo>
                                <a:pt x="12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6" name="Freeform 155">
                        <a:extLst>
                          <a:ext uri="{FF2B5EF4-FFF2-40B4-BE49-F238E27FC236}">
                            <a16:creationId xmlns:a16="http://schemas.microsoft.com/office/drawing/2014/main" id="{42464281-FACC-4921-A302-74B2FD4634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24350" y="4124325"/>
                          <a:ext cx="3819" cy="57289"/>
                        </a:xfrm>
                        <a:custGeom>
                          <a:avLst/>
                          <a:gdLst>
                            <a:gd name="T0" fmla="*/ 1 w 1"/>
                            <a:gd name="T1" fmla="*/ 0 h 15"/>
                            <a:gd name="T2" fmla="*/ 0 w 1"/>
                            <a:gd name="T3" fmla="*/ 15 h 15"/>
                            <a:gd name="T4" fmla="*/ 0 w 1"/>
                            <a:gd name="T5" fmla="*/ 15 h 15"/>
                            <a:gd name="T6" fmla="*/ 1 w 1"/>
                            <a:gd name="T7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" h="15">
                              <a:moveTo>
                                <a:pt x="1" y="0"/>
                              </a:moveTo>
                              <a:lnTo>
                                <a:pt x="0" y="15"/>
                              </a:lnTo>
                              <a:lnTo>
                                <a:pt x="0" y="15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87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7" name="Freeform 156">
                        <a:extLst>
                          <a:ext uri="{FF2B5EF4-FFF2-40B4-BE49-F238E27FC236}">
                            <a16:creationId xmlns:a16="http://schemas.microsoft.com/office/drawing/2014/main" id="{55549847-17E2-4A06-B271-F6660850973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76750" y="4276725"/>
                          <a:ext cx="3819" cy="57289"/>
                        </a:xfrm>
                        <a:custGeom>
                          <a:avLst/>
                          <a:gdLst>
                            <a:gd name="T0" fmla="*/ 1 w 1"/>
                            <a:gd name="T1" fmla="*/ 0 h 15"/>
                            <a:gd name="T2" fmla="*/ 0 w 1"/>
                            <a:gd name="T3" fmla="*/ 15 h 15"/>
                            <a:gd name="T4" fmla="*/ 0 w 1"/>
                            <a:gd name="T5" fmla="*/ 15 h 15"/>
                            <a:gd name="T6" fmla="*/ 1 w 1"/>
                            <a:gd name="T7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" h="15">
                              <a:moveTo>
                                <a:pt x="1" y="0"/>
                              </a:moveTo>
                              <a:lnTo>
                                <a:pt x="0" y="15"/>
                              </a:lnTo>
                              <a:lnTo>
                                <a:pt x="0" y="15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8" name="Freeform 157">
                        <a:extLst>
                          <a:ext uri="{FF2B5EF4-FFF2-40B4-BE49-F238E27FC236}">
                            <a16:creationId xmlns:a16="http://schemas.microsoft.com/office/drawing/2014/main" id="{6DD8D8E8-88DD-494A-888A-C833B5A235F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90950" y="4000500"/>
                          <a:ext cx="561434" cy="561435"/>
                        </a:xfrm>
                        <a:custGeom>
                          <a:avLst/>
                          <a:gdLst>
                            <a:gd name="T0" fmla="*/ 147 w 147"/>
                            <a:gd name="T1" fmla="*/ 0 h 147"/>
                            <a:gd name="T2" fmla="*/ 0 w 147"/>
                            <a:gd name="T3" fmla="*/ 147 h 147"/>
                            <a:gd name="T4" fmla="*/ 38 w 147"/>
                            <a:gd name="T5" fmla="*/ 147 h 147"/>
                            <a:gd name="T6" fmla="*/ 141 w 147"/>
                            <a:gd name="T7" fmla="*/ 46 h 147"/>
                            <a:gd name="T8" fmla="*/ 142 w 147"/>
                            <a:gd name="T9" fmla="*/ 31 h 147"/>
                            <a:gd name="T10" fmla="*/ 147 w 147"/>
                            <a:gd name="T11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47" h="147">
                              <a:moveTo>
                                <a:pt x="147" y="0"/>
                              </a:moveTo>
                              <a:lnTo>
                                <a:pt x="0" y="147"/>
                              </a:lnTo>
                              <a:lnTo>
                                <a:pt x="38" y="147"/>
                              </a:lnTo>
                              <a:lnTo>
                                <a:pt x="141" y="46"/>
                              </a:lnTo>
                              <a:lnTo>
                                <a:pt x="142" y="31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0" name="Freeform 159">
                        <a:extLst>
                          <a:ext uri="{FF2B5EF4-FFF2-40B4-BE49-F238E27FC236}">
                            <a16:creationId xmlns:a16="http://schemas.microsoft.com/office/drawing/2014/main" id="{41C14C71-2EDF-432F-95F4-EF3B39166D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48025" y="3914775"/>
                          <a:ext cx="790590" cy="649278"/>
                        </a:xfrm>
                        <a:custGeom>
                          <a:avLst/>
                          <a:gdLst>
                            <a:gd name="T0" fmla="*/ 207 w 207"/>
                            <a:gd name="T1" fmla="*/ 0 h 170"/>
                            <a:gd name="T2" fmla="*/ 169 w 207"/>
                            <a:gd name="T3" fmla="*/ 0 h 170"/>
                            <a:gd name="T4" fmla="*/ 0 w 207"/>
                            <a:gd name="T5" fmla="*/ 170 h 170"/>
                            <a:gd name="T6" fmla="*/ 37 w 207"/>
                            <a:gd name="T7" fmla="*/ 170 h 170"/>
                            <a:gd name="T8" fmla="*/ 207 w 207"/>
                            <a:gd name="T9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7" h="170">
                              <a:moveTo>
                                <a:pt x="207" y="0"/>
                              </a:moveTo>
                              <a:lnTo>
                                <a:pt x="169" y="0"/>
                              </a:lnTo>
                              <a:lnTo>
                                <a:pt x="0" y="170"/>
                              </a:lnTo>
                              <a:lnTo>
                                <a:pt x="37" y="170"/>
                              </a:lnTo>
                              <a:lnTo>
                                <a:pt x="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2" name="Freeform 161">
                        <a:extLst>
                          <a:ext uri="{FF2B5EF4-FFF2-40B4-BE49-F238E27FC236}">
                            <a16:creationId xmlns:a16="http://schemas.microsoft.com/office/drawing/2014/main" id="{827E8539-BE3B-4A04-B040-479E1CEB130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95575" y="3914775"/>
                          <a:ext cx="798229" cy="649278"/>
                        </a:xfrm>
                        <a:custGeom>
                          <a:avLst/>
                          <a:gdLst>
                            <a:gd name="T0" fmla="*/ 209 w 209"/>
                            <a:gd name="T1" fmla="*/ 0 h 170"/>
                            <a:gd name="T2" fmla="*/ 171 w 209"/>
                            <a:gd name="T3" fmla="*/ 0 h 170"/>
                            <a:gd name="T4" fmla="*/ 0 w 209"/>
                            <a:gd name="T5" fmla="*/ 170 h 170"/>
                            <a:gd name="T6" fmla="*/ 39 w 209"/>
                            <a:gd name="T7" fmla="*/ 170 h 170"/>
                            <a:gd name="T8" fmla="*/ 209 w 209"/>
                            <a:gd name="T9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9" h="170">
                              <a:moveTo>
                                <a:pt x="209" y="0"/>
                              </a:moveTo>
                              <a:lnTo>
                                <a:pt x="171" y="0"/>
                              </a:lnTo>
                              <a:lnTo>
                                <a:pt x="0" y="170"/>
                              </a:lnTo>
                              <a:lnTo>
                                <a:pt x="39" y="170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4" name="Freeform 163">
                        <a:extLst>
                          <a:ext uri="{FF2B5EF4-FFF2-40B4-BE49-F238E27FC236}">
                            <a16:creationId xmlns:a16="http://schemas.microsoft.com/office/drawing/2014/main" id="{14AAEB5B-AFBE-498D-828F-2950FF19CE8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8425" y="3914775"/>
                          <a:ext cx="309361" cy="301723"/>
                        </a:xfrm>
                        <a:custGeom>
                          <a:avLst/>
                          <a:gdLst>
                            <a:gd name="T0" fmla="*/ 81 w 81"/>
                            <a:gd name="T1" fmla="*/ 0 h 79"/>
                            <a:gd name="T2" fmla="*/ 41 w 81"/>
                            <a:gd name="T3" fmla="*/ 0 h 79"/>
                            <a:gd name="T4" fmla="*/ 0 w 81"/>
                            <a:gd name="T5" fmla="*/ 42 h 79"/>
                            <a:gd name="T6" fmla="*/ 0 w 81"/>
                            <a:gd name="T7" fmla="*/ 79 h 79"/>
                            <a:gd name="T8" fmla="*/ 81 w 81"/>
                            <a:gd name="T9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79">
                              <a:moveTo>
                                <a:pt x="81" y="0"/>
                              </a:moveTo>
                              <a:lnTo>
                                <a:pt x="41" y="0"/>
                              </a:lnTo>
                              <a:lnTo>
                                <a:pt x="0" y="42"/>
                              </a:lnTo>
                              <a:lnTo>
                                <a:pt x="0" y="79"/>
                              </a:lnTo>
                              <a:lnTo>
                                <a:pt x="8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5" name="Freeform 164">
                        <a:extLst>
                          <a:ext uri="{FF2B5EF4-FFF2-40B4-BE49-F238E27FC236}">
                            <a16:creationId xmlns:a16="http://schemas.microsoft.com/office/drawing/2014/main" id="{18B8EADE-0AC6-453E-BBAF-89B3F0E93AD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0825" y="4067175"/>
                          <a:ext cx="309361" cy="301723"/>
                        </a:xfrm>
                        <a:custGeom>
                          <a:avLst/>
                          <a:gdLst>
                            <a:gd name="T0" fmla="*/ 81 w 81"/>
                            <a:gd name="T1" fmla="*/ 0 h 79"/>
                            <a:gd name="T2" fmla="*/ 41 w 81"/>
                            <a:gd name="T3" fmla="*/ 0 h 79"/>
                            <a:gd name="T4" fmla="*/ 0 w 81"/>
                            <a:gd name="T5" fmla="*/ 42 h 79"/>
                            <a:gd name="T6" fmla="*/ 0 w 81"/>
                            <a:gd name="T7" fmla="*/ 79 h 79"/>
                            <a:gd name="T8" fmla="*/ 81 w 81"/>
                            <a:gd name="T9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79">
                              <a:moveTo>
                                <a:pt x="81" y="0"/>
                              </a:moveTo>
                              <a:lnTo>
                                <a:pt x="41" y="0"/>
                              </a:lnTo>
                              <a:lnTo>
                                <a:pt x="0" y="42"/>
                              </a:lnTo>
                              <a:lnTo>
                                <a:pt x="0" y="79"/>
                              </a:lnTo>
                              <a:lnTo>
                                <a:pt x="81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6" name="Freeform 165">
                        <a:extLst>
                          <a:ext uri="{FF2B5EF4-FFF2-40B4-BE49-F238E27FC236}">
                            <a16:creationId xmlns:a16="http://schemas.microsoft.com/office/drawing/2014/main" id="{7E219B05-735F-4B45-8B1A-6F1AB31F863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57425" y="4076700"/>
                          <a:ext cx="385747" cy="488868"/>
                        </a:xfrm>
                        <a:custGeom>
                          <a:avLst/>
                          <a:gdLst>
                            <a:gd name="T0" fmla="*/ 101 w 101"/>
                            <a:gd name="T1" fmla="*/ 0 h 128"/>
                            <a:gd name="T2" fmla="*/ 0 w 101"/>
                            <a:gd name="T3" fmla="*/ 101 h 128"/>
                            <a:gd name="T4" fmla="*/ 3 w 101"/>
                            <a:gd name="T5" fmla="*/ 128 h 128"/>
                            <a:gd name="T6" fmla="*/ 10 w 101"/>
                            <a:gd name="T7" fmla="*/ 128 h 128"/>
                            <a:gd name="T8" fmla="*/ 101 w 101"/>
                            <a:gd name="T9" fmla="*/ 37 h 128"/>
                            <a:gd name="T10" fmla="*/ 101 w 101"/>
                            <a:gd name="T11" fmla="*/ 0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01" h="128">
                              <a:moveTo>
                                <a:pt x="101" y="0"/>
                              </a:moveTo>
                              <a:lnTo>
                                <a:pt x="0" y="101"/>
                              </a:lnTo>
                              <a:lnTo>
                                <a:pt x="3" y="128"/>
                              </a:lnTo>
                              <a:lnTo>
                                <a:pt x="10" y="128"/>
                              </a:lnTo>
                              <a:lnTo>
                                <a:pt x="101" y="37"/>
                              </a:lnTo>
                              <a:lnTo>
                                <a:pt x="1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8" name="Freeform 167">
                        <a:extLst>
                          <a:ext uri="{FF2B5EF4-FFF2-40B4-BE49-F238E27FC236}">
                            <a16:creationId xmlns:a16="http://schemas.microsoft.com/office/drawing/2014/main" id="{71806CEA-7FE1-4021-B617-0EFCA36C46C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90750" y="3867150"/>
                          <a:ext cx="240614" cy="236796"/>
                        </a:xfrm>
                        <a:custGeom>
                          <a:avLst/>
                          <a:gdLst>
                            <a:gd name="T0" fmla="*/ 29 w 63"/>
                            <a:gd name="T1" fmla="*/ 0 h 62"/>
                            <a:gd name="T2" fmla="*/ 0 w 63"/>
                            <a:gd name="T3" fmla="*/ 28 h 62"/>
                            <a:gd name="T4" fmla="*/ 5 w 63"/>
                            <a:gd name="T5" fmla="*/ 62 h 62"/>
                            <a:gd name="T6" fmla="*/ 63 w 63"/>
                            <a:gd name="T7" fmla="*/ 4 h 62"/>
                            <a:gd name="T8" fmla="*/ 29 w 63"/>
                            <a:gd name="T9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62">
                              <a:moveTo>
                                <a:pt x="29" y="0"/>
                              </a:moveTo>
                              <a:lnTo>
                                <a:pt x="0" y="28"/>
                              </a:lnTo>
                              <a:lnTo>
                                <a:pt x="5" y="62"/>
                              </a:lnTo>
                              <a:lnTo>
                                <a:pt x="63" y="4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9" name="Freeform 168">
                        <a:extLst>
                          <a:ext uri="{FF2B5EF4-FFF2-40B4-BE49-F238E27FC236}">
                            <a16:creationId xmlns:a16="http://schemas.microsoft.com/office/drawing/2014/main" id="{752E62F6-CBAF-4296-A29E-50C5B5182F8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43150" y="4019550"/>
                          <a:ext cx="240614" cy="236796"/>
                        </a:xfrm>
                        <a:custGeom>
                          <a:avLst/>
                          <a:gdLst>
                            <a:gd name="T0" fmla="*/ 29 w 63"/>
                            <a:gd name="T1" fmla="*/ 0 h 62"/>
                            <a:gd name="T2" fmla="*/ 0 w 63"/>
                            <a:gd name="T3" fmla="*/ 28 h 62"/>
                            <a:gd name="T4" fmla="*/ 5 w 63"/>
                            <a:gd name="T5" fmla="*/ 62 h 62"/>
                            <a:gd name="T6" fmla="*/ 63 w 63"/>
                            <a:gd name="T7" fmla="*/ 4 h 62"/>
                            <a:gd name="T8" fmla="*/ 29 w 63"/>
                            <a:gd name="T9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62">
                              <a:moveTo>
                                <a:pt x="29" y="0"/>
                              </a:moveTo>
                              <a:lnTo>
                                <a:pt x="0" y="28"/>
                              </a:lnTo>
                              <a:lnTo>
                                <a:pt x="5" y="62"/>
                              </a:lnTo>
                              <a:lnTo>
                                <a:pt x="63" y="4"/>
                              </a:ln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0" name="Freeform 169">
                        <a:extLst>
                          <a:ext uri="{FF2B5EF4-FFF2-40B4-BE49-F238E27FC236}">
                            <a16:creationId xmlns:a16="http://schemas.microsoft.com/office/drawing/2014/main" id="{E1CF744E-FEE3-487A-B6AA-941846104B1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71850" y="2543175"/>
                          <a:ext cx="844060" cy="702748"/>
                        </a:xfrm>
                        <a:custGeom>
                          <a:avLst/>
                          <a:gdLst>
                            <a:gd name="T0" fmla="*/ 7 w 129"/>
                            <a:gd name="T1" fmla="*/ 99 h 107"/>
                            <a:gd name="T2" fmla="*/ 77 w 129"/>
                            <a:gd name="T3" fmla="*/ 15 h 107"/>
                            <a:gd name="T4" fmla="*/ 129 w 129"/>
                            <a:gd name="T5" fmla="*/ 66 h 107"/>
                            <a:gd name="T6" fmla="*/ 7 w 129"/>
                            <a:gd name="T7" fmla="*/ 107 h 107"/>
                            <a:gd name="T8" fmla="*/ 7 w 129"/>
                            <a:gd name="T9" fmla="*/ 99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9" h="107">
                              <a:moveTo>
                                <a:pt x="7" y="99"/>
                              </a:moveTo>
                              <a:cubicBezTo>
                                <a:pt x="7" y="99"/>
                                <a:pt x="52" y="29"/>
                                <a:pt x="77" y="15"/>
                              </a:cubicBezTo>
                              <a:cubicBezTo>
                                <a:pt x="101" y="0"/>
                                <a:pt x="129" y="50"/>
                                <a:pt x="129" y="66"/>
                              </a:cubicBezTo>
                              <a:cubicBezTo>
                                <a:pt x="129" y="78"/>
                                <a:pt x="13" y="107"/>
                                <a:pt x="7" y="107"/>
                              </a:cubicBezTo>
                              <a:cubicBezTo>
                                <a:pt x="0" y="107"/>
                                <a:pt x="7" y="99"/>
                                <a:pt x="7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1" name="Freeform 170">
                        <a:extLst>
                          <a:ext uri="{FF2B5EF4-FFF2-40B4-BE49-F238E27FC236}">
                            <a16:creationId xmlns:a16="http://schemas.microsoft.com/office/drawing/2014/main" id="{E015E94C-5E88-480A-98CB-FD7F61E02E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495675" y="2762250"/>
                          <a:ext cx="660735" cy="404844"/>
                        </a:xfrm>
                        <a:custGeom>
                          <a:avLst/>
                          <a:gdLst>
                            <a:gd name="T0" fmla="*/ 0 w 101"/>
                            <a:gd name="T1" fmla="*/ 62 h 62"/>
                            <a:gd name="T2" fmla="*/ 94 w 101"/>
                            <a:gd name="T3" fmla="*/ 21 h 62"/>
                            <a:gd name="T4" fmla="*/ 0 w 101"/>
                            <a:gd name="T5" fmla="*/ 62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1" h="62">
                              <a:moveTo>
                                <a:pt x="0" y="62"/>
                              </a:moveTo>
                              <a:cubicBezTo>
                                <a:pt x="0" y="62"/>
                                <a:pt x="83" y="0"/>
                                <a:pt x="94" y="21"/>
                              </a:cubicBezTo>
                              <a:cubicBezTo>
                                <a:pt x="101" y="39"/>
                                <a:pt x="11" y="60"/>
                                <a:pt x="0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2" name="Freeform 171">
                        <a:extLst>
                          <a:ext uri="{FF2B5EF4-FFF2-40B4-BE49-F238E27FC236}">
                            <a16:creationId xmlns:a16="http://schemas.microsoft.com/office/drawing/2014/main" id="{6C9683F1-36C6-4848-B64A-2B5674A1C95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33625" y="2543175"/>
                          <a:ext cx="847880" cy="702748"/>
                        </a:xfrm>
                        <a:custGeom>
                          <a:avLst/>
                          <a:gdLst>
                            <a:gd name="T0" fmla="*/ 122 w 129"/>
                            <a:gd name="T1" fmla="*/ 99 h 107"/>
                            <a:gd name="T2" fmla="*/ 53 w 129"/>
                            <a:gd name="T3" fmla="*/ 15 h 107"/>
                            <a:gd name="T4" fmla="*/ 0 w 129"/>
                            <a:gd name="T5" fmla="*/ 66 h 107"/>
                            <a:gd name="T6" fmla="*/ 122 w 129"/>
                            <a:gd name="T7" fmla="*/ 107 h 107"/>
                            <a:gd name="T8" fmla="*/ 122 w 129"/>
                            <a:gd name="T9" fmla="*/ 99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9" h="107">
                              <a:moveTo>
                                <a:pt x="122" y="99"/>
                              </a:moveTo>
                              <a:cubicBezTo>
                                <a:pt x="122" y="99"/>
                                <a:pt x="77" y="29"/>
                                <a:pt x="53" y="15"/>
                              </a:cubicBezTo>
                              <a:cubicBezTo>
                                <a:pt x="28" y="0"/>
                                <a:pt x="0" y="50"/>
                                <a:pt x="0" y="66"/>
                              </a:cubicBezTo>
                              <a:cubicBezTo>
                                <a:pt x="0" y="78"/>
                                <a:pt x="116" y="107"/>
                                <a:pt x="122" y="107"/>
                              </a:cubicBezTo>
                              <a:cubicBezTo>
                                <a:pt x="129" y="107"/>
                                <a:pt x="122" y="99"/>
                                <a:pt x="122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3" name="Freeform 172">
                        <a:extLst>
                          <a:ext uri="{FF2B5EF4-FFF2-40B4-BE49-F238E27FC236}">
                            <a16:creationId xmlns:a16="http://schemas.microsoft.com/office/drawing/2014/main" id="{EF0372A9-3A0F-4B23-90D9-2D09CF4D588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00300" y="2762250"/>
                          <a:ext cx="664554" cy="404844"/>
                        </a:xfrm>
                        <a:custGeom>
                          <a:avLst/>
                          <a:gdLst>
                            <a:gd name="T0" fmla="*/ 101 w 101"/>
                            <a:gd name="T1" fmla="*/ 62 h 62"/>
                            <a:gd name="T2" fmla="*/ 7 w 101"/>
                            <a:gd name="T3" fmla="*/ 21 h 62"/>
                            <a:gd name="T4" fmla="*/ 101 w 101"/>
                            <a:gd name="T5" fmla="*/ 62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1" h="62">
                              <a:moveTo>
                                <a:pt x="101" y="62"/>
                              </a:moveTo>
                              <a:cubicBezTo>
                                <a:pt x="101" y="62"/>
                                <a:pt x="18" y="0"/>
                                <a:pt x="7" y="21"/>
                              </a:cubicBezTo>
                              <a:cubicBezTo>
                                <a:pt x="0" y="39"/>
                                <a:pt x="90" y="60"/>
                                <a:pt x="101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4" name="Freeform 173">
                        <a:extLst>
                          <a:ext uri="{FF2B5EF4-FFF2-40B4-BE49-F238E27FC236}">
                            <a16:creationId xmlns:a16="http://schemas.microsoft.com/office/drawing/2014/main" id="{1CFD37D4-75A2-44F6-9BCF-07F336631DE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086100" y="3086100"/>
                          <a:ext cx="393386" cy="202422"/>
                        </a:xfrm>
                        <a:custGeom>
                          <a:avLst/>
                          <a:gdLst>
                            <a:gd name="T0" fmla="*/ 49 w 60"/>
                            <a:gd name="T1" fmla="*/ 0 h 31"/>
                            <a:gd name="T2" fmla="*/ 37 w 60"/>
                            <a:gd name="T3" fmla="*/ 3 h 31"/>
                            <a:gd name="T4" fmla="*/ 23 w 60"/>
                            <a:gd name="T5" fmla="*/ 3 h 31"/>
                            <a:gd name="T6" fmla="*/ 11 w 60"/>
                            <a:gd name="T7" fmla="*/ 0 h 31"/>
                            <a:gd name="T8" fmla="*/ 2 w 60"/>
                            <a:gd name="T9" fmla="*/ 22 h 31"/>
                            <a:gd name="T10" fmla="*/ 13 w 60"/>
                            <a:gd name="T11" fmla="*/ 31 h 31"/>
                            <a:gd name="T12" fmla="*/ 30 w 60"/>
                            <a:gd name="T13" fmla="*/ 31 h 31"/>
                            <a:gd name="T14" fmla="*/ 47 w 60"/>
                            <a:gd name="T15" fmla="*/ 31 h 31"/>
                            <a:gd name="T16" fmla="*/ 58 w 60"/>
                            <a:gd name="T17" fmla="*/ 22 h 31"/>
                            <a:gd name="T18" fmla="*/ 49 w 60"/>
                            <a:gd name="T1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60" h="31">
                              <a:moveTo>
                                <a:pt x="49" y="0"/>
                              </a:moveTo>
                              <a:cubicBezTo>
                                <a:pt x="45" y="0"/>
                                <a:pt x="41" y="1"/>
                                <a:pt x="37" y="3"/>
                              </a:cubicBezTo>
                              <a:cubicBezTo>
                                <a:pt x="33" y="5"/>
                                <a:pt x="27" y="5"/>
                                <a:pt x="23" y="3"/>
                              </a:cubicBezTo>
                              <a:cubicBezTo>
                                <a:pt x="19" y="1"/>
                                <a:pt x="15" y="0"/>
                                <a:pt x="11" y="0"/>
                              </a:cubicBezTo>
                              <a:cubicBezTo>
                                <a:pt x="1" y="0"/>
                                <a:pt x="0" y="15"/>
                                <a:pt x="2" y="22"/>
                              </a:cubicBezTo>
                              <a:cubicBezTo>
                                <a:pt x="4" y="29"/>
                                <a:pt x="7" y="31"/>
                                <a:pt x="13" y="31"/>
                              </a:cubicBezTo>
                              <a:cubicBezTo>
                                <a:pt x="19" y="31"/>
                                <a:pt x="30" y="31"/>
                                <a:pt x="30" y="31"/>
                              </a:cubicBezTo>
                              <a:cubicBezTo>
                                <a:pt x="30" y="31"/>
                                <a:pt x="41" y="31"/>
                                <a:pt x="47" y="31"/>
                              </a:cubicBezTo>
                              <a:cubicBezTo>
                                <a:pt x="53" y="31"/>
                                <a:pt x="56" y="29"/>
                                <a:pt x="58" y="22"/>
                              </a:cubicBezTo>
                              <a:cubicBezTo>
                                <a:pt x="60" y="15"/>
                                <a:pt x="59" y="0"/>
                                <a:pt x="49" y="0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5" name="Freeform 174">
                        <a:extLst>
                          <a:ext uri="{FF2B5EF4-FFF2-40B4-BE49-F238E27FC236}">
                            <a16:creationId xmlns:a16="http://schemas.microsoft.com/office/drawing/2014/main" id="{B9F6515D-6126-4660-96E5-8F96D50D33F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62175" y="3762375"/>
                          <a:ext cx="240614" cy="110759"/>
                        </a:xfrm>
                        <a:custGeom>
                          <a:avLst/>
                          <a:gdLst>
                            <a:gd name="T0" fmla="*/ 0 w 63"/>
                            <a:gd name="T1" fmla="*/ 0 h 29"/>
                            <a:gd name="T2" fmla="*/ 3 w 63"/>
                            <a:gd name="T3" fmla="*/ 24 h 29"/>
                            <a:gd name="T4" fmla="*/ 36 w 63"/>
                            <a:gd name="T5" fmla="*/ 29 h 29"/>
                            <a:gd name="T6" fmla="*/ 63 w 63"/>
                            <a:gd name="T7" fmla="*/ 2 h 29"/>
                            <a:gd name="T8" fmla="*/ 0 w 63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29">
                              <a:moveTo>
                                <a:pt x="0" y="0"/>
                              </a:moveTo>
                              <a:lnTo>
                                <a:pt x="3" y="24"/>
                              </a:lnTo>
                              <a:lnTo>
                                <a:pt x="36" y="29"/>
                              </a:lnTo>
                              <a:lnTo>
                                <a:pt x="63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6" name="Freeform 175">
                        <a:extLst>
                          <a:ext uri="{FF2B5EF4-FFF2-40B4-BE49-F238E27FC236}">
                            <a16:creationId xmlns:a16="http://schemas.microsoft.com/office/drawing/2014/main" id="{1D83F7F5-E83B-44D0-8BE3-2F3AB4054A1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4575" y="3914775"/>
                          <a:ext cx="240614" cy="110759"/>
                        </a:xfrm>
                        <a:custGeom>
                          <a:avLst/>
                          <a:gdLst>
                            <a:gd name="T0" fmla="*/ 0 w 63"/>
                            <a:gd name="T1" fmla="*/ 0 h 29"/>
                            <a:gd name="T2" fmla="*/ 3 w 63"/>
                            <a:gd name="T3" fmla="*/ 24 h 29"/>
                            <a:gd name="T4" fmla="*/ 36 w 63"/>
                            <a:gd name="T5" fmla="*/ 29 h 29"/>
                            <a:gd name="T6" fmla="*/ 63 w 63"/>
                            <a:gd name="T7" fmla="*/ 2 h 29"/>
                            <a:gd name="T8" fmla="*/ 0 w 63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29">
                              <a:moveTo>
                                <a:pt x="0" y="0"/>
                              </a:moveTo>
                              <a:lnTo>
                                <a:pt x="3" y="24"/>
                              </a:lnTo>
                              <a:lnTo>
                                <a:pt x="36" y="29"/>
                              </a:lnTo>
                              <a:lnTo>
                                <a:pt x="63" y="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7" name="Freeform 176">
                        <a:extLst>
                          <a:ext uri="{FF2B5EF4-FFF2-40B4-BE49-F238E27FC236}">
                            <a16:creationId xmlns:a16="http://schemas.microsoft.com/office/drawing/2014/main" id="{BEFFC409-CDD0-48E5-B5C8-D5BE1DC5AEC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8425" y="3771900"/>
                          <a:ext cx="301723" cy="141314"/>
                        </a:xfrm>
                        <a:custGeom>
                          <a:avLst/>
                          <a:gdLst>
                            <a:gd name="T0" fmla="*/ 79 w 79"/>
                            <a:gd name="T1" fmla="*/ 0 h 37"/>
                            <a:gd name="T2" fmla="*/ 0 w 79"/>
                            <a:gd name="T3" fmla="*/ 0 h 37"/>
                            <a:gd name="T4" fmla="*/ 0 w 79"/>
                            <a:gd name="T5" fmla="*/ 37 h 37"/>
                            <a:gd name="T6" fmla="*/ 41 w 79"/>
                            <a:gd name="T7" fmla="*/ 37 h 37"/>
                            <a:gd name="T8" fmla="*/ 79 w 79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9" h="37">
                              <a:moveTo>
                                <a:pt x="79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41" y="37"/>
                              </a:lnTo>
                              <a:lnTo>
                                <a:pt x="7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8" name="Freeform 177">
                        <a:extLst>
                          <a:ext uri="{FF2B5EF4-FFF2-40B4-BE49-F238E27FC236}">
                            <a16:creationId xmlns:a16="http://schemas.microsoft.com/office/drawing/2014/main" id="{44830E28-CAD6-4E8D-B357-851511BB3C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0825" y="3924300"/>
                          <a:ext cx="301723" cy="141314"/>
                        </a:xfrm>
                        <a:custGeom>
                          <a:avLst/>
                          <a:gdLst>
                            <a:gd name="T0" fmla="*/ 79 w 79"/>
                            <a:gd name="T1" fmla="*/ 0 h 37"/>
                            <a:gd name="T2" fmla="*/ 0 w 79"/>
                            <a:gd name="T3" fmla="*/ 0 h 37"/>
                            <a:gd name="T4" fmla="*/ 0 w 79"/>
                            <a:gd name="T5" fmla="*/ 37 h 37"/>
                            <a:gd name="T6" fmla="*/ 41 w 79"/>
                            <a:gd name="T7" fmla="*/ 37 h 37"/>
                            <a:gd name="T8" fmla="*/ 79 w 79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9" h="37">
                              <a:moveTo>
                                <a:pt x="79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41" y="37"/>
                              </a:lnTo>
                              <a:lnTo>
                                <a:pt x="7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9" name="Freeform 178">
                        <a:extLst>
                          <a:ext uri="{FF2B5EF4-FFF2-40B4-BE49-F238E27FC236}">
                            <a16:creationId xmlns:a16="http://schemas.microsoft.com/office/drawing/2014/main" id="{5EF57B27-DA9F-4436-A09B-25F3790672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28875" y="3762375"/>
                          <a:ext cx="210060" cy="148952"/>
                        </a:xfrm>
                        <a:custGeom>
                          <a:avLst/>
                          <a:gdLst>
                            <a:gd name="T0" fmla="*/ 29 w 55"/>
                            <a:gd name="T1" fmla="*/ 0 h 39"/>
                            <a:gd name="T2" fmla="*/ 0 w 55"/>
                            <a:gd name="T3" fmla="*/ 31 h 39"/>
                            <a:gd name="T4" fmla="*/ 55 w 55"/>
                            <a:gd name="T5" fmla="*/ 39 h 39"/>
                            <a:gd name="T6" fmla="*/ 55 w 55"/>
                            <a:gd name="T7" fmla="*/ 2 h 39"/>
                            <a:gd name="T8" fmla="*/ 36 w 55"/>
                            <a:gd name="T9" fmla="*/ 2 h 39"/>
                            <a:gd name="T10" fmla="*/ 29 w 55"/>
                            <a:gd name="T11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39">
                              <a:moveTo>
                                <a:pt x="29" y="0"/>
                              </a:moveTo>
                              <a:lnTo>
                                <a:pt x="0" y="31"/>
                              </a:lnTo>
                              <a:lnTo>
                                <a:pt x="55" y="39"/>
                              </a:lnTo>
                              <a:lnTo>
                                <a:pt x="55" y="2"/>
                              </a:lnTo>
                              <a:lnTo>
                                <a:pt x="36" y="2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0" name="Freeform 179">
                        <a:extLst>
                          <a:ext uri="{FF2B5EF4-FFF2-40B4-BE49-F238E27FC236}">
                            <a16:creationId xmlns:a16="http://schemas.microsoft.com/office/drawing/2014/main" id="{6C541038-88A1-406F-A794-82B36B3172A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81275" y="3914775"/>
                          <a:ext cx="210060" cy="148952"/>
                        </a:xfrm>
                        <a:custGeom>
                          <a:avLst/>
                          <a:gdLst>
                            <a:gd name="T0" fmla="*/ 29 w 55"/>
                            <a:gd name="T1" fmla="*/ 0 h 39"/>
                            <a:gd name="T2" fmla="*/ 0 w 55"/>
                            <a:gd name="T3" fmla="*/ 31 h 39"/>
                            <a:gd name="T4" fmla="*/ 55 w 55"/>
                            <a:gd name="T5" fmla="*/ 39 h 39"/>
                            <a:gd name="T6" fmla="*/ 55 w 55"/>
                            <a:gd name="T7" fmla="*/ 2 h 39"/>
                            <a:gd name="T8" fmla="*/ 36 w 55"/>
                            <a:gd name="T9" fmla="*/ 2 h 39"/>
                            <a:gd name="T10" fmla="*/ 29 w 55"/>
                            <a:gd name="T11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39">
                              <a:moveTo>
                                <a:pt x="29" y="0"/>
                              </a:moveTo>
                              <a:lnTo>
                                <a:pt x="0" y="31"/>
                              </a:lnTo>
                              <a:lnTo>
                                <a:pt x="55" y="39"/>
                              </a:lnTo>
                              <a:lnTo>
                                <a:pt x="55" y="2"/>
                              </a:lnTo>
                              <a:lnTo>
                                <a:pt x="36" y="2"/>
                              </a:ln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1" name="Freeform 180">
                        <a:extLst>
                          <a:ext uri="{FF2B5EF4-FFF2-40B4-BE49-F238E27FC236}">
                            <a16:creationId xmlns:a16="http://schemas.microsoft.com/office/drawing/2014/main" id="{8E6092BC-4CAD-40C7-B85F-BA743028F60B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952750" y="3771900"/>
                          <a:ext cx="1439868" cy="141314"/>
                        </a:xfrm>
                        <a:custGeom>
                          <a:avLst/>
                          <a:gdLst>
                            <a:gd name="T0" fmla="*/ 142 w 377"/>
                            <a:gd name="T1" fmla="*/ 0 h 37"/>
                            <a:gd name="T2" fmla="*/ 37 w 377"/>
                            <a:gd name="T3" fmla="*/ 0 h 37"/>
                            <a:gd name="T4" fmla="*/ 0 w 377"/>
                            <a:gd name="T5" fmla="*/ 37 h 37"/>
                            <a:gd name="T6" fmla="*/ 104 w 377"/>
                            <a:gd name="T7" fmla="*/ 37 h 37"/>
                            <a:gd name="T8" fmla="*/ 142 w 377"/>
                            <a:gd name="T9" fmla="*/ 0 h 37"/>
                            <a:gd name="T10" fmla="*/ 284 w 377"/>
                            <a:gd name="T11" fmla="*/ 0 h 37"/>
                            <a:gd name="T12" fmla="*/ 180 w 377"/>
                            <a:gd name="T13" fmla="*/ 0 h 37"/>
                            <a:gd name="T14" fmla="*/ 142 w 377"/>
                            <a:gd name="T15" fmla="*/ 37 h 37"/>
                            <a:gd name="T16" fmla="*/ 246 w 377"/>
                            <a:gd name="T17" fmla="*/ 37 h 37"/>
                            <a:gd name="T18" fmla="*/ 284 w 377"/>
                            <a:gd name="T19" fmla="*/ 0 h 37"/>
                            <a:gd name="T20" fmla="*/ 377 w 377"/>
                            <a:gd name="T21" fmla="*/ 0 h 37"/>
                            <a:gd name="T22" fmla="*/ 322 w 377"/>
                            <a:gd name="T23" fmla="*/ 0 h 37"/>
                            <a:gd name="T24" fmla="*/ 284 w 377"/>
                            <a:gd name="T25" fmla="*/ 37 h 37"/>
                            <a:gd name="T26" fmla="*/ 370 w 377"/>
                            <a:gd name="T27" fmla="*/ 37 h 37"/>
                            <a:gd name="T28" fmla="*/ 377 w 377"/>
                            <a:gd name="T2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77" h="37">
                              <a:moveTo>
                                <a:pt x="142" y="0"/>
                              </a:moveTo>
                              <a:lnTo>
                                <a:pt x="37" y="0"/>
                              </a:lnTo>
                              <a:lnTo>
                                <a:pt x="0" y="37"/>
                              </a:lnTo>
                              <a:lnTo>
                                <a:pt x="104" y="37"/>
                              </a:lnTo>
                              <a:lnTo>
                                <a:pt x="142" y="0"/>
                              </a:lnTo>
                              <a:close/>
                              <a:moveTo>
                                <a:pt x="284" y="0"/>
                              </a:moveTo>
                              <a:lnTo>
                                <a:pt x="180" y="0"/>
                              </a:lnTo>
                              <a:lnTo>
                                <a:pt x="142" y="37"/>
                              </a:lnTo>
                              <a:lnTo>
                                <a:pt x="246" y="37"/>
                              </a:lnTo>
                              <a:lnTo>
                                <a:pt x="284" y="0"/>
                              </a:lnTo>
                              <a:close/>
                              <a:moveTo>
                                <a:pt x="377" y="0"/>
                              </a:moveTo>
                              <a:lnTo>
                                <a:pt x="322" y="0"/>
                              </a:lnTo>
                              <a:lnTo>
                                <a:pt x="284" y="37"/>
                              </a:lnTo>
                              <a:lnTo>
                                <a:pt x="370" y="37"/>
                              </a:lnTo>
                              <a:lnTo>
                                <a:pt x="37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2" name="Freeform 181">
                        <a:extLst>
                          <a:ext uri="{FF2B5EF4-FFF2-40B4-BE49-F238E27FC236}">
                            <a16:creationId xmlns:a16="http://schemas.microsoft.com/office/drawing/2014/main" id="{E40D08EF-BA07-44ED-A628-09691623AA97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105150" y="3924300"/>
                          <a:ext cx="1439868" cy="141314"/>
                        </a:xfrm>
                        <a:custGeom>
                          <a:avLst/>
                          <a:gdLst>
                            <a:gd name="T0" fmla="*/ 142 w 377"/>
                            <a:gd name="T1" fmla="*/ 0 h 37"/>
                            <a:gd name="T2" fmla="*/ 37 w 377"/>
                            <a:gd name="T3" fmla="*/ 0 h 37"/>
                            <a:gd name="T4" fmla="*/ 0 w 377"/>
                            <a:gd name="T5" fmla="*/ 37 h 37"/>
                            <a:gd name="T6" fmla="*/ 104 w 377"/>
                            <a:gd name="T7" fmla="*/ 37 h 37"/>
                            <a:gd name="T8" fmla="*/ 142 w 377"/>
                            <a:gd name="T9" fmla="*/ 0 h 37"/>
                            <a:gd name="T10" fmla="*/ 284 w 377"/>
                            <a:gd name="T11" fmla="*/ 0 h 37"/>
                            <a:gd name="T12" fmla="*/ 180 w 377"/>
                            <a:gd name="T13" fmla="*/ 0 h 37"/>
                            <a:gd name="T14" fmla="*/ 142 w 377"/>
                            <a:gd name="T15" fmla="*/ 37 h 37"/>
                            <a:gd name="T16" fmla="*/ 246 w 377"/>
                            <a:gd name="T17" fmla="*/ 37 h 37"/>
                            <a:gd name="T18" fmla="*/ 284 w 377"/>
                            <a:gd name="T19" fmla="*/ 0 h 37"/>
                            <a:gd name="T20" fmla="*/ 377 w 377"/>
                            <a:gd name="T21" fmla="*/ 0 h 37"/>
                            <a:gd name="T22" fmla="*/ 322 w 377"/>
                            <a:gd name="T23" fmla="*/ 0 h 37"/>
                            <a:gd name="T24" fmla="*/ 284 w 377"/>
                            <a:gd name="T25" fmla="*/ 37 h 37"/>
                            <a:gd name="T26" fmla="*/ 370 w 377"/>
                            <a:gd name="T27" fmla="*/ 37 h 37"/>
                            <a:gd name="T28" fmla="*/ 377 w 377"/>
                            <a:gd name="T2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77" h="37">
                              <a:moveTo>
                                <a:pt x="142" y="0"/>
                              </a:moveTo>
                              <a:lnTo>
                                <a:pt x="37" y="0"/>
                              </a:lnTo>
                              <a:lnTo>
                                <a:pt x="0" y="37"/>
                              </a:lnTo>
                              <a:lnTo>
                                <a:pt x="104" y="37"/>
                              </a:lnTo>
                              <a:lnTo>
                                <a:pt x="142" y="0"/>
                              </a:lnTo>
                              <a:moveTo>
                                <a:pt x="284" y="0"/>
                              </a:moveTo>
                              <a:lnTo>
                                <a:pt x="180" y="0"/>
                              </a:lnTo>
                              <a:lnTo>
                                <a:pt x="142" y="37"/>
                              </a:lnTo>
                              <a:lnTo>
                                <a:pt x="246" y="37"/>
                              </a:lnTo>
                              <a:lnTo>
                                <a:pt x="284" y="0"/>
                              </a:lnTo>
                              <a:moveTo>
                                <a:pt x="377" y="0"/>
                              </a:moveTo>
                              <a:lnTo>
                                <a:pt x="322" y="0"/>
                              </a:lnTo>
                              <a:lnTo>
                                <a:pt x="284" y="37"/>
                              </a:lnTo>
                              <a:lnTo>
                                <a:pt x="370" y="37"/>
                              </a:lnTo>
                              <a:lnTo>
                                <a:pt x="37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3" name="Freeform 182">
                        <a:extLst>
                          <a:ext uri="{FF2B5EF4-FFF2-40B4-BE49-F238E27FC236}">
                            <a16:creationId xmlns:a16="http://schemas.microsoft.com/office/drawing/2014/main" id="{057CE3C3-1CF0-480E-9F32-2759DA040A0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95725" y="37719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4" name="Freeform 183">
                        <a:extLst>
                          <a:ext uri="{FF2B5EF4-FFF2-40B4-BE49-F238E27FC236}">
                            <a16:creationId xmlns:a16="http://schemas.microsoft.com/office/drawing/2014/main" id="{D1FDFBD9-F073-4A44-9B35-F0E2B75FC71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48125" y="39243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5" name="Freeform 184">
                        <a:extLst>
                          <a:ext uri="{FF2B5EF4-FFF2-40B4-BE49-F238E27FC236}">
                            <a16:creationId xmlns:a16="http://schemas.microsoft.com/office/drawing/2014/main" id="{B9DD1714-C847-4DE4-8DAA-8ADCF31674D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52800" y="37719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6" name="Freeform 185">
                        <a:extLst>
                          <a:ext uri="{FF2B5EF4-FFF2-40B4-BE49-F238E27FC236}">
                            <a16:creationId xmlns:a16="http://schemas.microsoft.com/office/drawing/2014/main" id="{DE5BA9C3-B0ED-446E-B981-DB53AE46620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05200" y="39243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7" name="Freeform 186">
                        <a:extLst>
                          <a:ext uri="{FF2B5EF4-FFF2-40B4-BE49-F238E27FC236}">
                            <a16:creationId xmlns:a16="http://schemas.microsoft.com/office/drawing/2014/main" id="{CFE8DB75-80CE-435E-B672-063CFD204C9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00350" y="3771900"/>
                          <a:ext cx="294084" cy="141314"/>
                        </a:xfrm>
                        <a:custGeom>
                          <a:avLst/>
                          <a:gdLst>
                            <a:gd name="T0" fmla="*/ 77 w 77"/>
                            <a:gd name="T1" fmla="*/ 0 h 37"/>
                            <a:gd name="T2" fmla="*/ 38 w 77"/>
                            <a:gd name="T3" fmla="*/ 0 h 37"/>
                            <a:gd name="T4" fmla="*/ 0 w 77"/>
                            <a:gd name="T5" fmla="*/ 37 h 37"/>
                            <a:gd name="T6" fmla="*/ 40 w 77"/>
                            <a:gd name="T7" fmla="*/ 37 h 37"/>
                            <a:gd name="T8" fmla="*/ 77 w 77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" h="37">
                              <a:moveTo>
                                <a:pt x="77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40" y="37"/>
                              </a:lnTo>
                              <a:lnTo>
                                <a:pt x="7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8" name="Freeform 187">
                        <a:extLst>
                          <a:ext uri="{FF2B5EF4-FFF2-40B4-BE49-F238E27FC236}">
                            <a16:creationId xmlns:a16="http://schemas.microsoft.com/office/drawing/2014/main" id="{EA12D4A2-6AB2-4AA9-8D95-967B250AF5C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952750" y="3924300"/>
                          <a:ext cx="294084" cy="141314"/>
                        </a:xfrm>
                        <a:custGeom>
                          <a:avLst/>
                          <a:gdLst>
                            <a:gd name="T0" fmla="*/ 77 w 77"/>
                            <a:gd name="T1" fmla="*/ 0 h 37"/>
                            <a:gd name="T2" fmla="*/ 38 w 77"/>
                            <a:gd name="T3" fmla="*/ 0 h 37"/>
                            <a:gd name="T4" fmla="*/ 0 w 77"/>
                            <a:gd name="T5" fmla="*/ 37 h 37"/>
                            <a:gd name="T6" fmla="*/ 40 w 77"/>
                            <a:gd name="T7" fmla="*/ 37 h 37"/>
                            <a:gd name="T8" fmla="*/ 77 w 77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" h="37">
                              <a:moveTo>
                                <a:pt x="77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40" y="37"/>
                              </a:lnTo>
                              <a:lnTo>
                                <a:pt x="7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9" name="Freeform 188">
                        <a:extLst>
                          <a:ext uri="{FF2B5EF4-FFF2-40B4-BE49-F238E27FC236}">
                            <a16:creationId xmlns:a16="http://schemas.microsoft.com/office/drawing/2014/main" id="{5330CFD4-9AB9-48CA-9713-9929BDF218F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05050" y="3762375"/>
                          <a:ext cx="240614" cy="118398"/>
                        </a:xfrm>
                        <a:custGeom>
                          <a:avLst/>
                          <a:gdLst>
                            <a:gd name="T0" fmla="*/ 27 w 63"/>
                            <a:gd name="T1" fmla="*/ 0 h 31"/>
                            <a:gd name="T2" fmla="*/ 0 w 63"/>
                            <a:gd name="T3" fmla="*/ 27 h 31"/>
                            <a:gd name="T4" fmla="*/ 34 w 63"/>
                            <a:gd name="T5" fmla="*/ 31 h 31"/>
                            <a:gd name="T6" fmla="*/ 63 w 63"/>
                            <a:gd name="T7" fmla="*/ 0 h 31"/>
                            <a:gd name="T8" fmla="*/ 27 w 63"/>
                            <a:gd name="T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31">
                              <a:moveTo>
                                <a:pt x="27" y="0"/>
                              </a:moveTo>
                              <a:lnTo>
                                <a:pt x="0" y="27"/>
                              </a:lnTo>
                              <a:lnTo>
                                <a:pt x="34" y="31"/>
                              </a:lnTo>
                              <a:lnTo>
                                <a:pt x="63" y="0"/>
                              </a:lnTo>
                              <a:lnTo>
                                <a:pt x="2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0" name="Freeform 189">
                        <a:extLst>
                          <a:ext uri="{FF2B5EF4-FFF2-40B4-BE49-F238E27FC236}">
                            <a16:creationId xmlns:a16="http://schemas.microsoft.com/office/drawing/2014/main" id="{4014952D-3ECF-49C1-B253-A95B66D8698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57450" y="3914775"/>
                          <a:ext cx="240614" cy="118398"/>
                        </a:xfrm>
                        <a:custGeom>
                          <a:avLst/>
                          <a:gdLst>
                            <a:gd name="T0" fmla="*/ 27 w 63"/>
                            <a:gd name="T1" fmla="*/ 0 h 31"/>
                            <a:gd name="T2" fmla="*/ 0 w 63"/>
                            <a:gd name="T3" fmla="*/ 27 h 31"/>
                            <a:gd name="T4" fmla="*/ 34 w 63"/>
                            <a:gd name="T5" fmla="*/ 31 h 31"/>
                            <a:gd name="T6" fmla="*/ 63 w 63"/>
                            <a:gd name="T7" fmla="*/ 0 h 31"/>
                            <a:gd name="T8" fmla="*/ 27 w 63"/>
                            <a:gd name="T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31">
                              <a:moveTo>
                                <a:pt x="27" y="0"/>
                              </a:moveTo>
                              <a:lnTo>
                                <a:pt x="0" y="27"/>
                              </a:lnTo>
                              <a:lnTo>
                                <a:pt x="34" y="31"/>
                              </a:lnTo>
                              <a:lnTo>
                                <a:pt x="63" y="0"/>
                              </a:lnTo>
                              <a:lnTo>
                                <a:pt x="2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1" name="Freeform 190">
                        <a:extLst>
                          <a:ext uri="{FF2B5EF4-FFF2-40B4-BE49-F238E27FC236}">
                            <a16:creationId xmlns:a16="http://schemas.microsoft.com/office/drawing/2014/main" id="{E85156AB-1EDF-4CF4-A3FB-7A46E898B3D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9300" y="3248025"/>
                          <a:ext cx="2536000" cy="527061"/>
                        </a:xfrm>
                        <a:custGeom>
                          <a:avLst/>
                          <a:gdLst>
                            <a:gd name="T0" fmla="*/ 130 w 664"/>
                            <a:gd name="T1" fmla="*/ 0 h 138"/>
                            <a:gd name="T2" fmla="*/ 0 w 664"/>
                            <a:gd name="T3" fmla="*/ 19 h 138"/>
                            <a:gd name="T4" fmla="*/ 19 w 664"/>
                            <a:gd name="T5" fmla="*/ 134 h 138"/>
                            <a:gd name="T6" fmla="*/ 144 w 664"/>
                            <a:gd name="T7" fmla="*/ 138 h 138"/>
                            <a:gd name="T8" fmla="*/ 646 w 664"/>
                            <a:gd name="T9" fmla="*/ 138 h 138"/>
                            <a:gd name="T10" fmla="*/ 664 w 664"/>
                            <a:gd name="T11" fmla="*/ 0 h 138"/>
                            <a:gd name="T12" fmla="*/ 130 w 664"/>
                            <a:gd name="T13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6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646" y="138"/>
                              </a:lnTo>
                              <a:lnTo>
                                <a:pt x="664" y="0"/>
                              </a:lnTo>
                              <a:lnTo>
                                <a:pt x="1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2" name="Freeform 191">
                        <a:extLst>
                          <a:ext uri="{FF2B5EF4-FFF2-40B4-BE49-F238E27FC236}">
                            <a16:creationId xmlns:a16="http://schemas.microsoft.com/office/drawing/2014/main" id="{7A723E81-480D-4F8B-B7CE-FB331FDC07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1700" y="3400425"/>
                          <a:ext cx="2536000" cy="527061"/>
                        </a:xfrm>
                        <a:custGeom>
                          <a:avLst/>
                          <a:gdLst>
                            <a:gd name="T0" fmla="*/ 130 w 664"/>
                            <a:gd name="T1" fmla="*/ 0 h 138"/>
                            <a:gd name="T2" fmla="*/ 0 w 664"/>
                            <a:gd name="T3" fmla="*/ 19 h 138"/>
                            <a:gd name="T4" fmla="*/ 19 w 664"/>
                            <a:gd name="T5" fmla="*/ 134 h 138"/>
                            <a:gd name="T6" fmla="*/ 144 w 664"/>
                            <a:gd name="T7" fmla="*/ 138 h 138"/>
                            <a:gd name="T8" fmla="*/ 646 w 664"/>
                            <a:gd name="T9" fmla="*/ 138 h 138"/>
                            <a:gd name="T10" fmla="*/ 664 w 664"/>
                            <a:gd name="T11" fmla="*/ 0 h 138"/>
                            <a:gd name="T12" fmla="*/ 130 w 664"/>
                            <a:gd name="T13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6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646" y="138"/>
                              </a:lnTo>
                              <a:lnTo>
                                <a:pt x="664" y="0"/>
                              </a:ln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3" name="Freeform 192">
                        <a:extLst>
                          <a:ext uri="{FF2B5EF4-FFF2-40B4-BE49-F238E27FC236}">
                            <a16:creationId xmlns:a16="http://schemas.microsoft.com/office/drawing/2014/main" id="{6FA76561-54FC-4DCD-90E1-E4A1EE0F692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9300" y="3248025"/>
                          <a:ext cx="549976" cy="527061"/>
                        </a:xfrm>
                        <a:custGeom>
                          <a:avLst/>
                          <a:gdLst>
                            <a:gd name="T0" fmla="*/ 130 w 144"/>
                            <a:gd name="T1" fmla="*/ 0 h 138"/>
                            <a:gd name="T2" fmla="*/ 0 w 144"/>
                            <a:gd name="T3" fmla="*/ 19 h 138"/>
                            <a:gd name="T4" fmla="*/ 19 w 144"/>
                            <a:gd name="T5" fmla="*/ 134 h 138"/>
                            <a:gd name="T6" fmla="*/ 144 w 144"/>
                            <a:gd name="T7" fmla="*/ 138 h 138"/>
                            <a:gd name="T8" fmla="*/ 130 w 14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1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4" name="Freeform 193">
                        <a:extLst>
                          <a:ext uri="{FF2B5EF4-FFF2-40B4-BE49-F238E27FC236}">
                            <a16:creationId xmlns:a16="http://schemas.microsoft.com/office/drawing/2014/main" id="{15D7B09D-93C7-4488-B865-A736B938DBA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1700" y="3400425"/>
                          <a:ext cx="549976" cy="527061"/>
                        </a:xfrm>
                        <a:custGeom>
                          <a:avLst/>
                          <a:gdLst>
                            <a:gd name="T0" fmla="*/ 130 w 144"/>
                            <a:gd name="T1" fmla="*/ 0 h 138"/>
                            <a:gd name="T2" fmla="*/ 0 w 144"/>
                            <a:gd name="T3" fmla="*/ 19 h 138"/>
                            <a:gd name="T4" fmla="*/ 19 w 144"/>
                            <a:gd name="T5" fmla="*/ 134 h 138"/>
                            <a:gd name="T6" fmla="*/ 144 w 144"/>
                            <a:gd name="T7" fmla="*/ 138 h 138"/>
                            <a:gd name="T8" fmla="*/ 130 w 14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5" name="Freeform 194">
                        <a:extLst>
                          <a:ext uri="{FF2B5EF4-FFF2-40B4-BE49-F238E27FC236}">
                            <a16:creationId xmlns:a16="http://schemas.microsoft.com/office/drawing/2014/main" id="{42F351C1-5AE5-44BE-B442-6724F1F234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14600" y="3248025"/>
                          <a:ext cx="126036" cy="126036"/>
                        </a:xfrm>
                        <a:custGeom>
                          <a:avLst/>
                          <a:gdLst>
                            <a:gd name="T0" fmla="*/ 33 w 33"/>
                            <a:gd name="T1" fmla="*/ 0 h 33"/>
                            <a:gd name="T2" fmla="*/ 26 w 33"/>
                            <a:gd name="T3" fmla="*/ 0 h 33"/>
                            <a:gd name="T4" fmla="*/ 0 w 33"/>
                            <a:gd name="T5" fmla="*/ 0 h 33"/>
                            <a:gd name="T6" fmla="*/ 4 w 33"/>
                            <a:gd name="T7" fmla="*/ 33 h 33"/>
                            <a:gd name="T8" fmla="*/ 33 w 33"/>
                            <a:gd name="T9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33" y="0"/>
                              </a:moveTo>
                              <a:lnTo>
                                <a:pt x="26" y="0"/>
                              </a:lnTo>
                              <a:lnTo>
                                <a:pt x="0" y="0"/>
                              </a:lnTo>
                              <a:lnTo>
                                <a:pt x="4" y="3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6" name="Freeform 195">
                        <a:extLst>
                          <a:ext uri="{FF2B5EF4-FFF2-40B4-BE49-F238E27FC236}">
                            <a16:creationId xmlns:a16="http://schemas.microsoft.com/office/drawing/2014/main" id="{2CDBC6B1-BA98-4347-AC2A-E2FD0DEB6D1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7000" y="3400425"/>
                          <a:ext cx="126036" cy="126036"/>
                        </a:xfrm>
                        <a:custGeom>
                          <a:avLst/>
                          <a:gdLst>
                            <a:gd name="T0" fmla="*/ 33 w 33"/>
                            <a:gd name="T1" fmla="*/ 0 h 33"/>
                            <a:gd name="T2" fmla="*/ 26 w 33"/>
                            <a:gd name="T3" fmla="*/ 0 h 33"/>
                            <a:gd name="T4" fmla="*/ 0 w 33"/>
                            <a:gd name="T5" fmla="*/ 0 h 33"/>
                            <a:gd name="T6" fmla="*/ 4 w 33"/>
                            <a:gd name="T7" fmla="*/ 33 h 33"/>
                            <a:gd name="T8" fmla="*/ 33 w 33"/>
                            <a:gd name="T9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33" y="0"/>
                              </a:moveTo>
                              <a:lnTo>
                                <a:pt x="26" y="0"/>
                              </a:lnTo>
                              <a:lnTo>
                                <a:pt x="0" y="0"/>
                              </a:lnTo>
                              <a:lnTo>
                                <a:pt x="4" y="33"/>
                              </a:lnTo>
                              <a:lnTo>
                                <a:pt x="3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7" name="Freeform 196">
                        <a:extLst>
                          <a:ext uri="{FF2B5EF4-FFF2-40B4-BE49-F238E27FC236}">
                            <a16:creationId xmlns:a16="http://schemas.microsoft.com/office/drawing/2014/main" id="{3DCAD3C3-CEEE-45ED-9113-59A2D8D4C9E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85975" y="3248025"/>
                          <a:ext cx="446855" cy="511784"/>
                        </a:xfrm>
                        <a:custGeom>
                          <a:avLst/>
                          <a:gdLst>
                            <a:gd name="T0" fmla="*/ 113 w 117"/>
                            <a:gd name="T1" fmla="*/ 0 h 134"/>
                            <a:gd name="T2" fmla="*/ 106 w 117"/>
                            <a:gd name="T3" fmla="*/ 0 h 134"/>
                            <a:gd name="T4" fmla="*/ 0 w 117"/>
                            <a:gd name="T5" fmla="*/ 126 h 134"/>
                            <a:gd name="T6" fmla="*/ 2 w 117"/>
                            <a:gd name="T7" fmla="*/ 134 h 134"/>
                            <a:gd name="T8" fmla="*/ 28 w 117"/>
                            <a:gd name="T9" fmla="*/ 134 h 134"/>
                            <a:gd name="T10" fmla="*/ 117 w 117"/>
                            <a:gd name="T11" fmla="*/ 33 h 134"/>
                            <a:gd name="T12" fmla="*/ 113 w 117"/>
                            <a:gd name="T1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7" h="134">
                              <a:moveTo>
                                <a:pt x="113" y="0"/>
                              </a:moveTo>
                              <a:lnTo>
                                <a:pt x="106" y="0"/>
                              </a:lnTo>
                              <a:lnTo>
                                <a:pt x="0" y="126"/>
                              </a:lnTo>
                              <a:lnTo>
                                <a:pt x="2" y="134"/>
                              </a:lnTo>
                              <a:lnTo>
                                <a:pt x="28" y="134"/>
                              </a:lnTo>
                              <a:lnTo>
                                <a:pt x="117" y="33"/>
                              </a:lnTo>
                              <a:lnTo>
                                <a:pt x="11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8" name="Freeform 197">
                        <a:extLst>
                          <a:ext uri="{FF2B5EF4-FFF2-40B4-BE49-F238E27FC236}">
                            <a16:creationId xmlns:a16="http://schemas.microsoft.com/office/drawing/2014/main" id="{93D4E8E3-241F-453E-8188-8AE5FF8C9C2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38375" y="3400425"/>
                          <a:ext cx="446855" cy="511784"/>
                        </a:xfrm>
                        <a:custGeom>
                          <a:avLst/>
                          <a:gdLst>
                            <a:gd name="T0" fmla="*/ 113 w 117"/>
                            <a:gd name="T1" fmla="*/ 0 h 134"/>
                            <a:gd name="T2" fmla="*/ 106 w 117"/>
                            <a:gd name="T3" fmla="*/ 0 h 134"/>
                            <a:gd name="T4" fmla="*/ 0 w 117"/>
                            <a:gd name="T5" fmla="*/ 126 h 134"/>
                            <a:gd name="T6" fmla="*/ 2 w 117"/>
                            <a:gd name="T7" fmla="*/ 134 h 134"/>
                            <a:gd name="T8" fmla="*/ 28 w 117"/>
                            <a:gd name="T9" fmla="*/ 134 h 134"/>
                            <a:gd name="T10" fmla="*/ 117 w 117"/>
                            <a:gd name="T11" fmla="*/ 33 h 134"/>
                            <a:gd name="T12" fmla="*/ 113 w 117"/>
                            <a:gd name="T1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7" h="134">
                              <a:moveTo>
                                <a:pt x="113" y="0"/>
                              </a:moveTo>
                              <a:lnTo>
                                <a:pt x="106" y="0"/>
                              </a:lnTo>
                              <a:lnTo>
                                <a:pt x="0" y="126"/>
                              </a:lnTo>
                              <a:lnTo>
                                <a:pt x="2" y="134"/>
                              </a:lnTo>
                              <a:lnTo>
                                <a:pt x="28" y="134"/>
                              </a:lnTo>
                              <a:lnTo>
                                <a:pt x="117" y="33"/>
                              </a:lnTo>
                              <a:lnTo>
                                <a:pt x="11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9" name="Freeform 198">
                        <a:extLst>
                          <a:ext uri="{FF2B5EF4-FFF2-40B4-BE49-F238E27FC236}">
                            <a16:creationId xmlns:a16="http://schemas.microsoft.com/office/drawing/2014/main" id="{CA5CD35E-646B-42BD-9BAE-27C273E3913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76525" y="32480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8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8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0" name="Freeform 199">
                        <a:extLst>
                          <a:ext uri="{FF2B5EF4-FFF2-40B4-BE49-F238E27FC236}">
                            <a16:creationId xmlns:a16="http://schemas.microsoft.com/office/drawing/2014/main" id="{F36530F8-3F31-486C-AFDD-DAEC2C05E04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28925" y="34004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8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8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1" name="Freeform 200">
                        <a:extLst>
                          <a:ext uri="{FF2B5EF4-FFF2-40B4-BE49-F238E27FC236}">
                            <a16:creationId xmlns:a16="http://schemas.microsoft.com/office/drawing/2014/main" id="{FECE9C05-9372-4490-A89E-31286870B94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28975" y="3248025"/>
                          <a:ext cx="664554" cy="527061"/>
                        </a:xfrm>
                        <a:custGeom>
                          <a:avLst/>
                          <a:gdLst>
                            <a:gd name="T0" fmla="*/ 174 w 174"/>
                            <a:gd name="T1" fmla="*/ 0 h 138"/>
                            <a:gd name="T2" fmla="*/ 137 w 174"/>
                            <a:gd name="T3" fmla="*/ 0 h 138"/>
                            <a:gd name="T4" fmla="*/ 0 w 174"/>
                            <a:gd name="T5" fmla="*/ 138 h 138"/>
                            <a:gd name="T6" fmla="*/ 37 w 174"/>
                            <a:gd name="T7" fmla="*/ 138 h 138"/>
                            <a:gd name="T8" fmla="*/ 174 w 17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4" h="138">
                              <a:moveTo>
                                <a:pt x="174" y="0"/>
                              </a:moveTo>
                              <a:lnTo>
                                <a:pt x="137" y="0"/>
                              </a:lnTo>
                              <a:lnTo>
                                <a:pt x="0" y="138"/>
                              </a:lnTo>
                              <a:lnTo>
                                <a:pt x="37" y="138"/>
                              </a:lnTo>
                              <a:lnTo>
                                <a:pt x="17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2" name="Freeform 201">
                        <a:extLst>
                          <a:ext uri="{FF2B5EF4-FFF2-40B4-BE49-F238E27FC236}">
                            <a16:creationId xmlns:a16="http://schemas.microsoft.com/office/drawing/2014/main" id="{3D71FFAA-ED91-434C-B7FC-D04E7D5C45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81375" y="3400425"/>
                          <a:ext cx="664554" cy="527061"/>
                        </a:xfrm>
                        <a:custGeom>
                          <a:avLst/>
                          <a:gdLst>
                            <a:gd name="T0" fmla="*/ 174 w 174"/>
                            <a:gd name="T1" fmla="*/ 0 h 138"/>
                            <a:gd name="T2" fmla="*/ 137 w 174"/>
                            <a:gd name="T3" fmla="*/ 0 h 138"/>
                            <a:gd name="T4" fmla="*/ 0 w 174"/>
                            <a:gd name="T5" fmla="*/ 138 h 138"/>
                            <a:gd name="T6" fmla="*/ 37 w 174"/>
                            <a:gd name="T7" fmla="*/ 138 h 138"/>
                            <a:gd name="T8" fmla="*/ 174 w 17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4" h="138">
                              <a:moveTo>
                                <a:pt x="174" y="0"/>
                              </a:moveTo>
                              <a:lnTo>
                                <a:pt x="137" y="0"/>
                              </a:lnTo>
                              <a:lnTo>
                                <a:pt x="0" y="138"/>
                              </a:lnTo>
                              <a:lnTo>
                                <a:pt x="37" y="138"/>
                              </a:lnTo>
                              <a:lnTo>
                                <a:pt x="17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3" name="Freeform 202">
                        <a:extLst>
                          <a:ext uri="{FF2B5EF4-FFF2-40B4-BE49-F238E27FC236}">
                            <a16:creationId xmlns:a16="http://schemas.microsoft.com/office/drawing/2014/main" id="{A1CC2D07-89B5-43FD-9A7B-FE7A93372FF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68504" y="3247445"/>
                          <a:ext cx="711935" cy="514258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6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6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4" name="Freeform 203">
                        <a:extLst>
                          <a:ext uri="{FF2B5EF4-FFF2-40B4-BE49-F238E27FC236}">
                            <a16:creationId xmlns:a16="http://schemas.microsoft.com/office/drawing/2014/main" id="{B8A533AE-9D47-4968-9054-0C4AF51E5DD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33825" y="34004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6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6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5" name="Freeform 204">
                        <a:extLst>
                          <a:ext uri="{FF2B5EF4-FFF2-40B4-BE49-F238E27FC236}">
                            <a16:creationId xmlns:a16="http://schemas.microsoft.com/office/drawing/2014/main" id="{90442661-32A1-43E6-9636-F1F8F49EC80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86275" y="3609975"/>
                          <a:ext cx="22916" cy="164229"/>
                        </a:xfrm>
                        <a:custGeom>
                          <a:avLst/>
                          <a:gdLst>
                            <a:gd name="T0" fmla="*/ 6 w 6"/>
                            <a:gd name="T1" fmla="*/ 0 h 43"/>
                            <a:gd name="T2" fmla="*/ 6 w 6"/>
                            <a:gd name="T3" fmla="*/ 0 h 43"/>
                            <a:gd name="T4" fmla="*/ 0 w 6"/>
                            <a:gd name="T5" fmla="*/ 43 h 43"/>
                            <a:gd name="T6" fmla="*/ 6 w 6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" h="43">
                              <a:moveTo>
                                <a:pt x="6" y="0"/>
                              </a:moveTo>
                              <a:lnTo>
                                <a:pt x="6" y="0"/>
                              </a:lnTo>
                              <a:lnTo>
                                <a:pt x="0" y="43"/>
                              </a:lnTo>
                              <a:lnTo>
                                <a:pt x="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87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6" name="Freeform 205">
                        <a:extLst>
                          <a:ext uri="{FF2B5EF4-FFF2-40B4-BE49-F238E27FC236}">
                            <a16:creationId xmlns:a16="http://schemas.microsoft.com/office/drawing/2014/main" id="{5943E4C9-F895-47A0-AF4A-04F9460E079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38675" y="3762375"/>
                          <a:ext cx="22916" cy="164229"/>
                        </a:xfrm>
                        <a:custGeom>
                          <a:avLst/>
                          <a:gdLst>
                            <a:gd name="T0" fmla="*/ 6 w 6"/>
                            <a:gd name="T1" fmla="*/ 0 h 43"/>
                            <a:gd name="T2" fmla="*/ 6 w 6"/>
                            <a:gd name="T3" fmla="*/ 0 h 43"/>
                            <a:gd name="T4" fmla="*/ 0 w 6"/>
                            <a:gd name="T5" fmla="*/ 43 h 43"/>
                            <a:gd name="T6" fmla="*/ 6 w 6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" h="43">
                              <a:moveTo>
                                <a:pt x="6" y="0"/>
                              </a:moveTo>
                              <a:lnTo>
                                <a:pt x="6" y="0"/>
                              </a:lnTo>
                              <a:lnTo>
                                <a:pt x="0" y="43"/>
                              </a:lnTo>
                              <a:lnTo>
                                <a:pt x="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7" name="Freeform 206">
                        <a:extLst>
                          <a:ext uri="{FF2B5EF4-FFF2-40B4-BE49-F238E27FC236}">
                            <a16:creationId xmlns:a16="http://schemas.microsoft.com/office/drawing/2014/main" id="{36EAC70D-9CFF-4691-9210-25F37AA4B9E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43400" y="3609975"/>
                          <a:ext cx="164229" cy="164229"/>
                        </a:xfrm>
                        <a:custGeom>
                          <a:avLst/>
                          <a:gdLst>
                            <a:gd name="T0" fmla="*/ 43 w 43"/>
                            <a:gd name="T1" fmla="*/ 0 h 43"/>
                            <a:gd name="T2" fmla="*/ 0 w 43"/>
                            <a:gd name="T3" fmla="*/ 43 h 43"/>
                            <a:gd name="T4" fmla="*/ 37 w 43"/>
                            <a:gd name="T5" fmla="*/ 43 h 43"/>
                            <a:gd name="T6" fmla="*/ 43 w 43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" h="43">
                              <a:moveTo>
                                <a:pt x="43" y="0"/>
                              </a:moveTo>
                              <a:lnTo>
                                <a:pt x="0" y="43"/>
                              </a:lnTo>
                              <a:lnTo>
                                <a:pt x="37" y="4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8" name="Freeform 207">
                        <a:extLst>
                          <a:ext uri="{FF2B5EF4-FFF2-40B4-BE49-F238E27FC236}">
                            <a16:creationId xmlns:a16="http://schemas.microsoft.com/office/drawing/2014/main" id="{FC4D4330-9230-4D84-91EB-9FCEEBC6E25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95800" y="3762375"/>
                          <a:ext cx="164229" cy="164229"/>
                        </a:xfrm>
                        <a:custGeom>
                          <a:avLst/>
                          <a:gdLst>
                            <a:gd name="T0" fmla="*/ 43 w 43"/>
                            <a:gd name="T1" fmla="*/ 0 h 43"/>
                            <a:gd name="T2" fmla="*/ 0 w 43"/>
                            <a:gd name="T3" fmla="*/ 43 h 43"/>
                            <a:gd name="T4" fmla="*/ 37 w 43"/>
                            <a:gd name="T5" fmla="*/ 43 h 43"/>
                            <a:gd name="T6" fmla="*/ 43 w 43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" h="43">
                              <a:moveTo>
                                <a:pt x="43" y="0"/>
                              </a:moveTo>
                              <a:lnTo>
                                <a:pt x="0" y="43"/>
                              </a:lnTo>
                              <a:lnTo>
                                <a:pt x="37" y="43"/>
                              </a:ln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150" name="Group 149">
                        <a:extLst>
                          <a:ext uri="{FF2B5EF4-FFF2-40B4-BE49-F238E27FC236}">
                            <a16:creationId xmlns:a16="http://schemas.microsoft.com/office/drawing/2014/main" id="{507655C4-64E9-4C00-9DEE-97FFDF0A9AF2}"/>
                          </a:ext>
                        </a:extLst>
                      </wpg:cNvPr>
                      <wpg:cNvGrpSpPr/>
                      <wpg:grpSpPr>
                        <a:xfrm>
                          <a:off x="3371850" y="1704975"/>
                          <a:ext cx="651269" cy="888382"/>
                          <a:chOff x="3370578" y="1709113"/>
                          <a:chExt cx="651269" cy="888382"/>
                        </a:xfrm>
                      </wpg:grpSpPr>
                      <wps:wsp>
                        <wps:cNvPr id="149" name="Freeform 217">
                          <a:extLst>
                            <a:ext uri="{FF2B5EF4-FFF2-40B4-BE49-F238E27FC236}">
                              <a16:creationId xmlns:a16="http://schemas.microsoft.com/office/drawing/2014/main" id="{085B3649-7A62-4F55-AE58-3DAC93ED03E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21504" y="1709113"/>
                            <a:ext cx="300343" cy="205498"/>
                          </a:xfrm>
                          <a:custGeom>
                            <a:avLst/>
                            <a:gdLst>
                              <a:gd name="T0" fmla="*/ 55 w 55"/>
                              <a:gd name="T1" fmla="*/ 21 h 37"/>
                              <a:gd name="T2" fmla="*/ 8 w 55"/>
                              <a:gd name="T3" fmla="*/ 17 h 37"/>
                              <a:gd name="T4" fmla="*/ 0 w 55"/>
                              <a:gd name="T5" fmla="*/ 37 h 37"/>
                              <a:gd name="T6" fmla="*/ 42 w 55"/>
                              <a:gd name="T7" fmla="*/ 31 h 37"/>
                              <a:gd name="T8" fmla="*/ 55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55" y="21"/>
                                </a:moveTo>
                                <a:cubicBezTo>
                                  <a:pt x="55" y="21"/>
                                  <a:pt x="27" y="0"/>
                                  <a:pt x="8" y="17"/>
                                </a:cubicBezTo>
                                <a:cubicBezTo>
                                  <a:pt x="2" y="24"/>
                                  <a:pt x="0" y="37"/>
                                  <a:pt x="0" y="37"/>
                                </a:cubicBezTo>
                                <a:cubicBezTo>
                                  <a:pt x="0" y="37"/>
                                  <a:pt x="14" y="19"/>
                                  <a:pt x="42" y="31"/>
                                </a:cubicBezTo>
                                <a:lnTo>
                                  <a:pt x="55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" name="Freeform 218">
                          <a:extLst>
                            <a:ext uri="{FF2B5EF4-FFF2-40B4-BE49-F238E27FC236}">
                              <a16:creationId xmlns:a16="http://schemas.microsoft.com/office/drawing/2014/main" id="{C4A9438D-4671-4AE9-B4BC-D62D65D52EB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23498" y="2012617"/>
                            <a:ext cx="300343" cy="129622"/>
                          </a:xfrm>
                          <a:custGeom>
                            <a:avLst/>
                            <a:gdLst>
                              <a:gd name="T0" fmla="*/ 0 w 55"/>
                              <a:gd name="T1" fmla="*/ 24 h 24"/>
                              <a:gd name="T2" fmla="*/ 28 w 55"/>
                              <a:gd name="T3" fmla="*/ 18 h 24"/>
                              <a:gd name="T4" fmla="*/ 47 w 55"/>
                              <a:gd name="T5" fmla="*/ 20 h 24"/>
                              <a:gd name="T6" fmla="*/ 55 w 55"/>
                              <a:gd name="T7" fmla="*/ 5 h 24"/>
                              <a:gd name="T8" fmla="*/ 17 w 55"/>
                              <a:gd name="T9" fmla="*/ 3 h 24"/>
                              <a:gd name="T10" fmla="*/ 0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1" y="13"/>
                                  <a:pt x="28" y="18"/>
                                </a:cubicBezTo>
                                <a:cubicBezTo>
                                  <a:pt x="45" y="23"/>
                                  <a:pt x="47" y="20"/>
                                  <a:pt x="47" y="20"/>
                                </a:cubicBezTo>
                                <a:cubicBezTo>
                                  <a:pt x="55" y="5"/>
                                  <a:pt x="55" y="5"/>
                                  <a:pt x="55" y="5"/>
                                </a:cubicBezTo>
                                <a:cubicBezTo>
                                  <a:pt x="55" y="5"/>
                                  <a:pt x="28" y="0"/>
                                  <a:pt x="17" y="3"/>
                                </a:cubicBezTo>
                                <a:cubicBezTo>
                                  <a:pt x="7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" name="Freeform 219">
                          <a:extLst>
                            <a:ext uri="{FF2B5EF4-FFF2-40B4-BE49-F238E27FC236}">
                              <a16:creationId xmlns:a16="http://schemas.microsoft.com/office/drawing/2014/main" id="{FB4E5CB3-512D-447B-96F5-BD9B262CB0F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528653" y="2237084"/>
                            <a:ext cx="297181" cy="129622"/>
                          </a:xfrm>
                          <a:custGeom>
                            <a:avLst/>
                            <a:gdLst>
                              <a:gd name="T0" fmla="*/ 0 w 54"/>
                              <a:gd name="T1" fmla="*/ 24 h 24"/>
                              <a:gd name="T2" fmla="*/ 28 w 54"/>
                              <a:gd name="T3" fmla="*/ 18 h 24"/>
                              <a:gd name="T4" fmla="*/ 46 w 54"/>
                              <a:gd name="T5" fmla="*/ 20 h 24"/>
                              <a:gd name="T6" fmla="*/ 54 w 54"/>
                              <a:gd name="T7" fmla="*/ 6 h 24"/>
                              <a:gd name="T8" fmla="*/ 17 w 54"/>
                              <a:gd name="T9" fmla="*/ 3 h 24"/>
                              <a:gd name="T10" fmla="*/ 0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0" y="13"/>
                                  <a:pt x="28" y="18"/>
                                </a:cubicBezTo>
                                <a:cubicBezTo>
                                  <a:pt x="45" y="23"/>
                                  <a:pt x="46" y="20"/>
                                  <a:pt x="46" y="20"/>
                                </a:cubicBezTo>
                                <a:cubicBezTo>
                                  <a:pt x="54" y="6"/>
                                  <a:pt x="54" y="6"/>
                                  <a:pt x="54" y="6"/>
                                </a:cubicBezTo>
                                <a:cubicBezTo>
                                  <a:pt x="54" y="6"/>
                                  <a:pt x="27" y="0"/>
                                  <a:pt x="17" y="3"/>
                                </a:cubicBezTo>
                                <a:cubicBezTo>
                                  <a:pt x="6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" name="Freeform 220">
                          <a:extLst>
                            <a:ext uri="{FF2B5EF4-FFF2-40B4-BE49-F238E27FC236}">
                              <a16:creationId xmlns:a16="http://schemas.microsoft.com/office/drawing/2014/main" id="{981C38F4-5292-4C35-8800-5AFF8021707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70578" y="2268699"/>
                            <a:ext cx="230790" cy="328796"/>
                          </a:xfrm>
                          <a:custGeom>
                            <a:avLst/>
                            <a:gdLst>
                              <a:gd name="T0" fmla="*/ 38 w 42"/>
                              <a:gd name="T1" fmla="*/ 0 h 60"/>
                              <a:gd name="T2" fmla="*/ 37 w 42"/>
                              <a:gd name="T3" fmla="*/ 20 h 60"/>
                              <a:gd name="T4" fmla="*/ 18 w 42"/>
                              <a:gd name="T5" fmla="*/ 60 h 60"/>
                              <a:gd name="T6" fmla="*/ 0 w 42"/>
                              <a:gd name="T7" fmla="*/ 53 h 60"/>
                              <a:gd name="T8" fmla="*/ 28 w 42"/>
                              <a:gd name="T9" fmla="*/ 35 h 60"/>
                              <a:gd name="T10" fmla="*/ 29 w 42"/>
                              <a:gd name="T11" fmla="*/ 18 h 60"/>
                              <a:gd name="T12" fmla="*/ 38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2" y="6"/>
                                  <a:pt x="37" y="20"/>
                                </a:cubicBezTo>
                                <a:cubicBezTo>
                                  <a:pt x="42" y="35"/>
                                  <a:pt x="34" y="51"/>
                                  <a:pt x="18" y="60"/>
                                </a:cubicBezTo>
                                <a:cubicBezTo>
                                  <a:pt x="0" y="53"/>
                                  <a:pt x="0" y="53"/>
                                  <a:pt x="0" y="53"/>
                                </a:cubicBezTo>
                                <a:cubicBezTo>
                                  <a:pt x="0" y="53"/>
                                  <a:pt x="24" y="45"/>
                                  <a:pt x="28" y="35"/>
                                </a:cubicBezTo>
                                <a:cubicBezTo>
                                  <a:pt x="33" y="25"/>
                                  <a:pt x="29" y="18"/>
                                  <a:pt x="29" y="18"/>
                                </a:cubicBezTo>
                                <a:cubicBezTo>
                                  <a:pt x="29" y="18"/>
                                  <a:pt x="27" y="6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4" name="Freeform 221">
                          <a:extLst>
                            <a:ext uri="{FF2B5EF4-FFF2-40B4-BE49-F238E27FC236}">
                              <a16:creationId xmlns:a16="http://schemas.microsoft.com/office/drawing/2014/main" id="{8080FEA5-3C8B-4802-AAEF-17593043A08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15181" y="1832411"/>
                            <a:ext cx="208659" cy="287697"/>
                          </a:xfrm>
                          <a:custGeom>
                            <a:avLst/>
                            <a:gdLst>
                              <a:gd name="T0" fmla="*/ 38 w 38"/>
                              <a:gd name="T1" fmla="*/ 38 h 53"/>
                              <a:gd name="T2" fmla="*/ 6 w 38"/>
                              <a:gd name="T3" fmla="*/ 0 h 53"/>
                              <a:gd name="T4" fmla="*/ 1 w 38"/>
                              <a:gd name="T5" fmla="*/ 15 h 53"/>
                              <a:gd name="T6" fmla="*/ 30 w 38"/>
                              <a:gd name="T7" fmla="*/ 53 h 53"/>
                              <a:gd name="T8" fmla="*/ 38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38" y="38"/>
                                </a:moveTo>
                                <a:cubicBezTo>
                                  <a:pt x="38" y="38"/>
                                  <a:pt x="8" y="24"/>
                                  <a:pt x="6" y="0"/>
                                </a:cubicBezTo>
                                <a:cubicBezTo>
                                  <a:pt x="6" y="0"/>
                                  <a:pt x="1" y="11"/>
                                  <a:pt x="1" y="15"/>
                                </a:cubicBezTo>
                                <a:cubicBezTo>
                                  <a:pt x="0" y="18"/>
                                  <a:pt x="7" y="41"/>
                                  <a:pt x="30" y="53"/>
                                </a:cubicBezTo>
                                <a:lnTo>
                                  <a:pt x="3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5" name="Freeform 222">
                          <a:extLst>
                            <a:ext uri="{FF2B5EF4-FFF2-40B4-BE49-F238E27FC236}">
                              <a16:creationId xmlns:a16="http://schemas.microsoft.com/office/drawing/2014/main" id="{7D23A341-FAB0-4FD7-A0B8-8960DDE5AEE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23498" y="2060039"/>
                            <a:ext cx="202336" cy="284535"/>
                          </a:xfrm>
                          <a:custGeom>
                            <a:avLst/>
                            <a:gdLst>
                              <a:gd name="T0" fmla="*/ 37 w 37"/>
                              <a:gd name="T1" fmla="*/ 38 h 52"/>
                              <a:gd name="T2" fmla="*/ 5 w 37"/>
                              <a:gd name="T3" fmla="*/ 0 h 52"/>
                              <a:gd name="T4" fmla="*/ 0 w 37"/>
                              <a:gd name="T5" fmla="*/ 15 h 52"/>
                              <a:gd name="T6" fmla="*/ 29 w 37"/>
                              <a:gd name="T7" fmla="*/ 52 h 52"/>
                              <a:gd name="T8" fmla="*/ 37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37" y="38"/>
                                </a:moveTo>
                                <a:cubicBezTo>
                                  <a:pt x="37" y="38"/>
                                  <a:pt x="7" y="24"/>
                                  <a:pt x="5" y="0"/>
                                </a:cubicBezTo>
                                <a:cubicBezTo>
                                  <a:pt x="5" y="0"/>
                                  <a:pt x="0" y="5"/>
                                  <a:pt x="0" y="15"/>
                                </a:cubicBezTo>
                                <a:cubicBezTo>
                                  <a:pt x="0" y="18"/>
                                  <a:pt x="7" y="40"/>
                                  <a:pt x="29" y="52"/>
                                </a:cubicBezTo>
                                <a:lnTo>
                                  <a:pt x="37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57" name="Group 156">
                        <a:extLst>
                          <a:ext uri="{FF2B5EF4-FFF2-40B4-BE49-F238E27FC236}">
                            <a16:creationId xmlns:a16="http://schemas.microsoft.com/office/drawing/2014/main" id="{132BB63B-CDBB-4B98-BDF0-26581BFA9AD0}"/>
                          </a:ext>
                        </a:extLst>
                      </wpg:cNvPr>
                      <wpg:cNvGrpSpPr/>
                      <wpg:grpSpPr>
                        <a:xfrm>
                          <a:off x="2619375" y="1285875"/>
                          <a:ext cx="328796" cy="809344"/>
                          <a:chOff x="2624664" y="1282074"/>
                          <a:chExt cx="328796" cy="809344"/>
                        </a:xfrm>
                      </wpg:grpSpPr>
                      <wps:wsp>
                        <wps:cNvPr id="156" name="Freeform 223">
                          <a:extLst>
                            <a:ext uri="{FF2B5EF4-FFF2-40B4-BE49-F238E27FC236}">
                              <a16:creationId xmlns:a16="http://schemas.microsoft.com/office/drawing/2014/main" id="{DE128634-92FB-4F95-8A56-6306B5C36E3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2086" y="1348466"/>
                            <a:ext cx="240274" cy="256082"/>
                          </a:xfrm>
                          <a:custGeom>
                            <a:avLst/>
                            <a:gdLst>
                              <a:gd name="T0" fmla="*/ 36 w 44"/>
                              <a:gd name="T1" fmla="*/ 47 h 47"/>
                              <a:gd name="T2" fmla="*/ 17 w 44"/>
                              <a:gd name="T3" fmla="*/ 26 h 47"/>
                              <a:gd name="T4" fmla="*/ 1 w 44"/>
                              <a:gd name="T5" fmla="*/ 17 h 47"/>
                              <a:gd name="T6" fmla="*/ 3 w 44"/>
                              <a:gd name="T7" fmla="*/ 0 h 47"/>
                              <a:gd name="T8" fmla="*/ 35 w 44"/>
                              <a:gd name="T9" fmla="*/ 20 h 47"/>
                              <a:gd name="T10" fmla="*/ 36 w 44"/>
                              <a:gd name="T11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4" h="47">
                                <a:moveTo>
                                  <a:pt x="36" y="47"/>
                                </a:moveTo>
                                <a:cubicBezTo>
                                  <a:pt x="36" y="47"/>
                                  <a:pt x="34" y="32"/>
                                  <a:pt x="17" y="26"/>
                                </a:cubicBezTo>
                                <a:cubicBezTo>
                                  <a:pt x="0" y="20"/>
                                  <a:pt x="1" y="17"/>
                                  <a:pt x="1" y="17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3" y="0"/>
                                  <a:pt x="28" y="11"/>
                                  <a:pt x="35" y="20"/>
                                </a:cubicBezTo>
                                <a:cubicBezTo>
                                  <a:pt x="41" y="28"/>
                                  <a:pt x="44" y="36"/>
                                  <a:pt x="36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8" name="Freeform 224">
                          <a:extLst>
                            <a:ext uri="{FF2B5EF4-FFF2-40B4-BE49-F238E27FC236}">
                              <a16:creationId xmlns:a16="http://schemas.microsoft.com/office/drawing/2014/main" id="{BD396A21-71F9-41E1-9550-150D4B7241D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4664" y="1588740"/>
                            <a:ext cx="233951" cy="256082"/>
                          </a:xfrm>
                          <a:custGeom>
                            <a:avLst/>
                            <a:gdLst>
                              <a:gd name="T0" fmla="*/ 36 w 43"/>
                              <a:gd name="T1" fmla="*/ 47 h 47"/>
                              <a:gd name="T2" fmla="*/ 17 w 43"/>
                              <a:gd name="T3" fmla="*/ 26 h 47"/>
                              <a:gd name="T4" fmla="*/ 0 w 43"/>
                              <a:gd name="T5" fmla="*/ 17 h 47"/>
                              <a:gd name="T6" fmla="*/ 2 w 43"/>
                              <a:gd name="T7" fmla="*/ 0 h 47"/>
                              <a:gd name="T8" fmla="*/ 34 w 43"/>
                              <a:gd name="T9" fmla="*/ 20 h 47"/>
                              <a:gd name="T10" fmla="*/ 36 w 43"/>
                              <a:gd name="T11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3" h="47">
                                <a:moveTo>
                                  <a:pt x="36" y="47"/>
                                </a:moveTo>
                                <a:cubicBezTo>
                                  <a:pt x="36" y="47"/>
                                  <a:pt x="34" y="32"/>
                                  <a:pt x="17" y="26"/>
                                </a:cubicBezTo>
                                <a:cubicBezTo>
                                  <a:pt x="0" y="20"/>
                                  <a:pt x="0" y="17"/>
                                  <a:pt x="0" y="17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2" y="0"/>
                                  <a:pt x="27" y="11"/>
                                  <a:pt x="34" y="20"/>
                                </a:cubicBezTo>
                                <a:cubicBezTo>
                                  <a:pt x="41" y="28"/>
                                  <a:pt x="43" y="36"/>
                                  <a:pt x="36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9" name="Freeform 225">
                          <a:extLst>
                            <a:ext uri="{FF2B5EF4-FFF2-40B4-BE49-F238E27FC236}">
                              <a16:creationId xmlns:a16="http://schemas.microsoft.com/office/drawing/2014/main" id="{07C115F7-7094-4276-8B54-5B6328C06B4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94217" y="1737330"/>
                            <a:ext cx="170721" cy="354088"/>
                          </a:xfrm>
                          <a:custGeom>
                            <a:avLst/>
                            <a:gdLst>
                              <a:gd name="T0" fmla="*/ 26 w 31"/>
                              <a:gd name="T1" fmla="*/ 0 h 65"/>
                              <a:gd name="T2" fmla="*/ 15 w 31"/>
                              <a:gd name="T3" fmla="*/ 17 h 65"/>
                              <a:gd name="T4" fmla="*/ 8 w 31"/>
                              <a:gd name="T5" fmla="*/ 60 h 65"/>
                              <a:gd name="T6" fmla="*/ 27 w 31"/>
                              <a:gd name="T7" fmla="*/ 65 h 65"/>
                              <a:gd name="T8" fmla="*/ 14 w 31"/>
                              <a:gd name="T9" fmla="*/ 34 h 65"/>
                              <a:gd name="T10" fmla="*/ 23 w 31"/>
                              <a:gd name="T11" fmla="*/ 20 h 65"/>
                              <a:gd name="T12" fmla="*/ 26 w 31"/>
                              <a:gd name="T13" fmla="*/ 0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" h="65">
                                <a:moveTo>
                                  <a:pt x="26" y="0"/>
                                </a:moveTo>
                                <a:cubicBezTo>
                                  <a:pt x="26" y="0"/>
                                  <a:pt x="27" y="8"/>
                                  <a:pt x="15" y="17"/>
                                </a:cubicBezTo>
                                <a:cubicBezTo>
                                  <a:pt x="2" y="26"/>
                                  <a:pt x="0" y="44"/>
                                  <a:pt x="8" y="60"/>
                                </a:cubicBezTo>
                                <a:cubicBezTo>
                                  <a:pt x="27" y="65"/>
                                  <a:pt x="27" y="65"/>
                                  <a:pt x="27" y="65"/>
                                </a:cubicBezTo>
                                <a:cubicBezTo>
                                  <a:pt x="27" y="65"/>
                                  <a:pt x="11" y="44"/>
                                  <a:pt x="14" y="34"/>
                                </a:cubicBezTo>
                                <a:cubicBezTo>
                                  <a:pt x="16" y="23"/>
                                  <a:pt x="23" y="20"/>
                                  <a:pt x="23" y="20"/>
                                </a:cubicBezTo>
                                <a:cubicBezTo>
                                  <a:pt x="23" y="20"/>
                                  <a:pt x="31" y="10"/>
                                  <a:pt x="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0" name="Freeform 226">
                          <a:extLst>
                            <a:ext uri="{FF2B5EF4-FFF2-40B4-BE49-F238E27FC236}">
                              <a16:creationId xmlns:a16="http://schemas.microsoft.com/office/drawing/2014/main" id="{641AA1BB-2DA2-4405-8B9A-2655431B7A5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8409" y="1282074"/>
                            <a:ext cx="275051" cy="173883"/>
                          </a:xfrm>
                          <a:custGeom>
                            <a:avLst/>
                            <a:gdLst>
                              <a:gd name="T0" fmla="*/ 2 w 50"/>
                              <a:gd name="T1" fmla="*/ 12 h 32"/>
                              <a:gd name="T2" fmla="*/ 50 w 50"/>
                              <a:gd name="T3" fmla="*/ 0 h 32"/>
                              <a:gd name="T4" fmla="*/ 45 w 50"/>
                              <a:gd name="T5" fmla="*/ 14 h 32"/>
                              <a:gd name="T6" fmla="*/ 0 w 50"/>
                              <a:gd name="T7" fmla="*/ 29 h 32"/>
                              <a:gd name="T8" fmla="*/ 2 w 50"/>
                              <a:gd name="T9" fmla="*/ 12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32">
                                <a:moveTo>
                                  <a:pt x="2" y="12"/>
                                </a:moveTo>
                                <a:cubicBezTo>
                                  <a:pt x="2" y="12"/>
                                  <a:pt x="35" y="18"/>
                                  <a:pt x="50" y="0"/>
                                </a:cubicBezTo>
                                <a:cubicBezTo>
                                  <a:pt x="50" y="0"/>
                                  <a:pt x="47" y="11"/>
                                  <a:pt x="45" y="14"/>
                                </a:cubicBezTo>
                                <a:cubicBezTo>
                                  <a:pt x="44" y="18"/>
                                  <a:pt x="25" y="32"/>
                                  <a:pt x="0" y="29"/>
                                </a:cubicBez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" name="Freeform 227">
                          <a:extLst>
                            <a:ext uri="{FF2B5EF4-FFF2-40B4-BE49-F238E27FC236}">
                              <a16:creationId xmlns:a16="http://schemas.microsoft.com/office/drawing/2014/main" id="{CF3E4FB9-A2FB-45B8-86AD-5303D89FB0E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4664" y="1528671"/>
                            <a:ext cx="278212" cy="170721"/>
                          </a:xfrm>
                          <a:custGeom>
                            <a:avLst/>
                            <a:gdLst>
                              <a:gd name="T0" fmla="*/ 2 w 51"/>
                              <a:gd name="T1" fmla="*/ 11 h 31"/>
                              <a:gd name="T2" fmla="*/ 50 w 51"/>
                              <a:gd name="T3" fmla="*/ 0 h 31"/>
                              <a:gd name="T4" fmla="*/ 45 w 51"/>
                              <a:gd name="T5" fmla="*/ 14 h 31"/>
                              <a:gd name="T6" fmla="*/ 0 w 51"/>
                              <a:gd name="T7" fmla="*/ 28 h 31"/>
                              <a:gd name="T8" fmla="*/ 2 w 51"/>
                              <a:gd name="T9" fmla="*/ 11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31">
                                <a:moveTo>
                                  <a:pt x="2" y="11"/>
                                </a:moveTo>
                                <a:cubicBezTo>
                                  <a:pt x="2" y="11"/>
                                  <a:pt x="35" y="17"/>
                                  <a:pt x="50" y="0"/>
                                </a:cubicBezTo>
                                <a:cubicBezTo>
                                  <a:pt x="50" y="0"/>
                                  <a:pt x="51" y="6"/>
                                  <a:pt x="45" y="14"/>
                                </a:cubicBezTo>
                                <a:cubicBezTo>
                                  <a:pt x="43" y="17"/>
                                  <a:pt x="25" y="31"/>
                                  <a:pt x="0" y="28"/>
                                </a:cubicBezTo>
                                <a:lnTo>
                                  <a:pt x="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63" name="Group 162">
                        <a:extLst>
                          <a:ext uri="{FF2B5EF4-FFF2-40B4-BE49-F238E27FC236}">
                            <a16:creationId xmlns:a16="http://schemas.microsoft.com/office/drawing/2014/main" id="{C2761793-B183-4DE1-9EF7-A1FE37045769}"/>
                          </a:ext>
                        </a:extLst>
                      </wpg:cNvPr>
                      <wpg:cNvGrpSpPr/>
                      <wpg:grpSpPr>
                        <a:xfrm flipH="1">
                          <a:off x="5695950" y="742950"/>
                          <a:ext cx="651269" cy="888382"/>
                          <a:chOff x="5702822" y="745501"/>
                          <a:chExt cx="651269" cy="888382"/>
                        </a:xfrm>
                      </wpg:grpSpPr>
                      <wps:wsp>
                        <wps:cNvPr id="162" name="Freeform 211">
                          <a:extLst>
                            <a:ext uri="{FF2B5EF4-FFF2-40B4-BE49-F238E27FC236}">
                              <a16:creationId xmlns:a16="http://schemas.microsoft.com/office/drawing/2014/main" id="{C2C8D0FA-2FAB-4D49-9791-66CADC1DE2F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702822" y="745501"/>
                            <a:ext cx="300343" cy="205498"/>
                          </a:xfrm>
                          <a:custGeom>
                            <a:avLst/>
                            <a:gdLst>
                              <a:gd name="T0" fmla="*/ 0 w 55"/>
                              <a:gd name="T1" fmla="*/ 21 h 37"/>
                              <a:gd name="T2" fmla="*/ 47 w 55"/>
                              <a:gd name="T3" fmla="*/ 17 h 37"/>
                              <a:gd name="T4" fmla="*/ 55 w 55"/>
                              <a:gd name="T5" fmla="*/ 37 h 37"/>
                              <a:gd name="T6" fmla="*/ 13 w 55"/>
                              <a:gd name="T7" fmla="*/ 31 h 37"/>
                              <a:gd name="T8" fmla="*/ 0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0" y="21"/>
                                </a:moveTo>
                                <a:cubicBezTo>
                                  <a:pt x="0" y="21"/>
                                  <a:pt x="28" y="0"/>
                                  <a:pt x="47" y="17"/>
                                </a:cubicBezTo>
                                <a:cubicBezTo>
                                  <a:pt x="53" y="24"/>
                                  <a:pt x="55" y="37"/>
                                  <a:pt x="55" y="37"/>
                                </a:cubicBezTo>
                                <a:cubicBezTo>
                                  <a:pt x="55" y="37"/>
                                  <a:pt x="41" y="19"/>
                                  <a:pt x="13" y="31"/>
                                </a:cubicBez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" name="Freeform 212">
                          <a:extLst>
                            <a:ext uri="{FF2B5EF4-FFF2-40B4-BE49-F238E27FC236}">
                              <a16:creationId xmlns:a16="http://schemas.microsoft.com/office/drawing/2014/main" id="{3DA04B14-FAAD-42D0-A161-DBE238BF248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800829" y="1049005"/>
                            <a:ext cx="303504" cy="129622"/>
                          </a:xfrm>
                          <a:custGeom>
                            <a:avLst/>
                            <a:gdLst>
                              <a:gd name="T0" fmla="*/ 55 w 55"/>
                              <a:gd name="T1" fmla="*/ 24 h 24"/>
                              <a:gd name="T2" fmla="*/ 27 w 55"/>
                              <a:gd name="T3" fmla="*/ 18 h 24"/>
                              <a:gd name="T4" fmla="*/ 8 w 55"/>
                              <a:gd name="T5" fmla="*/ 20 h 24"/>
                              <a:gd name="T6" fmla="*/ 0 w 55"/>
                              <a:gd name="T7" fmla="*/ 5 h 24"/>
                              <a:gd name="T8" fmla="*/ 38 w 55"/>
                              <a:gd name="T9" fmla="*/ 3 h 24"/>
                              <a:gd name="T10" fmla="*/ 55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55" y="24"/>
                                </a:moveTo>
                                <a:cubicBezTo>
                                  <a:pt x="55" y="24"/>
                                  <a:pt x="44" y="13"/>
                                  <a:pt x="27" y="18"/>
                                </a:cubicBezTo>
                                <a:cubicBezTo>
                                  <a:pt x="10" y="23"/>
                                  <a:pt x="8" y="20"/>
                                  <a:pt x="8" y="20"/>
                                </a:cubicBezTo>
                                <a:cubicBezTo>
                                  <a:pt x="0" y="5"/>
                                  <a:pt x="0" y="5"/>
                                  <a:pt x="0" y="5"/>
                                </a:cubicBezTo>
                                <a:cubicBezTo>
                                  <a:pt x="0" y="5"/>
                                  <a:pt x="27" y="0"/>
                                  <a:pt x="38" y="3"/>
                                </a:cubicBezTo>
                                <a:cubicBezTo>
                                  <a:pt x="48" y="6"/>
                                  <a:pt x="55" y="11"/>
                                  <a:pt x="55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" name="Freeform 213">
                          <a:extLst>
                            <a:ext uri="{FF2B5EF4-FFF2-40B4-BE49-F238E27FC236}">
                              <a16:creationId xmlns:a16="http://schemas.microsoft.com/office/drawing/2014/main" id="{8CD9D6EE-80AB-43C0-B2F7-8DE1CEB5B92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01997" y="1273472"/>
                            <a:ext cx="294020" cy="129622"/>
                          </a:xfrm>
                          <a:custGeom>
                            <a:avLst/>
                            <a:gdLst>
                              <a:gd name="T0" fmla="*/ 54 w 54"/>
                              <a:gd name="T1" fmla="*/ 24 h 24"/>
                              <a:gd name="T2" fmla="*/ 26 w 54"/>
                              <a:gd name="T3" fmla="*/ 18 h 24"/>
                              <a:gd name="T4" fmla="*/ 8 w 54"/>
                              <a:gd name="T5" fmla="*/ 20 h 24"/>
                              <a:gd name="T6" fmla="*/ 0 w 54"/>
                              <a:gd name="T7" fmla="*/ 6 h 24"/>
                              <a:gd name="T8" fmla="*/ 37 w 54"/>
                              <a:gd name="T9" fmla="*/ 3 h 24"/>
                              <a:gd name="T10" fmla="*/ 54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54" y="24"/>
                                </a:moveTo>
                                <a:cubicBezTo>
                                  <a:pt x="54" y="24"/>
                                  <a:pt x="43" y="13"/>
                                  <a:pt x="26" y="18"/>
                                </a:cubicBezTo>
                                <a:cubicBezTo>
                                  <a:pt x="9" y="23"/>
                                  <a:pt x="8" y="20"/>
                                  <a:pt x="8" y="2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6"/>
                                  <a:pt x="27" y="0"/>
                                  <a:pt x="37" y="3"/>
                                </a:cubicBezTo>
                                <a:cubicBezTo>
                                  <a:pt x="48" y="6"/>
                                  <a:pt x="54" y="11"/>
                                  <a:pt x="54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" name="Freeform 214">
                          <a:extLst>
                            <a:ext uri="{FF2B5EF4-FFF2-40B4-BE49-F238E27FC236}">
                              <a16:creationId xmlns:a16="http://schemas.microsoft.com/office/drawing/2014/main" id="{20F9BBEE-64C5-4358-8B58-9CBDCB00381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126463" y="1305087"/>
                            <a:ext cx="227628" cy="328796"/>
                          </a:xfrm>
                          <a:custGeom>
                            <a:avLst/>
                            <a:gdLst>
                              <a:gd name="T0" fmla="*/ 4 w 42"/>
                              <a:gd name="T1" fmla="*/ 0 h 60"/>
                              <a:gd name="T2" fmla="*/ 5 w 42"/>
                              <a:gd name="T3" fmla="*/ 20 h 60"/>
                              <a:gd name="T4" fmla="*/ 24 w 42"/>
                              <a:gd name="T5" fmla="*/ 60 h 60"/>
                              <a:gd name="T6" fmla="*/ 42 w 42"/>
                              <a:gd name="T7" fmla="*/ 53 h 60"/>
                              <a:gd name="T8" fmla="*/ 14 w 42"/>
                              <a:gd name="T9" fmla="*/ 35 h 60"/>
                              <a:gd name="T10" fmla="*/ 13 w 42"/>
                              <a:gd name="T11" fmla="*/ 18 h 60"/>
                              <a:gd name="T12" fmla="*/ 4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4" y="0"/>
                                </a:moveTo>
                                <a:cubicBezTo>
                                  <a:pt x="4" y="0"/>
                                  <a:pt x="10" y="6"/>
                                  <a:pt x="5" y="20"/>
                                </a:cubicBezTo>
                                <a:cubicBezTo>
                                  <a:pt x="0" y="35"/>
                                  <a:pt x="8" y="51"/>
                                  <a:pt x="24" y="60"/>
                                </a:cubicBezTo>
                                <a:cubicBezTo>
                                  <a:pt x="42" y="53"/>
                                  <a:pt x="42" y="53"/>
                                  <a:pt x="42" y="53"/>
                                </a:cubicBezTo>
                                <a:cubicBezTo>
                                  <a:pt x="42" y="53"/>
                                  <a:pt x="18" y="45"/>
                                  <a:pt x="14" y="35"/>
                                </a:cubicBezTo>
                                <a:cubicBezTo>
                                  <a:pt x="9" y="25"/>
                                  <a:pt x="13" y="18"/>
                                  <a:pt x="13" y="18"/>
                                </a:cubicBezTo>
                                <a:cubicBezTo>
                                  <a:pt x="13" y="18"/>
                                  <a:pt x="15" y="6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7" name="Freeform 215">
                          <a:extLst>
                            <a:ext uri="{FF2B5EF4-FFF2-40B4-BE49-F238E27FC236}">
                              <a16:creationId xmlns:a16="http://schemas.microsoft.com/office/drawing/2014/main" id="{A4A85E9E-D280-4FE8-B79C-BC0099877B1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800829" y="868799"/>
                            <a:ext cx="208659" cy="287697"/>
                          </a:xfrm>
                          <a:custGeom>
                            <a:avLst/>
                            <a:gdLst>
                              <a:gd name="T0" fmla="*/ 0 w 38"/>
                              <a:gd name="T1" fmla="*/ 38 h 53"/>
                              <a:gd name="T2" fmla="*/ 32 w 38"/>
                              <a:gd name="T3" fmla="*/ 0 h 53"/>
                              <a:gd name="T4" fmla="*/ 37 w 38"/>
                              <a:gd name="T5" fmla="*/ 15 h 53"/>
                              <a:gd name="T6" fmla="*/ 8 w 38"/>
                              <a:gd name="T7" fmla="*/ 53 h 53"/>
                              <a:gd name="T8" fmla="*/ 0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0" y="38"/>
                                </a:moveTo>
                                <a:cubicBezTo>
                                  <a:pt x="0" y="38"/>
                                  <a:pt x="30" y="24"/>
                                  <a:pt x="32" y="0"/>
                                </a:cubicBezTo>
                                <a:cubicBezTo>
                                  <a:pt x="32" y="0"/>
                                  <a:pt x="37" y="11"/>
                                  <a:pt x="37" y="15"/>
                                </a:cubicBezTo>
                                <a:cubicBezTo>
                                  <a:pt x="38" y="18"/>
                                  <a:pt x="31" y="41"/>
                                  <a:pt x="8" y="53"/>
                                </a:cubicBez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" name="Freeform 216">
                          <a:extLst>
                            <a:ext uri="{FF2B5EF4-FFF2-40B4-BE49-F238E27FC236}">
                              <a16:creationId xmlns:a16="http://schemas.microsoft.com/office/drawing/2014/main" id="{5B0DD403-000D-46A9-A994-460F06E55CE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01997" y="1096427"/>
                            <a:ext cx="202336" cy="284535"/>
                          </a:xfrm>
                          <a:custGeom>
                            <a:avLst/>
                            <a:gdLst>
                              <a:gd name="T0" fmla="*/ 0 w 37"/>
                              <a:gd name="T1" fmla="*/ 38 h 52"/>
                              <a:gd name="T2" fmla="*/ 32 w 37"/>
                              <a:gd name="T3" fmla="*/ 0 h 52"/>
                              <a:gd name="T4" fmla="*/ 37 w 37"/>
                              <a:gd name="T5" fmla="*/ 15 h 52"/>
                              <a:gd name="T6" fmla="*/ 8 w 37"/>
                              <a:gd name="T7" fmla="*/ 52 h 52"/>
                              <a:gd name="T8" fmla="*/ 0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0" y="38"/>
                                </a:moveTo>
                                <a:cubicBezTo>
                                  <a:pt x="0" y="38"/>
                                  <a:pt x="30" y="24"/>
                                  <a:pt x="32" y="0"/>
                                </a:cubicBezTo>
                                <a:cubicBezTo>
                                  <a:pt x="32" y="0"/>
                                  <a:pt x="37" y="5"/>
                                  <a:pt x="37" y="15"/>
                                </a:cubicBezTo>
                                <a:cubicBezTo>
                                  <a:pt x="37" y="18"/>
                                  <a:pt x="30" y="40"/>
                                  <a:pt x="8" y="52"/>
                                </a:cubicBez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71" name="Freeform 217">
                        <a:extLst>
                          <a:ext uri="{FF2B5EF4-FFF2-40B4-BE49-F238E27FC236}">
                            <a16:creationId xmlns:a16="http://schemas.microsoft.com/office/drawing/2014/main" id="{45B53532-2DD9-40BB-A7AD-FA11EFDDAB0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1475" y="1133475"/>
                          <a:ext cx="300343" cy="205498"/>
                        </a:xfrm>
                        <a:custGeom>
                          <a:avLst/>
                          <a:gdLst>
                            <a:gd name="T0" fmla="*/ 55 w 55"/>
                            <a:gd name="T1" fmla="*/ 21 h 37"/>
                            <a:gd name="T2" fmla="*/ 8 w 55"/>
                            <a:gd name="T3" fmla="*/ 17 h 37"/>
                            <a:gd name="T4" fmla="*/ 0 w 55"/>
                            <a:gd name="T5" fmla="*/ 37 h 37"/>
                            <a:gd name="T6" fmla="*/ 42 w 55"/>
                            <a:gd name="T7" fmla="*/ 31 h 37"/>
                            <a:gd name="T8" fmla="*/ 55 w 55"/>
                            <a:gd name="T9" fmla="*/ 21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" h="37">
                              <a:moveTo>
                                <a:pt x="55" y="21"/>
                              </a:moveTo>
                              <a:cubicBezTo>
                                <a:pt x="55" y="21"/>
                                <a:pt x="27" y="0"/>
                                <a:pt x="8" y="17"/>
                              </a:cubicBezTo>
                              <a:cubicBezTo>
                                <a:pt x="2" y="24"/>
                                <a:pt x="0" y="37"/>
                                <a:pt x="0" y="37"/>
                              </a:cubicBezTo>
                              <a:cubicBezTo>
                                <a:pt x="0" y="37"/>
                                <a:pt x="14" y="19"/>
                                <a:pt x="42" y="31"/>
                              </a:cubicBezTo>
                              <a:lnTo>
                                <a:pt x="55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2" name="Freeform 218">
                        <a:extLst>
                          <a:ext uri="{FF2B5EF4-FFF2-40B4-BE49-F238E27FC236}">
                            <a16:creationId xmlns:a16="http://schemas.microsoft.com/office/drawing/2014/main" id="{135BC918-AF58-4CCC-A584-06E404FD8F5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225" y="1438275"/>
                          <a:ext cx="300343" cy="129622"/>
                        </a:xfrm>
                        <a:custGeom>
                          <a:avLst/>
                          <a:gdLst>
                            <a:gd name="T0" fmla="*/ 0 w 55"/>
                            <a:gd name="T1" fmla="*/ 24 h 24"/>
                            <a:gd name="T2" fmla="*/ 28 w 55"/>
                            <a:gd name="T3" fmla="*/ 18 h 24"/>
                            <a:gd name="T4" fmla="*/ 47 w 55"/>
                            <a:gd name="T5" fmla="*/ 20 h 24"/>
                            <a:gd name="T6" fmla="*/ 55 w 55"/>
                            <a:gd name="T7" fmla="*/ 5 h 24"/>
                            <a:gd name="T8" fmla="*/ 17 w 55"/>
                            <a:gd name="T9" fmla="*/ 3 h 24"/>
                            <a:gd name="T10" fmla="*/ 0 w 55"/>
                            <a:gd name="T1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24">
                              <a:moveTo>
                                <a:pt x="0" y="24"/>
                              </a:moveTo>
                              <a:cubicBezTo>
                                <a:pt x="0" y="24"/>
                                <a:pt x="11" y="13"/>
                                <a:pt x="28" y="18"/>
                              </a:cubicBezTo>
                              <a:cubicBezTo>
                                <a:pt x="45" y="23"/>
                                <a:pt x="47" y="20"/>
                                <a:pt x="47" y="20"/>
                              </a:cubicBezTo>
                              <a:cubicBezTo>
                                <a:pt x="55" y="5"/>
                                <a:pt x="55" y="5"/>
                                <a:pt x="55" y="5"/>
                              </a:cubicBezTo>
                              <a:cubicBezTo>
                                <a:pt x="55" y="5"/>
                                <a:pt x="28" y="0"/>
                                <a:pt x="17" y="3"/>
                              </a:cubicBezTo>
                              <a:cubicBezTo>
                                <a:pt x="7" y="6"/>
                                <a:pt x="0" y="11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3" name="Freeform 219">
                        <a:extLst>
                          <a:ext uri="{FF2B5EF4-FFF2-40B4-BE49-F238E27FC236}">
                            <a16:creationId xmlns:a16="http://schemas.microsoft.com/office/drawing/2014/main" id="{ED35CC5B-D851-4ECB-8B99-1656FE2FFF5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0975" y="1657350"/>
                          <a:ext cx="297181" cy="129622"/>
                        </a:xfrm>
                        <a:custGeom>
                          <a:avLst/>
                          <a:gdLst>
                            <a:gd name="T0" fmla="*/ 0 w 54"/>
                            <a:gd name="T1" fmla="*/ 24 h 24"/>
                            <a:gd name="T2" fmla="*/ 28 w 54"/>
                            <a:gd name="T3" fmla="*/ 18 h 24"/>
                            <a:gd name="T4" fmla="*/ 46 w 54"/>
                            <a:gd name="T5" fmla="*/ 20 h 24"/>
                            <a:gd name="T6" fmla="*/ 54 w 54"/>
                            <a:gd name="T7" fmla="*/ 6 h 24"/>
                            <a:gd name="T8" fmla="*/ 17 w 54"/>
                            <a:gd name="T9" fmla="*/ 3 h 24"/>
                            <a:gd name="T10" fmla="*/ 0 w 54"/>
                            <a:gd name="T1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4" h="24">
                              <a:moveTo>
                                <a:pt x="0" y="24"/>
                              </a:moveTo>
                              <a:cubicBezTo>
                                <a:pt x="0" y="24"/>
                                <a:pt x="10" y="13"/>
                                <a:pt x="28" y="18"/>
                              </a:cubicBezTo>
                              <a:cubicBezTo>
                                <a:pt x="45" y="23"/>
                                <a:pt x="46" y="20"/>
                                <a:pt x="46" y="20"/>
                              </a:cubicBezTo>
                              <a:cubicBezTo>
                                <a:pt x="54" y="6"/>
                                <a:pt x="54" y="6"/>
                                <a:pt x="54" y="6"/>
                              </a:cubicBezTo>
                              <a:cubicBezTo>
                                <a:pt x="54" y="6"/>
                                <a:pt x="27" y="0"/>
                                <a:pt x="17" y="3"/>
                              </a:cubicBezTo>
                              <a:cubicBezTo>
                                <a:pt x="6" y="6"/>
                                <a:pt x="0" y="11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4" name="Freeform 220">
                        <a:extLst>
                          <a:ext uri="{FF2B5EF4-FFF2-40B4-BE49-F238E27FC236}">
                            <a16:creationId xmlns:a16="http://schemas.microsoft.com/office/drawing/2014/main" id="{BA1FFADC-D02C-46AC-960C-5324C8583A7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050" y="1695450"/>
                          <a:ext cx="230790" cy="328796"/>
                        </a:xfrm>
                        <a:custGeom>
                          <a:avLst/>
                          <a:gdLst>
                            <a:gd name="T0" fmla="*/ 38 w 42"/>
                            <a:gd name="T1" fmla="*/ 0 h 60"/>
                            <a:gd name="T2" fmla="*/ 37 w 42"/>
                            <a:gd name="T3" fmla="*/ 20 h 60"/>
                            <a:gd name="T4" fmla="*/ 18 w 42"/>
                            <a:gd name="T5" fmla="*/ 60 h 60"/>
                            <a:gd name="T6" fmla="*/ 0 w 42"/>
                            <a:gd name="T7" fmla="*/ 53 h 60"/>
                            <a:gd name="T8" fmla="*/ 28 w 42"/>
                            <a:gd name="T9" fmla="*/ 35 h 60"/>
                            <a:gd name="T10" fmla="*/ 29 w 42"/>
                            <a:gd name="T11" fmla="*/ 18 h 60"/>
                            <a:gd name="T12" fmla="*/ 38 w 42"/>
                            <a:gd name="T1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2" h="60">
                              <a:moveTo>
                                <a:pt x="38" y="0"/>
                              </a:moveTo>
                              <a:cubicBezTo>
                                <a:pt x="38" y="0"/>
                                <a:pt x="32" y="6"/>
                                <a:pt x="37" y="20"/>
                              </a:cubicBezTo>
                              <a:cubicBezTo>
                                <a:pt x="42" y="35"/>
                                <a:pt x="34" y="51"/>
                                <a:pt x="18" y="60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3"/>
                                <a:pt x="24" y="45"/>
                                <a:pt x="28" y="35"/>
                              </a:cubicBezTo>
                              <a:cubicBezTo>
                                <a:pt x="33" y="25"/>
                                <a:pt x="29" y="18"/>
                                <a:pt x="29" y="18"/>
                              </a:cubicBezTo>
                              <a:cubicBezTo>
                                <a:pt x="29" y="18"/>
                                <a:pt x="27" y="6"/>
                                <a:pt x="3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5" name="Freeform 221">
                        <a:extLst>
                          <a:ext uri="{FF2B5EF4-FFF2-40B4-BE49-F238E27FC236}">
                            <a16:creationId xmlns:a16="http://schemas.microsoft.com/office/drawing/2014/main" id="{AE6F3CA9-7F42-463F-A911-82EE64280F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61950" y="1257300"/>
                          <a:ext cx="208659" cy="287697"/>
                        </a:xfrm>
                        <a:custGeom>
                          <a:avLst/>
                          <a:gdLst>
                            <a:gd name="T0" fmla="*/ 38 w 38"/>
                            <a:gd name="T1" fmla="*/ 38 h 53"/>
                            <a:gd name="T2" fmla="*/ 6 w 38"/>
                            <a:gd name="T3" fmla="*/ 0 h 53"/>
                            <a:gd name="T4" fmla="*/ 1 w 38"/>
                            <a:gd name="T5" fmla="*/ 15 h 53"/>
                            <a:gd name="T6" fmla="*/ 30 w 38"/>
                            <a:gd name="T7" fmla="*/ 53 h 53"/>
                            <a:gd name="T8" fmla="*/ 38 w 38"/>
                            <a:gd name="T9" fmla="*/ 3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" h="53">
                              <a:moveTo>
                                <a:pt x="38" y="38"/>
                              </a:moveTo>
                              <a:cubicBezTo>
                                <a:pt x="38" y="38"/>
                                <a:pt x="8" y="24"/>
                                <a:pt x="6" y="0"/>
                              </a:cubicBezTo>
                              <a:cubicBezTo>
                                <a:pt x="6" y="0"/>
                                <a:pt x="1" y="11"/>
                                <a:pt x="1" y="15"/>
                              </a:cubicBezTo>
                              <a:cubicBezTo>
                                <a:pt x="0" y="18"/>
                                <a:pt x="7" y="41"/>
                                <a:pt x="30" y="53"/>
                              </a:cubicBezTo>
                              <a:lnTo>
                                <a:pt x="38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6" name="Freeform 222">
                        <a:extLst>
                          <a:ext uri="{FF2B5EF4-FFF2-40B4-BE49-F238E27FC236}">
                            <a16:creationId xmlns:a16="http://schemas.microsoft.com/office/drawing/2014/main" id="{8A3B5B6E-2931-4C37-953A-3F388C0E4B4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225" y="1485900"/>
                          <a:ext cx="202336" cy="284535"/>
                        </a:xfrm>
                        <a:custGeom>
                          <a:avLst/>
                          <a:gdLst>
                            <a:gd name="T0" fmla="*/ 37 w 37"/>
                            <a:gd name="T1" fmla="*/ 38 h 52"/>
                            <a:gd name="T2" fmla="*/ 5 w 37"/>
                            <a:gd name="T3" fmla="*/ 0 h 52"/>
                            <a:gd name="T4" fmla="*/ 0 w 37"/>
                            <a:gd name="T5" fmla="*/ 15 h 52"/>
                            <a:gd name="T6" fmla="*/ 29 w 37"/>
                            <a:gd name="T7" fmla="*/ 52 h 52"/>
                            <a:gd name="T8" fmla="*/ 37 w 37"/>
                            <a:gd name="T9" fmla="*/ 3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7" h="52">
                              <a:moveTo>
                                <a:pt x="37" y="38"/>
                              </a:moveTo>
                              <a:cubicBezTo>
                                <a:pt x="37" y="38"/>
                                <a:pt x="7" y="24"/>
                                <a:pt x="5" y="0"/>
                              </a:cubicBezTo>
                              <a:cubicBezTo>
                                <a:pt x="5" y="0"/>
                                <a:pt x="0" y="5"/>
                                <a:pt x="0" y="15"/>
                              </a:cubicBezTo>
                              <a:cubicBezTo>
                                <a:pt x="0" y="18"/>
                                <a:pt x="7" y="40"/>
                                <a:pt x="29" y="52"/>
                              </a:cubicBezTo>
                              <a:lnTo>
                                <a:pt x="37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4C8F676" id="Group 17" o:spid="_x0000_s1026" style="position:absolute;margin-left:0;margin-top:0;width:505.75pt;height:360.05pt;z-index:251798528;mso-width-percent:1000;mso-height-percent:1000;mso-position-horizontal:center;mso-position-horizontal-relative:page;mso-position-vertical:center;mso-position-vertical-relative:page;mso-width-percent:1000;mso-height-percent:1000" coordsize="64227,45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">
              <v:rect id="AutoShape 3" o:spid="_x0000_s1027" style="position:absolute;left:20193;top:4857;width:24066;height:36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<o:lock v:ext="edit" aspectratio="t" text="t"/>
              </v:rect>
              <v:rect id="Rectangle 4" o:spid="_x0000_s1028" style="position:absolute;width:64196;height:4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" fillcolor="#ced5df [671]" stroked="f"/>
              <v:shape id="Freeform 67" o:spid="_x0000_s1029" style="position:absolute;left:53340;top:20669;width:9089;height:7600;visibility:visible;mso-wrap-style:square;v-text-anchor:top" coordsize="13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" path="m7,107v,,49,-75,75,-91c108,,139,55,139,71,139,85,14,116,7,116v-7,,,-9,,-9xe" fillcolor="#00b8ab [3208]" stroked="f">
                <v:path arrowok="t" o:connecttype="custom" o:connectlocs="45776,701070;536238,104833;908988,465196;45776,760038;45776,701070" o:connectangles="0,0,0,0,0"/>
              </v:shape>
              <v:shape id="Freeform 68" o:spid="_x0000_s1030" style="position:absolute;left:54578;top:23050;width:7065;height:4392;visibility:visible;mso-wrap-style:square;v-text-anchor:top" coordsize="108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" path="m,67c,67,89,,101,23,108,43,11,64,,67xe" fillcolor="#00897f [2408]" stroked="f">
                <v:path arrowok="t" o:connecttype="custom" o:connectlocs="0,439218;660770,150776;0,439218" o:connectangles="0,0,0"/>
              </v:shape>
              <v:shape id="Freeform 69" o:spid="_x0000_s1031" style="position:absolute;left:52292;top:16764;width:7142;height:11266;visibility:visible;mso-wrap-style:square;v-text-anchor:top" coordsize="109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" path="m2,160c2,160,,61,14,31,29,,90,31,100,46,109,58,14,164,7,168v-6,4,-5,-8,-5,-8xe" fillcolor="#00b8ab [3208]" stroked="f">
                <v:path arrowok="t" o:connecttype="custom" o:connectlocs="13105,1048083;91733,203066;655234,301324;45866,1100487;13105,1048083" o:connectangles="0,0,0,0,0"/>
              </v:shape>
              <v:shape id="Freeform 70" o:spid="_x0000_s1032" style="position:absolute;left:52959;top:18573;width:5117;height:8059;visibility:visible;mso-wrap-style:square;v-text-anchor:top" coordsize="7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" path="m,123c,123,31,,57,16,78,33,8,113,,123xe" fillcolor="#00897f [2408]" stroked="f">
                <v:path arrowok="t" o:connecttype="custom" o:connectlocs="0,805869;373995,104828;0,805869" o:connectangles="0,0,0"/>
              </v:shape>
              <v:shape id="Freeform 71" o:spid="_x0000_s1033" style="position:absolute;left:45053;top:16764;width:7065;height:11266;visibility:visible;mso-wrap-style:square;v-text-anchor:top" coordsize="108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" path="m107,160v,,1,-99,-13,-129c80,,19,31,8,46,,58,95,164,101,168v7,4,6,-8,6,-8xe" fillcolor="#00b8ab [3208]" stroked="f">
                <v:path arrowok="t" o:connecttype="custom" o:connectlocs="700024,1048083;614974,203066;52338,301324;660770,1100487;700024,1048083" o:connectangles="0,0,0,0,0"/>
              </v:shape>
              <v:shape id="Freeform 72" o:spid="_x0000_s1034" style="position:absolute;left:46386;top:18573;width:5118;height:8059;visibility:visible;mso-wrap-style:square;v-text-anchor:top" coordsize="7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" path="m78,123c78,123,47,,20,16,,33,69,113,78,123xe" fillcolor="#00897f [2408]" stroked="f">
                <v:path arrowok="t" o:connecttype="custom" o:connectlocs="511783,805869;131226,104828;511783,805869" o:connectangles="0,0,0"/>
              </v:shape>
              <v:shape id="Freeform 73" o:spid="_x0000_s1035" style="position:absolute;left:42100;top:20669;width:9090;height:7600;visibility:visible;mso-wrap-style:square;v-text-anchor:top" coordsize="13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" path="m132,107v,,-49,-75,-75,-91c30,,,55,,71v,14,125,45,132,45c139,116,132,107,132,107xe" fillcolor="#00b8ab [3208]" stroked="f">
                <v:path arrowok="t" o:connecttype="custom" o:connectlocs="863212,701070;372750,104833;0,465196;863212,760038;863212,701070" o:connectangles="0,0,0,0,0"/>
              </v:shape>
              <v:shape id="Freeform 74" o:spid="_x0000_s1036" style="position:absolute;left:42767;top:23050;width:7104;height:4392;visibility:visible;mso-wrap-style:square;v-text-anchor:top" coordsize="109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" path="m109,67c109,67,19,,7,23,,43,97,64,109,67xe" fillcolor="#00897f [2408]" stroked="f">
                <v:path arrowok="t" o:connecttype="custom" o:connectlocs="710386,439218;45621,150776;710386,439218" o:connectangles="0,0,0"/>
              </v:shape>
              <v:shape id="Freeform 75" o:spid="_x0000_s1037" style="position:absolute;left:49815;top:25908;width:4851;height:2635;visibility:visible;mso-wrap-style:square;v-text-anchor:top" coordsize="74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" path="m61,c56,,51,2,46,4,41,7,34,7,28,4,24,2,19,,13,,1,,,20,3,28v2,9,6,12,13,12c24,40,37,40,37,40v,,13,,21,c66,40,70,37,72,28,74,20,73,,61,xe" fillcolor="#00897f [2408]" stroked="f">
                <v:path arrowok="t" o:connecttype="custom" o:connectlocs="399837,0;301516,26353;183532,26353;85211,0;19664,184472;104875,263531;242524,263531;380173,263531;471939,184472;399837,0" o:connectangles="0,0,0,0,0,0,0,0,0,0"/>
              </v:shape>
              <v:shape id="Freeform: Shape 206" o:spid="_x0000_s1038" style="position:absolute;left:40290;top:32670;width:23899;height:13024;visibility:visible;mso-wrap-style:square;v-text-anchor:top" coordsize="2389835,130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" path="m,l2389835,r,1121210l2371772,1302376r-2264832,l,xe" fillcolor="#ade7e3 [1943]" stroked="f">
                <v:path arrowok="t" o:connecttype="custom" o:connectlocs="0,0;2389835,0;2389835,1121210;2371772,1302376;106940,1302376" o:connectangles="0,0,0,0,0"/>
              </v:shape>
              <v:shape id="Freeform: Shape 205" o:spid="_x0000_s1039" style="position:absolute;left:59912;top:32670;width:4315;height:13024;visibility:visible;mso-wrap-style:square;v-text-anchor:top" coordsize="431519,130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" path="m11458,l431519,r,1111441l412482,1302376,,1302376,,171868,11458,xe" fillcolor="#78d8d1 [3207]" stroked="f">
                <v:path arrowok="t" o:connecttype="custom" o:connectlocs="11458,0;431519,0;431519,1111441;412482,1302376;0,1302376;0,171868" o:connectangles="0,0,0,0,0,0"/>
              </v:shape>
              <v:shape id="Freeform 80" o:spid="_x0000_s1040" style="position:absolute;left:45243;top:33909;width:14666;height:1031;visibility:visible;mso-wrap-style:square;v-text-anchor:top" coordsize="38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" path="m384,l3,,,27r384,l384,12,384,xe" fillcolor="#78d8d1 [3207]" stroked="f">
                <v:path arrowok="t" o:connecttype="custom" o:connectlocs="1466603,0;11458,0;0,103121;1466603,103121;1466603,45832;1466603,0" o:connectangles="0,0,0,0,0,0"/>
              </v:shape>
              <v:shape id="Freeform 81" o:spid="_x0000_s1041" style="position:absolute;left:46767;top:35433;width:14666;height:1031;visibility:visible;mso-wrap-style:square;v-text-anchor:top" coordsize="38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" path="m384,l3,,,27r384,l384,12,384,e" filled="f" stroked="f">
                <v:path arrowok="t" o:connecttype="custom" o:connectlocs="1466603,0;11458,0;0,103121;1466603,103121;1466603,45832;1466603,0" o:connectangles="0,0,0,0,0,0"/>
              </v:shape>
              <v:shape id="Freeform: Shape 209" o:spid="_x0000_s1042" style="position:absolute;left:59912;top:33813;width:4314;height:1092;visibility:visible;mso-wrap-style:square;v-text-anchor:top" coordsize="431464,109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" path="m431464,r,103223l103121,109193,,109193,,51904,,6073r45832,l431464,xe" fillcolor="#38c3b8 [2407]" stroked="f">
                <v:path arrowok="t" o:connecttype="custom" o:connectlocs="431464,0;431464,103223;103121,109193;0,109193;0,51904;0,6073;45832,6073" o:connectangles="0,0,0,0,0,0,0"/>
              </v:shape>
              <v:shape id="Freeform: Shape 203" o:spid="_x0000_s1043" style="position:absolute;left:39147;top:28289;width:25027;height:5576;visibility:visible;mso-wrap-style:square;v-text-anchor:top" coordsize="2502699,55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" path="m,l2173169,r329530,46742l2502699,551928r-386819,5688l64928,557616,,xe" fillcolor="#ade7e3 [1943]" stroked="f">
                <v:path arrowok="t" o:connecttype="custom" o:connectlocs="0,0;2173169,0;2502699,46742;2502699,551928;2115880,557616;64928,557616" o:connectangles="0,0,0,0,0,0"/>
              </v:shape>
              <v:shape id="Freeform: Shape 202" o:spid="_x0000_s1044" style="position:absolute;left:60293;top:28289;width:3874;height:5576;visibility:visible;mso-wrap-style:square;v-text-anchor:top" coordsize="387451,55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" path="m57289,l387451,46832r,505086l,557616,57289,xe" fillcolor="#78d8d1 [3207]" stroked="f">
                <v:path arrowok="t" o:connecttype="custom" o:connectlocs="57289,0;387451,46832;387451,551918;0,557616" o:connectangles="0,0,0,0"/>
              </v:shape>
              <v:shape id="Freeform 88" o:spid="_x0000_s1045" style="position:absolute;left:40767;top:37909;width:1374;height:2406;visibility:visible;mso-wrap-style:square;v-text-anchor:top" coordsize="21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" path="m3,c2,,1,,,1,3,37,3,37,3,37v,,,,,c13,37,21,29,21,19,21,9,13,,3,e" fillcolor="#00a69c" stroked="f">
                <v:path arrowok="t" o:connecttype="custom" o:connectlocs="19642,0;0,6503;19642,240615;19642,240615;137494,123559;19642,0" o:connectangles="0,0,0,0,0,0"/>
              </v:shape>
              <v:oval id="Oval 89" o:spid="_x0000_s1046" style="position:absolute;left:44577;top:42481;width:240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OL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K1PX9IPkMs7AAAA//8DAFBLAQItABQABgAIAAAAIQDb4fbL7gAAAIUBAAATAAAAAAAAAAAAAAAA&#10;AAAAAABbQ29udGVudF9UeXBlc10ueG1sUEsBAi0AFAAGAAgAAAAhAFr0LFu/AAAAFQEAAAsAAAAA&#10;AAAAAAAAAAAAHwEAAF9yZWxzLy5yZWxzUEsBAi0AFAAGAAgAAAAhADP144vBAAAA2wAAAA8AAAAA&#10;AAAAAAAAAAAABwIAAGRycy9kb3ducmV2LnhtbFBLBQYAAAAAAwADALcAAAD1AgAAAAA=&#10;" fillcolor="#25817a [1607]" stroked="f"/>
              <v:oval id="Oval 90" o:spid="_x0000_s1047" style="position:absolute;left:45339;top:34385;width:2367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" fillcolor="#25817a [1607]" stroked="f"/>
              <v:oval id="Oval 91" o:spid="_x0000_s1048" style="position:absolute;left:49911;top:39147;width:2329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" fillcolor="#25817a [1607]" stroked="f"/>
              <v:shape id="Freeform 92" o:spid="_x0000_s1049" style="position:absolute;left:48577;top:28289;width:2368;height:1298;visibility:visible;mso-wrap-style:square;v-text-anchor:top" coordsize="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" path="m,2c,12,8,20,18,20,28,20,36,12,36,2v,-1,,-1,,-2c,,,,,,,1,,1,,2xe" fillcolor="#25817a [1607]" stroked="f">
                <v:path arrowok="t" o:connecttype="custom" o:connectlocs="0,12986;118398,129856;236795,12986;236795,0;0,0;0,12986" o:connectangles="0,0,0,0,0,0"/>
              </v:shape>
              <v:shape id="Freeform 93" o:spid="_x0000_s1050" style="position:absolute;left:51530;top:32004;width:2406;height:1871;visibility:visible;mso-wrap-style:square;v-text-anchor:top" coordsize="3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" path="m19,c9,,,8,,18v,4,1,7,3,10c34,28,34,28,34,28v2,-3,3,-6,3,-10c37,8,29,,19,xe" fillcolor="#25817a [1607]" stroked="f">
                <v:path arrowok="t" o:connecttype="custom" o:connectlocs="123559,0;0,120308;19509,187145;221105,187145;240614,120308;123559,0" o:connectangles="0,0,0,0,0,0"/>
              </v:shape>
              <v:shape id="Freeform 94" o:spid="_x0000_s1051" style="position:absolute;left:57435;top:28289;width:2406;height:1184;visibility:visible;mso-wrap-style:square;v-text-anchor:top" coordsize="3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" path="m18,18c28,18,37,10,37,,,,,,,,,10,8,18,18,18xe" fillcolor="#25817a [1607]" stroked="f">
                <v:path arrowok="t" o:connecttype="custom" o:connectlocs="117055,118398;240614,0;0,0;117055,118398" o:connectangles="0,0,0,0"/>
              </v:shape>
              <v:shape id="Freeform 95" o:spid="_x0000_s1052" style="position:absolute;left:59436;top:32575;width:2367;height:1337;visibility:visible;mso-wrap-style:square;v-text-anchor:top" coordsize="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" path="m18,c8,,,9,,19v,,,1,,1c14,20,14,20,14,20v22,,22,,22,c36,19,36,19,36,19,36,9,28,,18,xe" fillcolor="#25817a [1607]" stroked="f">
                <v:path arrowok="t" o:connecttype="custom" o:connectlocs="118398,0;0,126991;0,133675;92087,133675;236795,133675;236795,126991;118398,0" o:connectangles="0,0,0,0,0,0,0"/>
              </v:shape>
              <v:shape id="Freeform 96" o:spid="_x0000_s1053" style="position:absolute;left:56197;top:44481;width:2368;height:1184;visibility:visible;mso-wrap-style:square;v-text-anchor:top" coordsize="3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" path="m18,c8,,,8,,18v36,,36,,36,c36,8,28,,18,xe" fillcolor="#25817a [1607]" stroked="f">
                <v:path arrowok="t" o:connecttype="custom" o:connectlocs="118398,0;0,118398;236795,118398;118398,0" o:connectangles="0,0,0,0"/>
              </v:shape>
              <v:oval id="Oval 97" o:spid="_x0000_s1054" style="position:absolute;left:55340;top:37147;width:240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++N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I1NX9IPkMs7AAAA//8DAFBLAQItABQABgAIAAAAIQDb4fbL7gAAAIUBAAATAAAAAAAAAAAAAAAA&#10;AAAAAABbQ29udGVudF9UeXBlc10ueG1sUEsBAi0AFAAGAAgAAAAhAFr0LFu/AAAAFQEAAAsAAAAA&#10;AAAAAAAAAAAAHwEAAF9yZWxzLy5yZWxzUEsBAi0AFAAGAAgAAAAhAM2D743BAAAA2wAAAA8AAAAA&#10;AAAAAAAAAAAABwIAAGRycy9kb3ducmV2LnhtbFBLBQYAAAAAAwADALcAAAD1AgAAAAA=&#10;" fillcolor="#25817a [1607]" stroked="f"/>
              <v:shape id="Freeform: Shape 210" o:spid="_x0000_s1055" style="position:absolute;left:63912;top:34766;width:291;height:1523;visibility:visible;mso-wrap-style:square;v-text-anchor:top" coordsize="29057,15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" path="m29057,r,152298l8015,119373c2841,106671,,92852,,78220,,61962,3247,46111,9131,31479l29057,xe" fillcolor="#25817a [1607]" stroked="f">
                <v:path arrowok="t" o:connecttype="custom" o:connectlocs="29057,0;29057,152298;8015,119373;0,78220;9131,31479" o:connectangles="0,0,0,0,0"/>
              </v:shape>
              <v:shape id="Freeform 99" o:spid="_x0000_s1056" style="position:absolute;left:39147;top:28289;width:1184;height:1298;visibility:visible;mso-wrap-style:square;v-text-anchor:top" coordsize="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" path="m2,20c11,19,18,11,18,2v,-1,,-1,,-2c,,,,,l2,20xe" fillcolor="#00a69c" stroked="f">
                <v:path arrowok="t" o:connecttype="custom" o:connectlocs="13155,129856;118398,12986;118398,0;0,0;13155,129856" o:connectangles="0,0,0,0,0"/>
              </v:shape>
              <v:oval id="Oval 100" o:spid="_x0000_s1057" style="position:absolute;left:42957;top:29622;width:2368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" fillcolor="#25817a [1607]" stroked="f"/>
              <v:oval id="Oval 101" o:spid="_x0000_s1058" style="position:absolute;left:60864;top:40767;width:2368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" fillcolor="#25817a [1607]" stroked="f"/>
              <v:shape id="Freeform 102" o:spid="_x0000_s1059" style="position:absolute;left:2095;top:19145;width:9625;height:8097;visibility:visible;mso-wrap-style:square;v-text-anchor:top" coordsize="147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" path="m140,113v,,-52,-79,-80,-96c32,,,58,,75v,15,132,48,140,48c147,123,140,113,140,113xe" fillcolor="#ff5b38 [3204]" stroked="f">
                <v:path arrowok="t" o:connecttype="custom" o:connectlocs="916627,743860;392840,111908;0,493712;916627,809688;916627,743860" o:connectangles="0,0,0,0,0"/>
              </v:shape>
              <v:shape id="Freeform 103" o:spid="_x0000_s1060" style="position:absolute;left:2857;top:21621;width:7562;height:4660;visibility:visible;mso-wrap-style:square;v-text-anchor:top" coordsize="1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" path="m115,71c115,71,20,,7,24,,45,103,68,115,71xe" fillcolor="#e82800 [2404]" stroked="f">
                <v:path arrowok="t" o:connecttype="custom" o:connectlocs="756217,465953;46031,157505;756217,465953" o:connectangles="0,0,0"/>
              </v:shape>
              <v:shape id="Freeform 104" o:spid="_x0000_s1061" style="position:absolute;left:5238;top:14954;width:7601;height:11992;visibility:visible;mso-wrap-style:square;v-text-anchor:top" coordsize="11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" path="m114,170v,,2,-105,-13,-137c86,,21,33,10,49,,62,101,174,108,179v7,4,6,-9,6,-9xe" fillcolor="#ff5b38 [3204]" stroked="f">
                <v:path arrowok="t" o:connecttype="custom" o:connectlocs="746932,1114062;661755,216259;65520,321112;707620,1173042;746932,1114062" o:connectangles="0,0,0,0,0"/>
              </v:shape>
              <v:shape id="Freeform 105" o:spid="_x0000_s1062" style="position:absolute;left:6762;top:16859;width:5347;height:8670;visibility:visible;mso-wrap-style:square;v-text-anchor:top" coordsize="82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" path="m82,132c82,132,49,,22,18,,36,74,121,82,132xe" fillcolor="#e82800 [2404]" stroked="f">
                <v:path arrowok="t" o:connecttype="custom" o:connectlocs="534699,866978;143456,118224;534699,866978" o:connectangles="0,0,0"/>
              </v:shape>
              <v:shape id="Freeform 106" o:spid="_x0000_s1063" style="position:absolute;left:12954;top:14954;width:7562;height:11992;visibility:visible;mso-wrap-style:square;v-text-anchor:top" coordsize="115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" path="m1,170c1,170,,65,15,33,30,,95,33,106,49,115,62,14,174,7,179,,183,1,170,1,170xe" fillcolor="#ff5b38 [3204]" stroked="f">
                <v:path arrowok="t" o:connecttype="custom" o:connectlocs="6576,1114062;98637,216259;697035,321112;46031,1173042;6576,1114062" o:connectangles="0,0,0,0,0"/>
              </v:shape>
              <v:shape id="Freeform 107" o:spid="_x0000_s1064" style="position:absolute;left:13716;top:16859;width:5461;height:8670;visibility:visible;mso-wrap-style:square;v-text-anchor:top" coordsize="83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" path="m,132c,132,33,,61,18,83,36,9,121,,132xe" fillcolor="#e82800 [2404]" stroked="f">
                <v:path arrowok="t" o:connecttype="custom" o:connectlocs="0,866978;401392,118224;0,866978" o:connectangles="0,0,0"/>
              </v:shape>
              <v:shape id="Freeform 108" o:spid="_x0000_s1065" style="position:absolute;left:14097;top:19145;width:9700;height:8097;visibility:visible;mso-wrap-style:square;v-text-anchor:top" coordsize="14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" path="m8,113v,,52,-79,79,-96c115,,147,58,148,75,148,90,15,123,8,123v-8,,,-10,,-10xe" fillcolor="#ff5b38 [3204]" stroked="f">
                <v:path arrowok="t" o:connecttype="custom" o:connectlocs="52438,743860;570260,111908;970097,493712;52438,809688;52438,743860" o:connectangles="0,0,0,0,0"/>
              </v:shape>
              <v:shape id="Freeform 109" o:spid="_x0000_s1066" style="position:absolute;left:15335;top:21621;width:7600;height:4660;visibility:visible;mso-wrap-style:square;v-text-anchor:top" coordsize="11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" path="m,71c,71,95,,108,24,116,45,13,68,,71xe" fillcolor="#e82800 [2404]" stroked="f">
                <v:path arrowok="t" o:connecttype="custom" o:connectlocs="0,465953;707620,157505;0,465953" o:connectangles="0,0,0"/>
              </v:shape>
              <v:shape id="Freeform 110" o:spid="_x0000_s1067" style="position:absolute;left:10287;top:24765;width:5194;height:2749;visibility:visible;mso-wrap-style:square;v-text-anchor:top" coordsize="79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" path="m14,v6,,12,2,16,4c36,7,43,7,49,4,54,2,59,,65,,78,,79,21,76,30,74,39,70,42,62,42v-8,,-22,,-22,c40,42,26,42,18,42,10,42,5,39,3,30,,21,1,,14,xe" fillcolor="#ff9b87 [1940]" stroked="f">
                <v:path arrowok="t" o:connecttype="custom" o:connectlocs="92049,0;197249,26189;322173,26189;427373,0;499697,196420;407648,274988;262998,274988;118349,274988;19725,196420;92049,0" o:connectangles="0,0,0,0,0,0,0,0,0,0"/>
              </v:shape>
              <v:shape id="Freeform: Shape 189" o:spid="_x0000_s1068" style="position:absolute;left:95;top:31813;width:25529;height:13826;visibility:visible;mso-wrap-style:square;v-text-anchor:top" coordsize="2552924,138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" path="m,l2552924,,2438346,1382581r-2394687,l,966675,,xe" fillcolor="#faaf40 [3205]" stroked="f">
                <v:path arrowok="t" o:connecttype="custom" o:connectlocs="0,0;2552924,0;2438346,1382581;43659,1382581;0,966675" o:connectangles="0,0,0,0,0"/>
              </v:shape>
              <v:shape id="Freeform: Shape 188" o:spid="_x0000_s1069" style="position:absolute;top:31813;width:4829;height:13826;visibility:visible;mso-wrap-style:square;v-text-anchor:top" coordsize="482925,138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" path="m,l471467,r11458,179507l482925,1382581r-431578,l,893437,,xe" fillcolor="#e48a06 [2405]" stroked="f">
                <v:path arrowok="t" o:connecttype="custom" o:connectlocs="0,0;471467,0;482925,179507;482925,1382581;51347,1382581;0,893437" o:connectangles="0,0,0,0,0,0"/>
              </v:shape>
              <v:shape id="Freeform 115" o:spid="_x0000_s1070" style="position:absolute;top:33051;width:20602;height:1026;visibility:visible;mso-wrap-style:square;v-text-anchor:top" coordsize="32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" path="m323,14v,2,-1,3,-3,4c323,18,323,18,323,18v,-4,,-4,,-4m142,1c86,1,86,1,86,1v,7,,7,,7c86,18,86,18,86,18v46,,46,,46,c142,1,142,1,142,1t148,c157,1,157,1,157,1v9,17,9,17,9,17c286,18,286,18,286,18v-2,-1,-3,-4,-2,-7c290,1,290,1,290,1t37,c316,1,316,1,316,1v6,10,6,10,6,10c322,12,322,12,322,12,321,2,321,2,321,2v6,-1,6,-1,6,-1m,c1,17,1,17,1,17v,-6,,-6,,-6c1,11,1,11,1,11,,,,,,,,,,,,e" fillcolor="#e48a06 [2405]" stroked="f">
                <v:path arrowok="t" o:connecttype="custom" o:connectlocs="2035085,79785;2016183,102581;2035085,102581;2035085,79785;894681,5699;541849,5699;541849,45592;541849,102581;831675,102581;894681,5699;1827166,5699;989190,5699;1045895,102581;1801964,102581;1789362,62688;1827166,5699;2060287,5699;1990981,5699;2028784,62688;2028784,68387;2022484,11398;2060287,5699;0,0;6301,96882;6301,62688;6301,62688;0,0;0,0" o:connectangles="0,0,0,0,0,0,0,0,0,0,0,0,0,0,0,0,0,0,0,0,0,0,0,0,0,0,0,0"/>
                <o:lock v:ext="edit" verticies="t"/>
              </v:shape>
              <v:shape id="Freeform: Shape 195" o:spid="_x0000_s1071" style="position:absolute;top:33051;width:4781;height:1173;visibility:visible;mso-wrap-style:square;v-text-anchor:top" coordsize="478196,117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" path="m,l41080,530v74591,964,193937,2505,384890,4972c425970,5502,425970,5502,478196,5502v,,,,,46043c478196,51545,478196,51545,478196,117322v,,,,-110981,c367215,117322,367215,117322,44466,111902l,111156,,xe" fillcolor="#985c04 [1605]" stroked="f">
                <v:path arrowok="t" o:connecttype="custom" o:connectlocs="0,0;41080,530;425970,5502;478196,5502;478196,51545;478196,117322;367215,117322;44466,111902;0,111156" o:connectangles="0,0,0,0,0,0,0,0,0"/>
              </v:shape>
              <v:shape id="Freeform 117" o:spid="_x0000_s1072" style="position:absolute;left:4762;top:35147;width:1375;height:2368;visibility:visible;mso-wrap-style:square;v-text-anchor:top" coordsize="2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" path="m,c,,,,,,,36,,36,,36v15,,15,,15,c19,36,21,31,19,28,5,3,5,3,5,3,4,1,2,,,e" fillcolor="#e48a06 [2405]" stroked="f">
                <v:path arrowok="t" o:connecttype="custom" o:connectlocs="0,0;0,0;0,236796;98210,236796;124399,184175;32737,19733;0,0" o:connectangles="0,0,0,0,0,0,0"/>
              </v:shape>
              <v:shape id="Freeform 118" o:spid="_x0000_s1073" style="position:absolute;left:3524;top:35147;width:1298;height:2368;visibility:visible;mso-wrap-style:square;v-text-anchor:top" coordsize="20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" path="m20,c19,,17,1,16,3,1,28,1,28,1,28v-1,3,1,8,5,8c20,36,20,36,20,36,20,,20,,20,e" fillcolor="#985c04 [1605]" stroked="f">
                <v:path arrowok="t" o:connecttype="custom" o:connectlocs="129855,0;103884,19733;6493,184175;38957,236796;129855,236796;129855,0" o:connectangles="0,0,0,0,0,0"/>
              </v:shape>
              <v:shape id="Freeform: Shape 190" o:spid="_x0000_s1074" style="position:absolute;top:34671;width:585;height:1476;visibility:visible;mso-wrap-style:square;v-text-anchor:top" coordsize="58550,147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" path="m,l8585,14996c19717,34442,34560,60370,54351,94941v13194,26340,-6597,52680,-32985,52680c21366,147621,21366,147621,11471,147621l,147621,,xe" fillcolor="#985c04 [1605]" stroked="f">
                <v:path arrowok="t" o:connecttype="custom" o:connectlocs="0,0;8585,14996;54351,94941;21366,147621;11471,147621;0,147621" o:connectangles="0,0,0,0,0,0"/>
              </v:shape>
              <v:shape id="Freeform 125" o:spid="_x0000_s1075" style="position:absolute;left:8191;top:40195;width:2673;height:2292;visibility:visible;mso-wrap-style:square;v-text-anchor:top" coordsize="41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" path="m21,c19,,17,,16,2,2,27,2,27,2,27v-2,4,,8,4,8c35,35,35,35,35,35v4,,6,-4,4,-8c25,2,25,2,25,2,24,,22,,21,e" fillcolor="#e48a06 [2405]" stroked="f">
                <v:path arrowok="t" o:connecttype="custom" o:connectlocs="136935,0;104331,13095;13041,176778;39124,229157;228225,229157;254308,176778;163018,13095;136935,0" o:connectangles="0,0,0,0,0,0,0,0"/>
              </v:shape>
              <v:shape id="Freeform 126" o:spid="_x0000_s1076" style="position:absolute;left:12668;top:35718;width:2673;height:236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" path="m21,c19,,17,1,16,3,2,28,2,28,2,28v-2,4,,8,4,8c35,36,35,36,35,36v4,,6,-4,5,-8c25,3,25,3,25,3,24,1,22,,21,e" fillcolor="#e48a06 [2405]" stroked="f">
                <v:path arrowok="t" o:connecttype="custom" o:connectlocs="136935,0;104331,19733;13041,184175;39124,236796;228225,236796;260828,184175;163018,19733;136935,0" o:connectangles="0,0,0,0,0,0,0,0"/>
              </v:shape>
              <v:shape id="Freeform 127" o:spid="_x0000_s1077" style="position:absolute;left:22479;top:45339;width:1947;height:267;visibility:visible;mso-wrap-style:square;v-text-anchor:top" coordsize="5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" path="m5,l,7r51,l5,7,5,xe" fillcolor="#f16508" stroked="f">
                <v:path arrowok="t" o:connecttype="custom" o:connectlocs="19096,0;0,26735;194783,26735;19096,26735;19096,0" o:connectangles="0,0,0,0,0"/>
              </v:shape>
              <v:shape id="Freeform 129" o:spid="_x0000_s1078" style="position:absolute;left:20097;top:37909;width:1834;height:2292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" path="m21,c19,,18,1,17,2,2,27,2,27,2,27v-2,4,1,8,5,8c28,35,28,35,28,35,23,,23,,23,v,,-1,,-2,e" fillcolor="#e48a06 [2405]" stroked="f">
                <v:path arrowok="t" o:connecttype="custom" o:connectlocs="137494,0;111304,13095;13095,176778;45831,229157;183325,229157;150588,0;137494,0" o:connectangles="0,0,0,0,0,0,0"/>
              </v:shape>
              <v:shape id="Freeform 130" o:spid="_x0000_s1079" style="position:absolute;left:17907;top:34290;width:2215;height:76;visibility:visible;mso-wrap-style:square;v-text-anchor:top" coordsize="3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" path="m34,c,,,,,,1,1,1,1,2,1v30,,30,,30,c33,1,33,1,34,e" fillcolor="#e48a06 [2405]" stroked="f">
                <v:path arrowok="t" o:connecttype="custom" o:connectlocs="221518,0;0,0;13030,7639;208488,7639;221518,0" o:connectangles="0,0,0,0,0"/>
              </v:shape>
              <v:shape id="Freeform 131" o:spid="_x0000_s1080" style="position:absolute;left:17716;top:33147;width:2597;height:1107;visibility:visible;mso-wrap-style:square;v-text-anchor:top" coordsize="4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" path="m33,c7,,7,,7,,1,10,1,10,1,10v-1,3,,6,2,7c37,17,37,17,37,17v2,-1,3,-2,3,-4c39,11,39,11,39,11v,,,,,-1c33,,33,,33,e" fillcolor="#985c04 [1605]" stroked="f">
                <v:path arrowok="t" o:connecttype="custom" o:connectlocs="214262,0;45449,0;6493,65152;19478,110759;240233,110759;259711,84698;253218,71668;253218,65152;214262,0" o:connectangles="0,0,0,0,0,0,0,0,0"/>
              </v:shape>
              <v:shape id="Freeform 132" o:spid="_x0000_s1081" style="position:absolute;left:8191;top:34290;width:2673;height:725;visibility:visible;mso-wrap-style:square;v-text-anchor:top" coordsize="4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" path="m37,c3,,3,,3,,2,3,2,3,2,3v-2,4,,8,4,8c35,11,35,11,35,11v4,,6,-4,4,-8c37,,37,,37,e" fillcolor="#e48a06 [2405]" stroked="f">
                <v:path arrowok="t" o:connecttype="custom" o:connectlocs="241266,0;19562,0;13041,19791;39124,72566;228225,72566;254308,19791;241266,0" o:connectangles="0,0,0,0,0,0,0"/>
              </v:shape>
              <v:shape id="Freeform 133" o:spid="_x0000_s1082" style="position:absolute;left:8382;top:33147;width:2215;height:1107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" path="m43,l17,,,29r58,l43,xe" fillcolor="#985c04 [1605]" stroked="f">
                <v:path arrowok="t" o:connecttype="custom" o:connectlocs="164229,0;64928,0;0,110759;221518,110759;164229,0" o:connectangles="0,0,0,0,0"/>
              </v:shape>
              <v:shape id="Freeform 134" o:spid="_x0000_s1083" style="position:absolute;left:7810;top:33147;width:2215;height:1107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" path="m43,l17,,,29r58,l43,e" filled="f" stroked="f">
                <v:path arrowok="t" o:connecttype="custom" o:connectlocs="164229,0;64928,0;0,110759;221518,110759;164229,0" o:connectangles="0,0,0,0,0"/>
              </v:shape>
              <v:shape id="Freeform 135" o:spid="_x0000_s1084" style="position:absolute;left:14763;top:42481;width:2750;height:2292;visibility:visible;mso-wrap-style:square;v-text-anchor:top" coordsize="4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" path="m21,c19,,18,1,17,2,2,28,2,28,2,28v-2,3,1,7,5,7c36,35,36,35,36,35v3,,6,-4,4,-7c25,2,25,2,25,2,24,1,23,,21,e" fillcolor="#e48a06 [2405]" stroked="f">
                <v:path arrowok="t" o:connecttype="custom" o:connectlocs="137494,0;111305,13095;13095,183326;45831,229157;235704,229157;261893,183326;163683,13095;137494,0" o:connectangles="0,0,0,0,0,0,0,0"/>
              </v:shape>
              <v:shape id="Freeform 136" o:spid="_x0000_s1085" style="position:absolute;left:4762;top:44196;width:267;height:763;visibility:visible;mso-wrap-style:square;v-text-anchor:top" coordsize="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" path="m,c,12,,12,,12,3,11,4,7,3,5,,,,,,e" fillcolor="#e48a06 [2405]" stroked="f">
                <v:path arrowok="t" o:connecttype="custom" o:connectlocs="0,0;0,76386;20051,31828;0,0" o:connectangles="0,0,0,0"/>
              </v:shape>
              <v:shape id="Freeform 137" o:spid="_x0000_s1086" style="position:absolute;left:2381;top:42672;width:2406;height:2291;visibility:visible;mso-wrap-style:square;v-text-anchor:top" coordsize="37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" path="m21,c19,,17,1,16,2,2,28,2,28,2,28v-2,3,,7,4,7c35,35,35,35,35,35v1,,2,,2,c37,23,37,23,37,23,25,2,25,2,25,2,24,1,23,,21,e" fillcolor="#985c04 [1605]" stroked="f">
                <v:path arrowok="t" o:connecttype="custom" o:connectlocs="136565,0;104049,13095;13006,183326;39018,229157;227608,229157;240614,229157;240614,150589;162577,13095;136565,0" o:connectangles="0,0,0,0,0,0,0,0,0"/>
              </v:shape>
              <v:shape id="Freeform: Shape 196" o:spid="_x0000_s1087" style="position:absolute;top:38957;width:1209;height:2256;visibility:visible;mso-wrap-style:square;v-text-anchor:top" coordsize="120993,225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" path="m,l3847,1422v4982,3273,9963,8184,13284,14731c17131,16153,17131,16153,116765,179837v13284,19642,-6643,45831,-33212,45831c83553,225668,83553,225668,3847,225668v,,,,-3321,-28644l,192489,,xe" fillcolor="#985c04 [1605]" stroked="f">
                <v:path arrowok="t" o:connecttype="custom" o:connectlocs="0,0;3847,1422;17131,16153;116765,179837;83553,225668;3847,225668;526,197024;0,192489" o:connectangles="0,0,0,0,0,0,0,0"/>
              </v:shape>
              <v:shape id="Freeform: Shape 186" o:spid="_x0000_s1088" style="position:absolute;top:27241;width:26733;height:5920;visibility:visible;mso-wrap-style:square;v-text-anchor:top" coordsize="2673331,59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" path="m370307,l2673331,r-68747,591989l427596,591989,,585967,,57162,370307,xe" fillcolor="#faaf40 [3205]" stroked="f">
                <v:path arrowok="t" o:connecttype="custom" o:connectlocs="370307,0;2673331,0;2604584,591989;427596,591989;0,585967;0,57162" o:connectangles="0,0,0,0,0,0"/>
              </v:shape>
              <v:shape id="Freeform: Shape 185" o:spid="_x0000_s1089" style="position:absolute;left:95;top:27241;width:4198;height:5920;visibility:visible;mso-wrap-style:square;v-text-anchor:top" coordsize="419867,59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" path="m362578,r57289,591989l,586076,,55969,362578,xe" fillcolor="#e48a06 [2405]" stroked="f">
                <v:path arrowok="t" o:connecttype="custom" o:connectlocs="362578,0;419867,591989;0,586076;0,55969" o:connectangles="0,0,0,0"/>
              </v:shape>
              <v:shape id="Freeform 145" o:spid="_x0000_s1090" style="position:absolute;left:22383;top:28670;width:2674;height:236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" path="m21,c19,,17,1,16,3,2,28,2,28,2,28v-2,3,,8,4,8c35,36,35,36,35,36v4,,6,-5,4,-8c25,3,25,3,25,3,24,1,22,,21,e" fillcolor="#e48a06 [2405]" stroked="f">
                <v:path arrowok="t" o:connecttype="custom" o:connectlocs="136935,0;104331,19733;13041,184175;39124,236796;228225,236796;254308,184175;163018,19733;136935,0" o:connectangles="0,0,0,0,0,0,0,0"/>
              </v:shape>
              <v:shape id="Freeform 146" o:spid="_x0000_s1091" style="position:absolute;left:15049;top:27241;width:2750;height:1451;visibility:visible;mso-wrap-style:square;v-text-anchor:top" coordsize="4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" path="m31,c10,,10,,10,,2,14,2,14,2,14v-2,4,,8,4,8c35,22,35,22,35,22v4,,7,-4,5,-8c31,,31,,31,e" fillcolor="#e48a06 [2405]" stroked="f">
                <v:path arrowok="t" o:connecttype="custom" o:connectlocs="202967,0;65473,0;13095,92357;39284,145133;229157,145133;261893,92357;202967,0" o:connectangles="0,0,0,0,0,0,0"/>
              </v:shape>
              <v:shape id="Freeform 147" o:spid="_x0000_s1092" style="position:absolute;left:11334;top:29908;width:2750;height:2292;visibility:visible;mso-wrap-style:square;v-text-anchor:top" coordsize="4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" path="m21,c19,,18,1,17,2,2,28,2,28,2,28v-2,3,1,7,5,7c36,35,36,35,36,35v3,,6,-4,4,-7c25,2,25,2,25,2,24,1,23,,21,e" fillcolor="#e48a06 [2405]" stroked="f">
                <v:path arrowok="t" o:connecttype="custom" o:connectlocs="137494,0;111305,13095;13095,183326;45831,229157;235704,229157;261893,183326;163683,13095;137494,0" o:connectangles="0,0,0,0,0,0,0,0"/>
              </v:shape>
              <v:shape id="Freeform 148" o:spid="_x0000_s1093" style="position:absolute;left:3810;top:27908;width:1833;height:2291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" path="m7,c6,,4,1,3,2,,8,,8,,8,3,35,3,35,3,35v19,,19,,19,c26,35,28,31,26,28,12,2,12,2,12,2,11,1,9,,7,e" fillcolor="#e48a06 [2405]" stroked="f">
                <v:path arrowok="t" o:connecttype="custom" o:connectlocs="45831,0;19642,13095;0,52379;19642,229157;144041,229157;170230,183326;78568,13095;45831,0" o:connectangles="0,0,0,0,0,0,0,0"/>
              </v:shape>
              <v:shape id="Freeform 149" o:spid="_x0000_s1094" style="position:absolute;left:2857;top:28384;width:1146;height:1757;visibility:visible;mso-wrap-style:square;v-text-anchor:top" coordsize="1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" path="m14,c2,20,2,20,2,20v-2,3,1,7,5,7c17,27,17,27,17,27,14,,14,,14,e" fillcolor="#985c04 [1605]" stroked="f">
                <v:path arrowok="t" o:connecttype="custom" o:connectlocs="94358,0;13480,130139;47179,175687;114578,175687;94358,0" o:connectangles="0,0,0,0,0"/>
              </v:shape>
              <v:shape id="Freeform 151" o:spid="_x0000_s1095" style="position:absolute;left:21526;top:36576;width:22534;height:9089;visibility:visible;mso-wrap-style:square;v-text-anchor:top" coordsize="590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" path="m,l590,,552,238r-521,l,xe" fillcolor="#ff8a7a [1942]" stroked="f">
                <v:path arrowok="t" o:connecttype="custom" o:connectlocs="0,0;2253374,0;2108241,908990;118398,908990;0,0" o:connectangles="0,0,0,0,0"/>
              </v:shape>
              <v:shape id="Freeform 153" o:spid="_x0000_s1096" style="position:absolute;left:21526;top:36576;width:4927;height:9089;visibility:visible;mso-wrap-style:square;v-text-anchor:top" coordsize="129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" path="m125,l,,31,238r98,l129,31,125,xe" fillcolor="#ff3d22 [3206]" stroked="f">
                <v:path arrowok="t" o:connecttype="custom" o:connectlocs="477410,0;0,0;118398,908990;492687,908990;492687,118398;477410,0" o:connectangles="0,0,0,0,0,0"/>
              </v:shape>
              <v:shape id="Freeform 155" o:spid="_x0000_s1097" style="position:absolute;left:43243;top:41243;width:38;height:573;visibility:visible;mso-wrap-style:square;v-text-anchor:top" coordsize="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" path="m1,l,15r,l1,xe" fillcolor="#74877e" stroked="f">
                <v:path arrowok="t" o:connecttype="custom" o:connectlocs="3819,0;0,57289;0,57289;3819,0" o:connectangles="0,0,0,0"/>
              </v:shape>
              <v:shape id="Freeform 156" o:spid="_x0000_s1098" style="position:absolute;left:44767;top:42767;width:38;height:573;visibility:visible;mso-wrap-style:square;v-text-anchor:top" coordsize="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" path="m1,l,15r,l1,e" filled="f" stroked="f">
                <v:path arrowok="t" o:connecttype="custom" o:connectlocs="3819,0;0,57289;0,57289;3819,0" o:connectangles="0,0,0,0"/>
              </v:shape>
              <v:shape id="Freeform 157" o:spid="_x0000_s1099" style="position:absolute;left:37909;top:40005;width:5614;height:5614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" path="m147,l,147r38,l141,46r1,-15l147,xe" fillcolor="#ff3d22 [3206]" stroked="f">
                <v:path arrowok="t" o:connecttype="custom" o:connectlocs="561434,0;0,561435;145133,561435;538518,175687;542338,118398;561434,0" o:connectangles="0,0,0,0,0,0"/>
              </v:shape>
              <v:shape id="Freeform 159" o:spid="_x0000_s1100" style="position:absolute;left:32480;top:39147;width:7906;height:6493;visibility:visible;mso-wrap-style:square;v-text-anchor:top" coordsize="207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" path="m207,l169,,,170r37,l207,xe" fillcolor="#ff3d22 [3206]" stroked="f">
                <v:path arrowok="t" o:connecttype="custom" o:connectlocs="790590,0;645458,0;0,649278;141313,649278;790590,0" o:connectangles="0,0,0,0,0"/>
              </v:shape>
              <v:shape id="Freeform 161" o:spid="_x0000_s1101" style="position:absolute;left:26955;top:39147;width:7983;height:6493;visibility:visible;mso-wrap-style:square;v-text-anchor:top" coordsize="20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" path="m209,l171,,,170r39,l209,xe" fillcolor="#ff3d22 [3206]" stroked="f">
                <v:path arrowok="t" o:connecttype="custom" o:connectlocs="798229,0;653096,0;0,649278;148952,649278;798229,0" o:connectangles="0,0,0,0,0"/>
              </v:shape>
              <v:shape id="Freeform 163" o:spid="_x0000_s1102" style="position:absolute;left:26384;top:39147;width:3093;height:3017;visibility:visible;mso-wrap-style:square;v-text-anchor:top" coordsize="8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" path="m81,l41,,,42,,79,81,xe" fillcolor="#ff3d22 [3206]" stroked="f">
                <v:path arrowok="t" o:connecttype="custom" o:connectlocs="309361,0;156590,0;0,160410;0,301723;309361,0" o:connectangles="0,0,0,0,0"/>
              </v:shape>
              <v:shape id="Freeform 164" o:spid="_x0000_s1103" style="position:absolute;left:27908;top:40671;width:3093;height:3017;visibility:visible;mso-wrap-style:square;v-text-anchor:top" coordsize="8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" path="m81,l41,,,42,,79,81,e" filled="f" stroked="f">
                <v:path arrowok="t" o:connecttype="custom" o:connectlocs="309361,0;156590,0;0,160410;0,301723;309361,0" o:connectangles="0,0,0,0,0"/>
              </v:shape>
              <v:shape id="Freeform 165" o:spid="_x0000_s1104" style="position:absolute;left:22574;top:40767;width:3857;height:488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" path="m101,l,101r3,27l10,128,101,37,101,xe" fillcolor="#d81a00 [2406]" stroked="f">
                <v:path arrowok="t" o:connecttype="custom" o:connectlocs="385747,0;0,385747;11458,488868;38193,488868;385747,141313;385747,0" o:connectangles="0,0,0,0,0,0"/>
              </v:shape>
              <v:shape id="Freeform 167" o:spid="_x0000_s1105" style="position:absolute;left:21907;top:38671;width:2406;height:2368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" path="m29,l,28,5,62,63,4,29,xe" fillcolor="#d81a00 [2406]" stroked="f">
                <v:path arrowok="t" o:connecttype="custom" o:connectlocs="110759,0;0,106940;19096,236796;240614,15277;110759,0" o:connectangles="0,0,0,0,0"/>
              </v:shape>
              <v:shape id="Freeform 168" o:spid="_x0000_s1106" style="position:absolute;left:23431;top:40195;width:2406;height:2368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" path="m29,l,28,5,62,63,4,29,e" filled="f" stroked="f">
                <v:path arrowok="t" o:connecttype="custom" o:connectlocs="110759,0;0,106940;19096,236796;240614,15277;110759,0" o:connectangles="0,0,0,0,0"/>
              </v:shape>
              <v:shape id="Freeform 169" o:spid="_x0000_s1107" style="position:absolute;left:33718;top:25431;width:8441;height:7028;visibility:visible;mso-wrap-style:square;v-text-anchor:top" coordsize="12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" path="m7,99v,,45,-70,70,-84c101,,129,50,129,66,129,78,13,107,7,107v-7,,,-8,,-8xe" fillcolor="#ffc000 [3209]" stroked="f">
                <v:path arrowok="t" o:connecttype="custom" o:connectlocs="45802,650206;503819,98516;844060,433471;45802,702748;45802,650206" o:connectangles="0,0,0,0,0"/>
              </v:shape>
              <v:shape id="Freeform 170" o:spid="_x0000_s1108" style="position:absolute;left:34956;top:27622;width:6608;height:4048;visibility:visible;mso-wrap-style:square;v-text-anchor:top" coordsize="10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" path="m,62c,62,83,,94,21,101,39,11,60,,62xe" fillcolor="#fff2cc [665]" stroked="f">
                <v:path arrowok="t" o:connecttype="custom" o:connectlocs="0,404844;614941,137125;0,404844" o:connectangles="0,0,0"/>
              </v:shape>
              <v:shape id="Freeform 171" o:spid="_x0000_s1109" style="position:absolute;left:23336;top:25431;width:8479;height:7028;visibility:visible;mso-wrap-style:square;v-text-anchor:top" coordsize="12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" path="m122,99v,,-45,-70,-69,-84c28,,,50,,66v,12,116,41,122,41c129,107,122,99,122,99xe" fillcolor="#ffc000 [3209]" stroked="f">
                <v:path arrowok="t" o:connecttype="custom" o:connectlocs="801871,650206;348354,98516;0,433471;801871,702748;801871,650206" o:connectangles="0,0,0,0,0"/>
              </v:shape>
              <v:shape id="Freeform 172" o:spid="_x0000_s1110" style="position:absolute;left:24003;top:27622;width:6645;height:4048;visibility:visible;mso-wrap-style:square;v-text-anchor:top" coordsize="10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" path="m101,62c101,62,18,,7,21,,39,90,60,101,62xe" fillcolor="#fff2cc [665]" stroked="f">
                <v:path arrowok="t" o:connecttype="custom" o:connectlocs="664554,404844;46058,137125;664554,404844" o:connectangles="0,0,0"/>
              </v:shape>
              <v:shape id="Freeform 173" o:spid="_x0000_s1111" style="position:absolute;left:30861;top:30861;width:3933;height:2024;visibility:visible;mso-wrap-style:square;v-text-anchor:top" coordsize="6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" path="m49,c45,,41,1,37,3,33,5,27,5,23,3,19,1,15,,11,,1,,,15,2,22v2,7,5,9,11,9c19,31,30,31,30,31v,,11,,17,c53,31,56,29,58,22,60,15,59,,49,e" fillcolor="#ffc000 [3209]" stroked="f">
                <v:path arrowok="t" o:connecttype="custom" o:connectlocs="321265,0;242588,19589;150798,19589;72121,0;13113,143654;85234,202422;196693,202422;308152,202422;380273,143654;321265,0" o:connectangles="0,0,0,0,0,0,0,0,0,0"/>
              </v:shape>
              <v:shape id="Freeform 174" o:spid="_x0000_s1112" style="position:absolute;left:21621;top:37623;width:2406;height:1108;visibility:visible;mso-wrap-style:square;v-text-anchor:top" coordsize="6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" path="m,l3,24r33,5l63,2,,xe" fillcolor="#d81a00 [2406]" stroked="f">
                <v:path arrowok="t" o:connecttype="custom" o:connectlocs="0,0;11458,91663;137494,110759;240614,7639;0,0" o:connectangles="0,0,0,0,0"/>
              </v:shape>
              <v:shape id="Freeform 175" o:spid="_x0000_s1113" style="position:absolute;left:23145;top:39147;width:2406;height:1108;visibility:visible;mso-wrap-style:square;v-text-anchor:top" coordsize="6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" path="m,l3,24r33,5l63,2,,e" filled="f" stroked="f">
                <v:path arrowok="t" o:connecttype="custom" o:connectlocs="0,0;11458,91663;137494,110759;240614,7639;0,0" o:connectangles="0,0,0,0,0"/>
              </v:shape>
              <v:shape id="Freeform 176" o:spid="_x0000_s1114" style="position:absolute;left:26384;top:37719;width:3017;height:1413;visibility:visible;mso-wrap-style:square;v-text-anchor:top" coordsize="7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" path="m79,l,,,37r41,l79,xe" fillcolor="#ff3d22 [3206]" stroked="f">
                <v:path arrowok="t" o:connecttype="custom" o:connectlocs="301723,0;0,0;0,141314;156590,141314;301723,0" o:connectangles="0,0,0,0,0"/>
              </v:shape>
              <v:shape id="Freeform 177" o:spid="_x0000_s1115" style="position:absolute;left:27908;top:39243;width:3017;height:1413;visibility:visible;mso-wrap-style:square;v-text-anchor:top" coordsize="7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" path="m79,l,,,37r41,l79,e" filled="f" stroked="f">
                <v:path arrowok="t" o:connecttype="custom" o:connectlocs="301723,0;0,0;0,141314;156590,141314;301723,0" o:connectangles="0,0,0,0,0"/>
              </v:shape>
              <v:shape id="Freeform 178" o:spid="_x0000_s1116" style="position:absolute;left:24288;top:37623;width:2101;height:1490;visibility:visible;mso-wrap-style:square;v-text-anchor:top" coordsize="5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" path="m29,l,31r55,8l55,2,36,2,29,xe" fillcolor="#d81a00 [2406]" stroked="f">
                <v:path arrowok="t" o:connecttype="custom" o:connectlocs="110759,0;0,118398;210060,148952;210060,7639;137494,7639;110759,0" o:connectangles="0,0,0,0,0,0"/>
              </v:shape>
              <v:shape id="Freeform 179" o:spid="_x0000_s1117" style="position:absolute;left:25812;top:39147;width:2101;height:1490;visibility:visible;mso-wrap-style:square;v-text-anchor:top" coordsize="5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" path="m29,l,31r55,8l55,2,36,2,29,e" filled="f" stroked="f">
                <v:path arrowok="t" o:connecttype="custom" o:connectlocs="110759,0;0,118398;210060,148952;210060,7639;137494,7639;110759,0" o:connectangles="0,0,0,0,0,0"/>
              </v:shape>
              <v:shape id="Freeform 180" o:spid="_x0000_s1118" style="position:absolute;left:29527;top:37719;width:14399;height:1413;visibility:visible;mso-wrap-style:square;v-text-anchor:top" coordsize="3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" path="m142,l37,,,37r104,l142,xm284,l180,,142,37r104,l284,xm377,l322,,284,37r86,l377,xe" fillcolor="#ff3d22 [3206]" stroked="f">
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<o:lock v:ext="edit" verticies="t"/>
              </v:shape>
              <v:shape id="Freeform 181" o:spid="_x0000_s1119" style="position:absolute;left:31051;top:39243;width:14399;height:1413;visibility:visible;mso-wrap-style:square;v-text-anchor:top" coordsize="3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" path="m142,l37,,,37r104,l142,m284,l180,,142,37r104,l284,t93,l322,,284,37r86,l377,e" filled="f" stroked="f">
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<o:lock v:ext="edit" verticies="t"/>
              </v:shape>
              <v:shape id="Freeform 182" o:spid="_x0000_s1120" style="position:absolute;left:38957;top:37719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" path="m76,l38,,,37r38,l76,xe" fillcolor="#d81a00 [2406]" stroked="f">
                <v:path arrowok="t" o:connecttype="custom" o:connectlocs="290265,0;145133,0;0,141314;145133,141314;290265,0" o:connectangles="0,0,0,0,0"/>
              </v:shape>
              <v:shape id="Freeform 183" o:spid="_x0000_s1121" style="position:absolute;left:40481;top:39243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" path="m76,l38,,,37r38,l76,e" filled="f" stroked="f">
                <v:path arrowok="t" o:connecttype="custom" o:connectlocs="290265,0;145133,0;0,141314;145133,141314;290265,0" o:connectangles="0,0,0,0,0"/>
              </v:shape>
              <v:shape id="Freeform 184" o:spid="_x0000_s1122" style="position:absolute;left:33528;top:37719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" path="m76,l38,,,37r38,l76,xe" fillcolor="#d81a00 [2406]" stroked="f">
                <v:path arrowok="t" o:connecttype="custom" o:connectlocs="290265,0;145133,0;0,141314;145133,141314;290265,0" o:connectangles="0,0,0,0,0"/>
              </v:shape>
              <v:shape id="Freeform 185" o:spid="_x0000_s1123" style="position:absolute;left:35052;top:39243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" path="m76,l38,,,37r38,l76,e" filled="f" stroked="f">
                <v:path arrowok="t" o:connecttype="custom" o:connectlocs="290265,0;145133,0;0,141314;145133,141314;290265,0" o:connectangles="0,0,0,0,0"/>
              </v:shape>
              <v:shape id="Freeform 186" o:spid="_x0000_s1124" style="position:absolute;left:28003;top:37719;width:2941;height:1413;visibility:visible;mso-wrap-style:square;v-text-anchor:top" coordsize="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" path="m77,l38,,,37r40,l77,xe" fillcolor="#d81a00 [2406]" stroked="f">
                <v:path arrowok="t" o:connecttype="custom" o:connectlocs="294084,0;145132,0;0,141314;152771,141314;294084,0" o:connectangles="0,0,0,0,0"/>
              </v:shape>
              <v:shape id="Freeform 187" o:spid="_x0000_s1125" style="position:absolute;left:29527;top:39243;width:2941;height:1413;visibility:visible;mso-wrap-style:square;v-text-anchor:top" coordsize="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" path="m77,l38,,,37r40,l77,e" filled="f" stroked="f">
                <v:path arrowok="t" o:connecttype="custom" o:connectlocs="294084,0;145132,0;0,141314;152771,141314;294084,0" o:connectangles="0,0,0,0,0"/>
              </v:shape>
              <v:shape id="Freeform 188" o:spid="_x0000_s1126" style="position:absolute;left:23050;top:37623;width:2406;height:1184;visibility:visible;mso-wrap-style:square;v-text-anchor:top" coordsize="6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" path="m27,l,27r34,4l63,,27,xe" fillcolor="#8f1100 [1606]" stroked="f">
                <v:path arrowok="t" o:connecttype="custom" o:connectlocs="103120,0;0,103121;129855,118398;240614,0;103120,0" o:connectangles="0,0,0,0,0"/>
              </v:shape>
              <v:shape id="Freeform 189" o:spid="_x0000_s1127" style="position:absolute;left:24574;top:39147;width:2406;height:1184;visibility:visible;mso-wrap-style:square;v-text-anchor:top" coordsize="6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" path="m27,l,27r34,4l63,,27,e" filled="f" stroked="f">
                <v:path arrowok="t" o:connecttype="custom" o:connectlocs="103120,0;0,103121;129855,118398;240614,0;103120,0" o:connectangles="0,0,0,0,0"/>
              </v:shape>
              <v:shape id="Freeform 190" o:spid="_x0000_s1128" style="position:absolute;left:20193;top:32480;width:25360;height:5270;visibility:visible;mso-wrap-style:square;v-text-anchor:top" coordsize="66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" path="m130,l,19,19,134r125,4l646,138,664,,130,xe" fillcolor="#ff8a7a [1942]" stroked="f">
                <v:path arrowok="t" o:connecttype="custom" o:connectlocs="496506,0;0,72566;72566,511784;549976,527061;2467253,527061;2536000,0;496506,0" o:connectangles="0,0,0,0,0,0,0"/>
              </v:shape>
              <v:shape id="Freeform 191" o:spid="_x0000_s1129" style="position:absolute;left:21717;top:34004;width:25360;height:5270;visibility:visible;mso-wrap-style:square;v-text-anchor:top" coordsize="66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" path="m130,l,19,19,134r125,4l646,138,664,,130,e" filled="f" stroked="f">
                <v:path arrowok="t" o:connecttype="custom" o:connectlocs="496506,0;0,72566;72566,511784;549976,527061;2467253,527061;2536000,0;496506,0" o:connectangles="0,0,0,0,0,0,0"/>
              </v:shape>
              <v:shape id="Freeform 192" o:spid="_x0000_s1130" style="position:absolute;left:20193;top:32480;width:5499;height:5270;visibility:visible;mso-wrap-style:square;v-text-anchor:top" coordsize="14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" path="m130,l,19,19,134r125,4l130,xe" fillcolor="#ff3d22 [3206]" stroked="f">
                <v:path arrowok="t" o:connecttype="custom" o:connectlocs="496506,0;0,72566;72566,511784;549976,527061;496506,0" o:connectangles="0,0,0,0,0"/>
              </v:shape>
              <v:shape id="Freeform 193" o:spid="_x0000_s1131" style="position:absolute;left:21717;top:34004;width:5499;height:5270;visibility:visible;mso-wrap-style:square;v-text-anchor:top" coordsize="14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" path="m130,l,19,19,134r125,4l130,e" filled="f" stroked="f">
                <v:path arrowok="t" o:connecttype="custom" o:connectlocs="496506,0;0,72566;72566,511784;549976,527061;496506,0" o:connectangles="0,0,0,0,0"/>
              </v:shape>
              <v:shape id="Freeform 194" o:spid="_x0000_s1132" style="position:absolute;left:25146;top:32480;width:1260;height:1260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" path="m33,l26,,,,4,33,33,xe" fillcolor="#ff3d22 [3206]" stroked="f">
                <v:path arrowok="t" o:connecttype="custom" o:connectlocs="126036,0;99301,0;0,0;15277,126036;126036,0" o:connectangles="0,0,0,0,0"/>
              </v:shape>
              <v:shape id="Freeform 195" o:spid="_x0000_s1133" style="position:absolute;left:26670;top:34004;width:1260;height:1260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" path="m33,l26,,,,4,33,33,e" filled="f" stroked="f">
                <v:path arrowok="t" o:connecttype="custom" o:connectlocs="126036,0;99301,0;0,0;15277,126036;126036,0" o:connectangles="0,0,0,0,0"/>
              </v:shape>
              <v:shape id="Freeform 196" o:spid="_x0000_s1134" style="position:absolute;left:20859;top:32480;width:4469;height:5118;visibility:visible;mso-wrap-style:square;v-text-anchor:top" coordsize="1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" path="m113,r-7,l,126r2,8l28,134,117,33,113,xe" fillcolor="#d81a00 [2406]" stroked="f">
                <v:path arrowok="t" o:connecttype="custom" o:connectlocs="431578,0;404843,0;0,481230;7639,511784;106940,511784;446855,126036;431578,0" o:connectangles="0,0,0,0,0,0,0"/>
              </v:shape>
              <v:shape id="Freeform 197" o:spid="_x0000_s1135" style="position:absolute;left:22383;top:34004;width:4469;height:5118;visibility:visible;mso-wrap-style:square;v-text-anchor:top" coordsize="1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" path="m113,r-7,l,126r2,8l28,134,117,33,113,e" filled="f" stroked="f">
                <v:path arrowok="t" o:connecttype="custom" o:connectlocs="431578,0;404843,0;0,481230;7639,511784;106940,511784;446855,126036;431578,0" o:connectangles="0,0,0,0,0,0,0"/>
              </v:shape>
              <v:shape id="Freeform 198" o:spid="_x0000_s1136" style="position:absolute;left:26765;top:32480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" path="m175,l138,,,138r38,l175,xe" fillcolor="#ff3d22 [3206]" stroked="f">
                <v:path arrowok="t" o:connecttype="custom" o:connectlocs="668374,0;527061,0;0,527061;145133,527061;668374,0" o:connectangles="0,0,0,0,0"/>
              </v:shape>
              <v:shape id="Freeform 199" o:spid="_x0000_s1137" style="position:absolute;left:28289;top:34004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" path="m175,l138,,,138r38,l175,e" filled="f" stroked="f">
                <v:path arrowok="t" o:connecttype="custom" o:connectlocs="668374,0;527061,0;0,527061;145133,527061;668374,0" o:connectangles="0,0,0,0,0"/>
              </v:shape>
              <v:shape id="Freeform 200" o:spid="_x0000_s1138" style="position:absolute;left:32289;top:32480;width:6646;height:5270;visibility:visible;mso-wrap-style:square;v-text-anchor:top" coordsize="1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" path="m174,l137,,,138r37,l174,xe" fillcolor="#ff3d22 [3206]" stroked="f">
                <v:path arrowok="t" o:connecttype="custom" o:connectlocs="664554,0;523241,0;0,527061;141313,527061;664554,0" o:connectangles="0,0,0,0,0"/>
              </v:shape>
              <v:shape id="Freeform 201" o:spid="_x0000_s1139" style="position:absolute;left:33813;top:34004;width:6646;height:5270;visibility:visible;mso-wrap-style:square;v-text-anchor:top" coordsize="1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" path="m174,l137,,,138r37,l174,e" filled="f" stroked="f">
                <v:path arrowok="t" o:connecttype="custom" o:connectlocs="664554,0;523241,0;0,527061;141313,527061;664554,0" o:connectangles="0,0,0,0,0"/>
              </v:shape>
              <v:shape id="Freeform 202" o:spid="_x0000_s1140" style="position:absolute;left:37685;top:32474;width:7119;height:5143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" path="m175,l136,,,138r38,l175,xe" fillcolor="#ff3d22 [3206]" stroked="f">
                <v:path arrowok="t" o:connecttype="custom" o:connectlocs="711935,0;553275,0;0,514258;154592,514258;711935,0" o:connectangles="0,0,0,0,0"/>
              </v:shape>
              <v:shape id="Freeform 203" o:spid="_x0000_s1141" style="position:absolute;left:39338;top:34004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" path="m175,l136,,,138r38,l175,e" filled="f" stroked="f">
                <v:path arrowok="t" o:connecttype="custom" o:connectlocs="668374,0;519422,0;0,527061;145133,527061;668374,0" o:connectangles="0,0,0,0,0"/>
              </v:shape>
              <v:shape id="Freeform 204" o:spid="_x0000_s1142" style="position:absolute;left:44862;top:36099;width:229;height:1643;visibility:visible;mso-wrap-style:square;v-text-anchor:top" coordsize="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" path="m6,r,l,43,6,xe" fillcolor="#74877e" stroked="f">
                <v:path arrowok="t" o:connecttype="custom" o:connectlocs="22916,0;22916,0;0,164229;22916,0" o:connectangles="0,0,0,0"/>
              </v:shape>
              <v:shape id="Freeform 205" o:spid="_x0000_s1143" style="position:absolute;left:46386;top:37623;width:229;height:1643;visibility:visible;mso-wrap-style:square;v-text-anchor:top" coordsize="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" path="m6,r,l,43,6,e" filled="f" stroked="f">
                <v:path arrowok="t" o:connecttype="custom" o:connectlocs="22916,0;22916,0;0,164229;22916,0" o:connectangles="0,0,0,0"/>
              </v:shape>
              <v:shape id="Freeform 206" o:spid="_x0000_s1144" style="position:absolute;left:43434;top:36099;width:1642;height:16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" path="m43,l,43r37,l43,xe" fillcolor="#ff3d22 [3206]" stroked="f">
                <v:path arrowok="t" o:connecttype="custom" o:connectlocs="164229,0;0,164229;141313,164229;164229,0" o:connectangles="0,0,0,0"/>
              </v:shape>
              <v:shape id="Freeform 207" o:spid="_x0000_s1145" style="position:absolute;left:44958;top:37623;width:1642;height:16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" path="m43,l,43r37,l43,e" filled="f" stroked="f">
                <v:path arrowok="t" o:connecttype="custom" o:connectlocs="164229,0;0,164229;141313,164229;164229,0" o:connectangles="0,0,0,0"/>
              </v:shape>
              <v:group id="Group 149" o:spid="_x0000_s1146" style="position:absolute;left:33718;top:17049;width:6513;height:8884" coordorigin="33705,17091" coordsize="6512,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217" o:spid="_x0000_s1147" style="position:absolute;left:37215;top:17091;width:3003;height:2055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" path="m55,21c55,21,27,,8,17,2,24,,37,,37v,,14,-18,42,-6l55,21xe" fillcolor="#e82800 [2404]" stroked="f">
                  <v:path arrowok="t" o:connecttype="custom" o:connectlocs="300343,116634;43686,94418;0,205498;229353,172174;300343,116634" o:connectangles="0,0,0,0,0"/>
                </v:shape>
                <v:shape id="Freeform 218" o:spid="_x0000_s1148" style="position:absolute;left:36234;top:20126;width:3004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" path="m,24v,,11,-11,28,-6c45,23,47,20,47,20,55,5,55,5,55,5,55,5,28,,17,3,7,6,,11,,24xe" fillcolor="#e82800 [2404]" stroked="f">
                  <v:path arrowok="t" o:connecttype="custom" o:connectlocs="0,129622;152902,97217;256657,108018;300343,27005;92833,16203;0,129622" o:connectangles="0,0,0,0,0,0"/>
                </v:shape>
                <v:shape id="Freeform 219" o:spid="_x0000_s1149" style="position:absolute;left:35286;top:22370;width:2972;height:1297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" path="m,24v,,10,-11,28,-6c45,23,46,20,46,20,54,6,54,6,54,6,54,6,27,,17,3,6,6,,11,,24xe" fillcolor="#e82800 [2404]" stroked="f">
                  <v:path arrowok="t" o:connecttype="custom" o:connectlocs="0,129622;154094,97217;253154,108018;297181,32406;93557,16203;0,129622" o:connectangles="0,0,0,0,0,0"/>
                </v:shape>
                <v:shape id="Freeform 220" o:spid="_x0000_s1150" style="position:absolute;left:33705;top:22686;width:2308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" path="m38,v,,-6,6,-1,20c42,35,34,51,18,60,,53,,53,,53v,,24,-8,28,-18c33,25,29,18,29,18,29,18,27,6,38,xe" fillcolor="#ff5b38 [3204]" stroked="f">
                  <v:path arrowok="t" o:connecttype="custom" o:connectlocs="208810,0;203315,109599;98910,328796;0,290436;153860,191798;159355,98639;208810,0" o:connectangles="0,0,0,0,0,0,0"/>
                </v:shape>
                <v:shape id="Freeform 221" o:spid="_x0000_s1151" style="position:absolute;left:37151;top:18324;width:2087;height:2877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" path="m38,38c38,38,8,24,6,,6,,1,11,1,15,,18,7,41,30,53l38,38xe" fillcolor="#ff5b38 [3204]" stroked="f">
                  <v:path arrowok="t" o:connecttype="custom" o:connectlocs="208659,206273;32946,0;5491,81424;164731,287697;208659,206273" o:connectangles="0,0,0,0,0"/>
                </v:shape>
                <v:shape id="Freeform 222" o:spid="_x0000_s1152" style="position:absolute;left:36234;top:20600;width:2024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" path="m37,38c37,38,7,24,5,,5,,,5,,15v,3,7,25,29,37l37,38xe" fillcolor="#ff5b38 [3204]" stroked="f">
                  <v:path arrowok="t" o:connecttype="custom" o:connectlocs="202336,207929;27343,0;0,82077;158588,284535;202336,207929" o:connectangles="0,0,0,0,0"/>
                </v:shape>
              </v:group>
              <v:group id="Group 156" o:spid="_x0000_s1153" style="position:absolute;left:26193;top:12858;width:3288;height:8094" coordorigin="26246,12820" coordsize="3287,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23" o:spid="_x0000_s1154" style="position:absolute;left:26720;top:13484;width:2403;height:2561;visibility:visible;mso-wrap-style:square;v-text-anchor:top" coordsize="44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" path="m36,47v,,-2,-15,-19,-21c,20,1,17,1,17,3,,3,,3,v,,25,11,32,20c41,28,44,36,36,47xe" fillcolor="#00897f [2408]" stroked="f">
                  <v:path arrowok="t" o:connecttype="custom" o:connectlocs="196588,256082;92833,141662;5461,92625;16382,0;191127,108971;196588,256082" o:connectangles="0,0,0,0,0,0"/>
                </v:shape>
                <v:shape id="Freeform 224" o:spid="_x0000_s1155" style="position:absolute;left:26246;top:15887;width:2340;height:2561;visibility:visible;mso-wrap-style:square;v-text-anchor:top" coordsize="43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" path="m36,47v,,-2,-15,-19,-21c,20,,17,,17,2,,2,,2,v,,25,11,32,20c41,28,43,36,36,47xe" fillcolor="#00897f [2408]" stroked="f">
                  <v:path arrowok="t" o:connecttype="custom" o:connectlocs="195866,256082;92492,141662;0,92625;10881,0;184985,108971;195866,256082" o:connectangles="0,0,0,0,0,0"/>
                </v:shape>
                <v:shape id="Freeform 225" o:spid="_x0000_s1156" style="position:absolute;left:26942;top:17373;width:1707;height:3541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" path="m26,v,,1,8,-11,17c2,26,,44,8,60v19,5,19,5,19,5c27,65,11,44,14,34,16,23,23,20,23,20v,,8,-10,3,-20xe" fillcolor="#00b8ab [3208]" stroked="f">
                  <v:path arrowok="t" o:connecttype="custom" o:connectlocs="143185,0;82607,92608;44057,326850;148692,354088;77100,185215;126664,108950;143185,0" o:connectangles="0,0,0,0,0,0,0"/>
                </v:shape>
                <v:shape id="Freeform 226" o:spid="_x0000_s1157" style="position:absolute;left:26784;top:12820;width:2750;height:1739;visibility:visible;mso-wrap-style:square;v-text-anchor:top" coordsize="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" path="m2,12v,,33,6,48,-12c50,,47,11,45,14,44,18,25,32,,29l2,12xe" fillcolor="#00b8ab [3208]" stroked="f">
                  <v:path arrowok="t" o:connecttype="custom" o:connectlocs="11002,65206;275051,0;247546,76074;0,157581;11002,65206" o:connectangles="0,0,0,0,0"/>
                </v:shape>
                <v:shape id="Freeform 227" o:spid="_x0000_s1158" style="position:absolute;left:26246;top:15286;width:2782;height:1707;visibility:visible;mso-wrap-style:square;v-text-anchor:top" coordsize="5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" path="m2,11v,,33,6,48,-11c50,,51,6,45,14,43,17,25,31,,28l2,11xe" fillcolor="#00b8ab [3208]" stroked="f">
                  <v:path arrowok="t" o:connecttype="custom" o:connectlocs="10910,60578;272757,0;245481,77100;0,154200;10910,60578" o:connectangles="0,0,0,0,0"/>
                </v:shape>
              </v:group>
              <v:group id="Group 162" o:spid="_x0000_s1159" style="position:absolute;left:56959;top:7429;width:6513;height:8884;flip:x" coordorigin="57028,7455" coordsize="6512,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">
                <v:shape id="Freeform 211" o:spid="_x0000_s1160" style="position:absolute;left:57028;top:7455;width:3003;height:2054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" path="m,21c,21,28,,47,17v6,7,8,20,8,20c55,37,41,19,13,31l,21xe" fillcolor="#bf8f00 [2409]" stroked="f">
                  <v:path arrowok="t" o:connecttype="custom" o:connectlocs="0,116634;256657,94418;300343,205498;70990,172174;0,116634" o:connectangles="0,0,0,0,0"/>
                </v:shape>
                <v:shape id="Freeform 212" o:spid="_x0000_s1161" style="position:absolute;left:58008;top:10490;width:3035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" path="m55,24v,,-11,-11,-28,-6c10,23,8,20,8,20,,5,,5,,5,,5,27,,38,3v10,3,17,8,17,21xe" fillcolor="#bf8f00 [2409]" stroked="f">
                  <v:path arrowok="t" o:connecttype="custom" o:connectlocs="303504,129622;148993,97217;44146,108018;0,27005;209694,16203;303504,129622" o:connectangles="0,0,0,0,0,0"/>
                </v:shape>
                <v:shape id="Freeform 213" o:spid="_x0000_s1162" style="position:absolute;left:59019;top:12734;width:2941;height:1296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" path="m54,24v,,-11,-11,-28,-6c9,23,8,20,8,20,,6,,6,,6,,6,27,,37,3v11,3,17,8,17,21xe" fillcolor="#bf8f00 [2409]" stroked="f">
                  <v:path arrowok="t" o:connecttype="custom" o:connectlocs="294020,129622;141565,97217;43559,108018;0,32406;201458,16203;294020,129622" o:connectangles="0,0,0,0,0,0"/>
                </v:shape>
                <v:shape id="Freeform 214" o:spid="_x0000_s1163" style="position:absolute;left:61264;top:13050;width:2276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" path="m4,v,,6,6,1,20c,35,8,51,24,60,42,53,42,53,42,53v,,-24,-8,-28,-18c9,25,13,18,13,18,13,18,15,6,4,xe" fillcolor="#ffc000 [3209]" stroked="f">
                  <v:path arrowok="t" o:connecttype="custom" o:connectlocs="21679,0;27099,109599;130073,328796;227628,290436;75876,191798;70456,98639;21679,0" o:connectangles="0,0,0,0,0,0,0"/>
                </v:shape>
                <v:shape id="Freeform 215" o:spid="_x0000_s1164" style="position:absolute;left:58008;top:8687;width:2086;height:2877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" path="m,38c,38,30,24,32,v,,5,11,5,15c38,18,31,41,8,53l,38xe" fillcolor="#ffc000 [3209]" stroked="f">
                  <v:path arrowok="t" o:connecttype="custom" o:connectlocs="0,206273;175713,0;203168,81424;43928,287697;0,206273" o:connectangles="0,0,0,0,0"/>
                </v:shape>
                <v:shape id="Freeform 216" o:spid="_x0000_s1165" style="position:absolute;left:59019;top:10964;width:2024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" path="m,38c,38,30,24,32,v,,5,5,5,15c37,18,30,40,8,52l,38xe" fillcolor="#ffc000 [3209]" stroked="f">
                  <v:path arrowok="t" o:connecttype="custom" o:connectlocs="0,207929;174993,0;202336,82077;43748,284535;0,207929" o:connectangles="0,0,0,0,0"/>
                </v:shape>
              </v:group>
              <v:shape id="Freeform 217" o:spid="_x0000_s1166" style="position:absolute;left:3714;top:11334;width:3004;height:2055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" path="m55,21c55,21,27,,8,17,2,24,,37,,37v,,14,-18,42,-6l55,21xe" fillcolor="#e82800 [2404]" stroked="f">
                <v:path arrowok="t" o:connecttype="custom" o:connectlocs="300343,116634;43686,94418;0,205498;229353,172174;300343,116634" o:connectangles="0,0,0,0,0"/>
              </v:shape>
              <v:shape id="Freeform 218" o:spid="_x0000_s1167" style="position:absolute;left:2762;top:14382;width:3003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" path="m,24v,,11,-11,28,-6c45,23,47,20,47,20,55,5,55,5,55,5,55,5,28,,17,3,7,6,,11,,24xe" fillcolor="#e82800 [2404]" stroked="f">
                <v:path arrowok="t" o:connecttype="custom" o:connectlocs="0,129622;152902,97217;256657,108018;300343,27005;92833,16203;0,129622" o:connectangles="0,0,0,0,0,0"/>
              </v:shape>
              <v:shape id="Freeform 219" o:spid="_x0000_s1168" style="position:absolute;left:1809;top:16573;width:2972;height:1296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" path="m,24v,,10,-11,28,-6c45,23,46,20,46,20,54,6,54,6,54,6,54,6,27,,17,3,6,6,,11,,24xe" fillcolor="#e82800 [2404]" stroked="f">
                <v:path arrowok="t" o:connecttype="custom" o:connectlocs="0,129622;154094,97217;253154,108018;297181,32406;93557,16203;0,129622" o:connectangles="0,0,0,0,0,0"/>
              </v:shape>
              <v:shape id="Freeform 220" o:spid="_x0000_s1169" style="position:absolute;left:190;top:16954;width:2308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" path="m38,v,,-6,6,-1,20c42,35,34,51,18,60,,53,,53,,53v,,24,-8,28,-18c33,25,29,18,29,18,29,18,27,6,38,xe" fillcolor="#ff5b38 [3204]" stroked="f">
                <v:path arrowok="t" o:connecttype="custom" o:connectlocs="208810,0;203315,109599;98910,328796;0,290436;153860,191798;159355,98639;208810,0" o:connectangles="0,0,0,0,0,0,0"/>
              </v:shape>
              <v:shape id="Freeform 221" o:spid="_x0000_s1170" style="position:absolute;left:3619;top:12573;width:2087;height:2876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" path="m38,38c38,38,8,24,6,,6,,1,11,1,15,,18,7,41,30,53l38,38xe" fillcolor="#ff5b38 [3204]" stroked="f">
                <v:path arrowok="t" o:connecttype="custom" o:connectlocs="208659,206273;32946,0;5491,81424;164731,287697;208659,206273" o:connectangles="0,0,0,0,0"/>
              </v:shape>
              <v:shape id="Freeform 222" o:spid="_x0000_s1171" style="position:absolute;left:2762;top:14859;width:2023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" path="m37,38c37,38,7,24,5,,5,,,5,,15v,3,7,25,29,37l37,38xe" fillcolor="#ff5b38 [3204]" stroked="f">
                <v:path arrowok="t" o:connecttype="custom" o:connectlocs="202336,207929;27343,0;0,82077;158588,284535;202336,207929" o:connectangles="0,0,0,0,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removePersonalInformation/>
  <w:removeDateAndTim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AD"/>
    <w:rsid w:val="00092A22"/>
    <w:rsid w:val="00106C84"/>
    <w:rsid w:val="00254137"/>
    <w:rsid w:val="003F353E"/>
    <w:rsid w:val="00470158"/>
    <w:rsid w:val="00473E6D"/>
    <w:rsid w:val="004C5297"/>
    <w:rsid w:val="004D566C"/>
    <w:rsid w:val="00571915"/>
    <w:rsid w:val="00577406"/>
    <w:rsid w:val="00580075"/>
    <w:rsid w:val="00583903"/>
    <w:rsid w:val="00646970"/>
    <w:rsid w:val="00665BCE"/>
    <w:rsid w:val="0066689B"/>
    <w:rsid w:val="00700DD1"/>
    <w:rsid w:val="008467F6"/>
    <w:rsid w:val="00875ADF"/>
    <w:rsid w:val="008D1EA3"/>
    <w:rsid w:val="00940862"/>
    <w:rsid w:val="00944156"/>
    <w:rsid w:val="009F5CCE"/>
    <w:rsid w:val="00A60540"/>
    <w:rsid w:val="00A947B4"/>
    <w:rsid w:val="00BD3305"/>
    <w:rsid w:val="00C60FDC"/>
    <w:rsid w:val="00D338FB"/>
    <w:rsid w:val="00E11B39"/>
    <w:rsid w:val="00E51FBE"/>
    <w:rsid w:val="00F225AD"/>
    <w:rsid w:val="00F64B73"/>
    <w:rsid w:val="00F8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792BF9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4B7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DD1"/>
    <w:pPr>
      <w:spacing w:after="0"/>
      <w:contextualSpacing/>
      <w:jc w:val="center"/>
    </w:pPr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D1"/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0DD1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0DD1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F64B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image" Target="media/image10.sv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Cheerful%20presents%20birthday%20card.dotx" TargetMode="External"/></Relationships>
</file>

<file path=word/theme/theme1.xml><?xml version="1.0" encoding="utf-8"?>
<a:theme xmlns:a="http://schemas.openxmlformats.org/drawingml/2006/main" name="Office Theme">
  <a:themeElements>
    <a:clrScheme name="Birthday Card BC-02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FF5B38"/>
      </a:accent1>
      <a:accent2>
        <a:srgbClr val="FAAF40"/>
      </a:accent2>
      <a:accent3>
        <a:srgbClr val="FF3D22"/>
      </a:accent3>
      <a:accent4>
        <a:srgbClr val="78D8D1"/>
      </a:accent4>
      <a:accent5>
        <a:srgbClr val="00B8AB"/>
      </a:accent5>
      <a:accent6>
        <a:srgbClr val="FFC000"/>
      </a:accent6>
      <a:hlink>
        <a:srgbClr val="0563C1"/>
      </a:hlink>
      <a:folHlink>
        <a:srgbClr val="F6392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33BD2-FF6B-42DA-826B-CDA1BD1ED1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9966EF-650A-44F2-836E-049CCDDD98C6}">
  <ds:schemaRefs>
    <ds:schemaRef ds:uri="http://purl.org/dc/terms/"/>
    <ds:schemaRef ds:uri="71af3243-3dd4-4a8d-8c0d-dd76da1f02a5"/>
    <ds:schemaRef ds:uri="16c05727-aa75-4e4a-9b5f-8a80a1165891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7FEFD1B-FDDF-4F3A-93F8-E6F8873C81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57154A-5698-472F-AB9F-1D2E79D71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Cheerful presents birthday card.dotx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2026-04-28T06:12:00Z</dcterms:created>
  <dcterms:modified xsi:type="dcterms:W3CDTF">2026-05-23T09:13:00Z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