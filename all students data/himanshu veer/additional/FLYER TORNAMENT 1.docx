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glb" ContentType="model/gltf.binary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123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6043"/>
        <w:gridCol w:w="5760"/>
      </w:tblGrid>
      <w:tr w:rsidR="00727ACF" w:rsidTr="00A73020">
        <w:trPr>
          <w:trHeight w:val="3150"/>
          <w:jc w:val="center"/>
        </w:trPr>
        <w:tc>
          <w:tcPr>
            <w:tcW w:w="11804" w:type="dxa"/>
            <w:gridSpan w:val="2"/>
          </w:tcPr>
          <w:p w:rsidR="00727ACF" w:rsidRPr="00A73020" w:rsidRDefault="00A73020" w:rsidP="00BD6247">
            <w:pPr>
              <w:pStyle w:val="Title"/>
              <w:rPr>
                <w:b/>
                <w:color w:val="00B050"/>
                <w:u w:val="single"/>
              </w:rPr>
            </w:pPr>
            <w:r>
              <w:rPr>
                <w:noProof/>
              </w:rPr>
              <mc:AlternateContent>
                <mc:Choice Requires="am3d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76865</wp:posOffset>
                      </wp:positionH>
                      <wp:positionV relativeFrom="paragraph">
                        <wp:posOffset>2135366</wp:posOffset>
                      </wp:positionV>
                      <wp:extent cx="1587773" cy="1824531"/>
                      <wp:effectExtent l="0" t="0" r="0" b="0"/>
                      <wp:wrapNone/>
                      <wp:docPr id="8" name="3D Model 8" descr="Meda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drawing/2017/model3d">
                          <am3d:model3d r:embed="rId10">
                            <am3d:spPr>
                              <a:xfrm>
                                <a:off x="0" y="0"/>
                                <a:ext cx="1587500" cy="1824355"/>
                              </a:xfrm>
                              <a:prstGeom prst="rect">
                                <a:avLst/>
                              </a:prstGeom>
                            </am3d:spPr>
                            <am3d:camera>
                              <am3d:pos x="0" y="0" z="63901861"/>
                              <am3d:up dx="0" dy="36000000" dz="0"/>
                              <am3d:lookAt x="0" y="0" z="0"/>
                              <am3d:perspective fov="2700000"/>
                            </am3d:camera>
                            <am3d:trans>
                              <am3d:meterPerModelUnit n="15259033" d="1000000"/>
                              <am3d:preTrans dx="0" dy="-17981942" dz="0"/>
                              <am3d:scale>
                                <am3d:sx n="1000000" d="1000000"/>
                                <am3d:sy n="1000000" d="1000000"/>
                                <am3d:sz n="1000000" d="1000000"/>
                              </am3d:scale>
                              <am3d:rot ax="583321" ay="1800625" az="293861"/>
                              <am3d:postTrans dx="0" dy="0" dz="0"/>
                            </am3d:trans>
                            <am3d:raster rName="Office3DRenderer" rVer="16.0.8326">
                              <am3d:blip r:embed="rId11"/>
                            </am3d:raster>
                            <am3d:objViewport viewportSz="2385853"/>
                            <am3d:ambientLight>
                              <am3d:clr>
                                <a:scrgbClr r="50000" g="50000" b="50000"/>
                              </am3d:clr>
                              <am3d:illuminance n="500000" d="1000000"/>
                            </am3d:ambientLight>
                            <am3d:ptLight rad="0">
                              <am3d:clr>
                                <a:scrgbClr r="100000" g="75000" b="50000"/>
                              </am3d:clr>
                              <am3d:intensity n="9765625" d="1000000"/>
                              <am3d:pos x="21959998" y="70920001" z="16344003"/>
                            </am3d:ptLight>
                            <am3d:ptLight rad="0">
                              <am3d:clr>
                                <a:scrgbClr r="40000" g="60000" b="95000"/>
                              </am3d:clr>
                              <am3d:intensity n="12250000" d="1000000"/>
                              <am3d:pos x="-37964106" y="51130435" z="57631972"/>
                            </am3d:ptLight>
                            <am3d:ptLight rad="0">
                              <am3d:clr>
                                <a:scrgbClr r="86837" g="72700" b="100000"/>
                              </am3d:clr>
                              <am3d:intensity n="3125000" d="1000000"/>
                              <am3d:pos x="-37739122" y="58056624" z="-34769649"/>
                            </am3d:ptLight>
                          </am3d:model3d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76865</wp:posOffset>
                      </wp:positionH>
                      <wp:positionV relativeFrom="paragraph">
                        <wp:posOffset>2135366</wp:posOffset>
                      </wp:positionV>
                      <wp:extent cx="1587773" cy="1824531"/>
                      <wp:effectExtent l="0" t="0" r="0" b="0"/>
                      <wp:wrapNone/>
                      <wp:docPr id="8" name="3D Model 8" descr="Medal"/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3D Model 8" descr="Medal"/>
                              <pic:cNvPicPr>
                                <a:picLocks noGrp="1" noRot="1" noChangeAspect="1" noMove="1" noResize="1" noEditPoints="1" noAdjustHandles="1" noChangeArrowheads="1" noChangeShapeType="1" noCrop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7500" cy="18243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Fallback>
              </mc:AlternateContent>
            </w:r>
            <w:r w:rsidR="00AF18B5" w:rsidRPr="00BD62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D9DBEA" wp14:editId="1E7C5E4F">
                      <wp:simplePos x="0" y="0"/>
                      <wp:positionH relativeFrom="column">
                        <wp:posOffset>6515100</wp:posOffset>
                      </wp:positionH>
                      <wp:positionV relativeFrom="paragraph">
                        <wp:posOffset>209550</wp:posOffset>
                      </wp:positionV>
                      <wp:extent cx="570865" cy="571500"/>
                      <wp:effectExtent l="19050" t="19050" r="38735" b="38100"/>
                      <wp:wrapNone/>
                      <wp:docPr id="3" name="5-Point Star 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865" cy="571500"/>
                              </a:xfrm>
                              <a:prstGeom prst="star5">
                                <a:avLst>
                                  <a:gd name="adj" fmla="val 25798"/>
                                  <a:gd name="hf" fmla="val 105146"/>
                                  <a:gd name="vf" fmla="val 110557"/>
                                </a:avLst>
                              </a:prstGeom>
                              <a:solidFill>
                                <a:schemeClr val="accent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4EA39" id="5-Point Star 16" o:spid="_x0000_s1026" style="position:absolute;margin-left:513pt;margin-top:16.5pt;width:44.95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086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" path="m1,218293l194414,184047,285433,r91018,184047l570864,218293,432704,366287r29135,205212l285433,478917,109026,571499,138161,366287,1,218293xe" fillcolor="#70ad47 [3209]" strokecolor="#1f3763 [1604]" strokeweight="1pt">
                      <v:stroke joinstyle="miter"/>
                      <v:path arrowok="t" o:connecttype="custom" o:connectlocs="1,218293;194414,184047;285433,0;376451,184047;570864,218293;432704,366287;461839,571499;285433,478917;109026,571499;138161,366287;1,218293" o:connectangles="0,0,0,0,0,0,0,0,0,0,0"/>
                    </v:shape>
                  </w:pict>
                </mc:Fallback>
              </mc:AlternateContent>
            </w:r>
            <w:r w:rsidR="00AF18B5" w:rsidRPr="00BD62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E2F654" wp14:editId="32222D15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209550</wp:posOffset>
                      </wp:positionV>
                      <wp:extent cx="570865" cy="571500"/>
                      <wp:effectExtent l="19050" t="19050" r="38735" b="38100"/>
                      <wp:wrapNone/>
                      <wp:docPr id="2" name="5-Point Star 1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865" cy="571500"/>
                              </a:xfrm>
                              <a:prstGeom prst="star5">
                                <a:avLst>
                                  <a:gd name="adj" fmla="val 25798"/>
                                  <a:gd name="hf" fmla="val 105146"/>
                                  <a:gd name="vf" fmla="val 110557"/>
                                </a:avLst>
                              </a:prstGeom>
                              <a:solidFill>
                                <a:schemeClr val="accent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5E2A0F" id="5-Point Star 15" o:spid="_x0000_s1026" style="position:absolute;margin-left:5.85pt;margin-top:16.5pt;width:44.9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086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" path="m1,218293l194414,184047,285433,r91018,184047l570864,218293,432704,366287r29135,205212l285433,478917,109026,571499,138161,366287,1,218293xe" fillcolor="#70ad47 [3209]" strokecolor="#1f3763 [1604]" strokeweight="1pt">
                      <v:stroke joinstyle="miter"/>
                      <v:path arrowok="t" o:connecttype="custom" o:connectlocs="1,218293;194414,184047;285433,0;376451,184047;570864,218293;432704,366287;461839,571499;285433,478917;109026,571499;138161,366287;1,218293" o:connectangles="0,0,0,0,0,0,0,0,0,0,0"/>
                    </v:shape>
                  </w:pict>
                </mc:Fallback>
              </mc:AlternateContent>
            </w:r>
            <w:sdt>
              <w:sdtPr>
                <w:rPr>
                  <w:b/>
                  <w:color w:val="00B050"/>
                  <w:u w:val="single"/>
                </w:rPr>
                <w:id w:val="-576284835"/>
                <w:placeholder>
                  <w:docPart w:val="5E6ACBB48B8C485BA92067EF6D2CD72C"/>
                </w:placeholder>
                <w:temporary/>
                <w:showingPlcHdr/>
                <w15:appearance w15:val="hidden"/>
              </w:sdtPr>
              <w:sdtEndPr/>
              <w:sdtContent>
                <w:r w:rsidR="00727ACF" w:rsidRPr="00A73020">
                  <w:rPr>
                    <w:b/>
                    <w:color w:val="00B050"/>
                    <w:u w:val="single"/>
                  </w:rPr>
                  <w:t>SPORTS DAY</w:t>
                </w:r>
              </w:sdtContent>
            </w:sdt>
          </w:p>
          <w:sdt>
            <w:sdtPr>
              <w:rPr>
                <w:b/>
                <w:color w:val="00B050"/>
                <w:u w:val="single"/>
                <w:shd w:val="clear" w:color="auto" w:fill="44546A"/>
              </w:rPr>
              <w:id w:val="383994353"/>
              <w:placeholder>
                <w:docPart w:val="4E79314C988640C8B9EA53C8D2043A2F"/>
              </w:placeholder>
              <w:temporary/>
              <w:showingPlcHdr/>
              <w15:appearance w15:val="hidden"/>
            </w:sdtPr>
            <w:sdtEndPr/>
            <w:sdtContent>
              <w:p w:rsidR="00727ACF" w:rsidRPr="00727ACF" w:rsidRDefault="00727ACF" w:rsidP="00727ACF">
                <w:pPr>
                  <w:pStyle w:val="Subtitle"/>
                </w:pPr>
                <w:r w:rsidRPr="00A73020">
                  <w:rPr>
                    <w:b/>
                    <w:color w:val="00B050"/>
                    <w:u w:val="single"/>
                  </w:rPr>
                  <w:t>Tournament</w:t>
                </w:r>
              </w:p>
            </w:sdtContent>
          </w:sdt>
        </w:tc>
      </w:tr>
      <w:tr w:rsidR="006A039D" w:rsidTr="00A73020">
        <w:trPr>
          <w:trHeight w:val="6165"/>
          <w:jc w:val="center"/>
        </w:trPr>
        <w:tc>
          <w:tcPr>
            <w:tcW w:w="6044" w:type="dxa"/>
          </w:tcPr>
          <w:p w:rsidR="006A039D" w:rsidRDefault="00F4520C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-73025</wp:posOffset>
                  </wp:positionH>
                  <wp:positionV relativeFrom="margin">
                    <wp:posOffset>1956435</wp:posOffset>
                  </wp:positionV>
                  <wp:extent cx="914400" cy="914400"/>
                  <wp:effectExtent l="57150" t="38100" r="19050" b="38100"/>
                  <wp:wrapSquare wrapText="bothSides"/>
                  <wp:docPr id="7" name="Graphic 7" descr="Soc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occerplayer.sv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prst="angle"/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60" w:type="dxa"/>
          </w:tcPr>
          <w:p w:rsidR="006A039D" w:rsidRDefault="00A73020">
            <w:r>
              <w:rPr>
                <w:noProof/>
              </w:rPr>
              <mc:AlternateContent>
                <mc:Choice Requires="am3d">
                  <w:drawing>
                    <wp:anchor distT="0" distB="0" distL="114300" distR="114300" simplePos="0" relativeHeight="251669504" behindDoc="0" locked="0" layoutInCell="1" allowOverlap="1" wp14:anchorId="6B3DA0B4" wp14:editId="364B0178">
                      <wp:simplePos x="0" y="0"/>
                      <wp:positionH relativeFrom="column">
                        <wp:posOffset>1921477</wp:posOffset>
                      </wp:positionH>
                      <wp:positionV relativeFrom="paragraph">
                        <wp:posOffset>1158748</wp:posOffset>
                      </wp:positionV>
                      <wp:extent cx="1552574" cy="1723911"/>
                      <wp:effectExtent l="0" t="0" r="0" b="0"/>
                      <wp:wrapNone/>
                      <wp:docPr id="11" name="3D Model 11" descr="Meda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drawing/2017/model3d">
                          <am3d:model3d r:embed="rId10">
                            <am3d:spPr>
                              <a:xfrm>
                                <a:off x="0" y="0"/>
                                <a:ext cx="1551940" cy="1723390"/>
                              </a:xfrm>
                              <a:prstGeom prst="rect">
                                <a:avLst/>
                              </a:prstGeom>
                            </am3d:spPr>
                            <am3d:camera>
                              <am3d:pos x="0" y="0" z="63901861"/>
                              <am3d:up dx="0" dy="36000000" dz="0"/>
                              <am3d:lookAt x="0" y="0" z="0"/>
                              <am3d:perspective fov="2700000"/>
                            </am3d:camera>
                            <am3d:trans>
                              <am3d:meterPerModelUnit n="15259033" d="1000000"/>
                              <am3d:preTrans dx="0" dy="-17981942" dz="0"/>
                              <am3d:scale>
                                <am3d:sx n="1000000" d="1000000"/>
                                <am3d:sy n="1000000" d="1000000"/>
                                <am3d:sz n="1000000" d="1000000"/>
                              </am3d:scale>
                              <am3d:rot ax="225190" ay="-661597" az="-43136"/>
                              <am3d:postTrans dx="0" dy="0" dz="0"/>
                            </am3d:trans>
                            <am3d:raster rName="Office3DRenderer" rVer="16.0.8326">
                              <am3d:blip r:embed="rId14"/>
                            </am3d:raster>
                            <am3d:objViewport viewportSz="2350919"/>
                            <am3d:ambientLight>
                              <am3d:clr>
                                <a:scrgbClr r="50000" g="50000" b="50000"/>
                              </am3d:clr>
                              <am3d:illuminance n="500000" d="1000000"/>
                            </am3d:ambientLight>
                            <am3d:ptLight rad="0">
                              <am3d:clr>
                                <a:scrgbClr r="100000" g="75000" b="50000"/>
                              </am3d:clr>
                              <am3d:intensity n="9765625" d="1000000"/>
                              <am3d:pos x="21959998" y="70920001" z="16344003"/>
                            </am3d:ptLight>
                            <am3d:ptLight rad="0">
                              <am3d:clr>
                                <a:scrgbClr r="40000" g="60000" b="95000"/>
                              </am3d:clr>
                              <am3d:intensity n="12250000" d="1000000"/>
                              <am3d:pos x="-37964106" y="51130435" z="57631972"/>
                            </am3d:ptLight>
                            <am3d:ptLight rad="0">
                              <am3d:clr>
                                <a:scrgbClr r="86837" g="72700" b="100000"/>
                              </am3d:clr>
                              <am3d:intensity n="3125000" d="1000000"/>
                              <am3d:pos x="-37739122" y="58056624" z="-34769649"/>
                            </am3d:ptLight>
                          </am3d:model3d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drawing>
                    <wp:anchor distT="0" distB="0" distL="114300" distR="114300" simplePos="0" relativeHeight="251669504" behindDoc="0" locked="0" layoutInCell="1" allowOverlap="1" wp14:anchorId="6B3DA0B4" wp14:editId="364B0178">
                      <wp:simplePos x="0" y="0"/>
                      <wp:positionH relativeFrom="column">
                        <wp:posOffset>1921477</wp:posOffset>
                      </wp:positionH>
                      <wp:positionV relativeFrom="paragraph">
                        <wp:posOffset>1158748</wp:posOffset>
                      </wp:positionV>
                      <wp:extent cx="1552574" cy="1723911"/>
                      <wp:effectExtent l="0" t="0" r="0" b="0"/>
                      <wp:wrapNone/>
                      <wp:docPr id="11" name="3D Model 11" descr="Medal"/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3D Model 11" descr="Medal"/>
                              <pic:cNvPicPr>
                                <a:picLocks noGrp="1" noRot="1" noChangeAspect="1" noMove="1" noResize="1" noEditPoints="1" noAdjustHandles="1" noChangeArrowheads="1" noChangeShapeType="1" noCrop="1"/>
                              </pic:cNvPicPr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1940" cy="17233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Fallback>
              </mc:AlternateContent>
            </w:r>
            <w:r w:rsidR="00F4520C">
              <w:rPr>
                <w:noProof/>
              </w:rPr>
              <mc:AlternateContent>
                <mc:Choice Requires="am3d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1533893</wp:posOffset>
                      </wp:positionH>
                      <wp:positionV relativeFrom="paragraph">
                        <wp:posOffset>3320382</wp:posOffset>
                      </wp:positionV>
                      <wp:extent cx="1776095" cy="1805100"/>
                      <wp:effectExtent l="0" t="0" r="0" b="0"/>
                      <wp:wrapNone/>
                      <wp:docPr id="9" name="3D Model 9" descr="Soccer bal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drawing/2017/model3d">
                          <am3d:model3d r:embed="rId15">
                            <am3d:spPr>
                              <a:xfrm>
                                <a:off x="0" y="0"/>
                                <a:ext cx="1776095" cy="1804670"/>
                              </a:xfrm>
                              <a:prstGeom prst="rect">
                                <a:avLst/>
                              </a:prstGeom>
                            </am3d:spPr>
                            <am3d:camera>
                              <am3d:pos x="0" y="0" z="81469193"/>
                              <am3d:up dx="0" dy="36000000" dz="0"/>
                              <am3d:lookAt x="0" y="0" z="0"/>
                              <am3d:perspective fov="2700000"/>
                            </am3d:camera>
                            <am3d:trans>
                              <am3d:meterPerModelUnit n="4545592" d="1000000"/>
                              <am3d:preTrans dx="-201138" dy="-18600209" dz="-351418"/>
                              <am3d:scale>
                                <am3d:sx n="1000000" d="1000000"/>
                                <am3d:sy n="1000000" d="1000000"/>
                                <am3d:sz n="1000000" d="1000000"/>
                              </am3d:scale>
                              <am3d:rot ax="-1766780" ay="4483100" az="9085733"/>
                              <am3d:postTrans dx="0" dy="0" dz="0"/>
                            </am3d:trans>
                            <am3d:raster rName="Office3DRenderer" rVer="16.0.8326">
                              <am3d:blip r:embed="rId16"/>
                            </am3d:raster>
                            <am3d:objViewport viewportSz="3046283"/>
                            <am3d:ambientLight>
                              <am3d:clr>
                                <a:scrgbClr r="50000" g="50000" b="50000"/>
                              </am3d:clr>
                              <am3d:illuminance n="500000" d="1000000"/>
                            </am3d:ambientLight>
                            <am3d:ptLight rad="0">
                              <am3d:clr>
                                <a:scrgbClr r="100000" g="75000" b="50000"/>
                              </am3d:clr>
                              <am3d:intensity n="9765625" d="1000000"/>
                              <am3d:pos x="21959998" y="70920001" z="16344003"/>
                            </am3d:ptLight>
                            <am3d:ptLight rad="0">
                              <am3d:clr>
                                <a:scrgbClr r="40000" g="60000" b="95000"/>
                              </am3d:clr>
                              <am3d:intensity n="12250000" d="1000000"/>
                              <am3d:pos x="-37964106" y="51130435" z="57631972"/>
                            </am3d:ptLight>
                            <am3d:ptLight rad="0">
                              <am3d:clr>
                                <a:scrgbClr r="86837" g="72700" b="100000"/>
                              </am3d:clr>
                              <am3d:intensity n="3125000" d="1000000"/>
                              <am3d:pos x="-37739122" y="58056624" z="-34769649"/>
                            </am3d:ptLight>
                          </am3d:model3d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1533893</wp:posOffset>
                      </wp:positionH>
                      <wp:positionV relativeFrom="paragraph">
                        <wp:posOffset>3320382</wp:posOffset>
                      </wp:positionV>
                      <wp:extent cx="1776095" cy="1805100"/>
                      <wp:effectExtent l="0" t="0" r="0" b="0"/>
                      <wp:wrapNone/>
                      <wp:docPr id="9" name="3D Model 9" descr="Soccer ball"/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3D Model 9" descr="Soccer ball"/>
                              <pic:cNvPicPr>
                                <a:picLocks noGrp="1" noRot="1" noChangeAspect="1" noMove="1" noResize="1" noEditPoints="1" noAdjustHandles="1" noChangeArrowheads="1" noChangeShapeType="1" noCrop="1"/>
                              </pic:cNvPicPr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6095" cy="18046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Fallback>
              </mc:AlternateContent>
            </w:r>
            <w:r w:rsidR="00F4520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2511056</wp:posOffset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Square wrapText="bothSides"/>
                  <wp:docPr id="6" name="Graphic 6" descr="Soccer b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occer.sv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bookmarkStart w:id="0" w:name="_GoBack"/>
        <w:bookmarkEnd w:id="0"/>
      </w:tr>
      <w:tr w:rsidR="00727ACF" w:rsidTr="00A73020">
        <w:trPr>
          <w:jc w:val="center"/>
        </w:trPr>
        <w:tc>
          <w:tcPr>
            <w:tcW w:w="6044" w:type="dxa"/>
            <w:vAlign w:val="bottom"/>
          </w:tcPr>
          <w:p w:rsidR="00727ACF" w:rsidRPr="00F4520C" w:rsidRDefault="00F4520C" w:rsidP="00727ACF">
            <w:pPr>
              <w:pStyle w:val="Time"/>
              <w:rPr>
                <w:rFonts w:ascii="Arial Black" w:hAnsi="Arial Black"/>
                <w:sz w:val="72"/>
                <w:szCs w:val="72"/>
              </w:rPr>
            </w:pPr>
            <w:r w:rsidRPr="00A73020">
              <w:rPr>
                <w:rFonts w:ascii="Arial Black" w:hAnsi="Arial Black"/>
                <w:color w:val="385623" w:themeColor="accent6" w:themeShade="80"/>
                <w:sz w:val="72"/>
                <w:szCs w:val="72"/>
              </w:rPr>
              <w:t>FOOTBALL MATCH</w:t>
            </w:r>
          </w:p>
        </w:tc>
        <w:tc>
          <w:tcPr>
            <w:tcW w:w="5760" w:type="dxa"/>
            <w:vMerge w:val="restart"/>
            <w:vAlign w:val="bottom"/>
          </w:tcPr>
          <w:p w:rsidR="00727ACF" w:rsidRDefault="00727ACF" w:rsidP="00727ACF">
            <w:pPr>
              <w:pStyle w:val="Date"/>
              <w:jc w:val="right"/>
            </w:pPr>
          </w:p>
          <w:p w:rsidR="00A73020" w:rsidRPr="00BD6247" w:rsidRDefault="00A73020" w:rsidP="00BD6247">
            <w:pPr>
              <w:pStyle w:val="YEAR"/>
            </w:pPr>
            <w:r w:rsidRPr="00A73020">
              <w:rPr>
                <w:color w:val="002060"/>
              </w:rPr>
              <w:t>28 NOV</w:t>
            </w:r>
          </w:p>
        </w:tc>
      </w:tr>
      <w:tr w:rsidR="00727ACF" w:rsidTr="00A73020">
        <w:trPr>
          <w:trHeight w:val="720"/>
          <w:jc w:val="center"/>
        </w:trPr>
        <w:tc>
          <w:tcPr>
            <w:tcW w:w="6044" w:type="dxa"/>
            <w:vAlign w:val="bottom"/>
          </w:tcPr>
          <w:p w:rsidR="00727ACF" w:rsidRPr="00A73020" w:rsidRDefault="00A73020" w:rsidP="00727ACF">
            <w:pPr>
              <w:rPr>
                <w:rFonts w:ascii="Britannic Bold" w:hAnsi="Britannic Bold"/>
                <w:sz w:val="72"/>
                <w:szCs w:val="72"/>
              </w:rPr>
            </w:pPr>
            <w:r w:rsidRPr="00A73020">
              <w:rPr>
                <w:rFonts w:ascii="Britannic Bold" w:hAnsi="Britannic Bold"/>
                <w:color w:val="FF0000"/>
                <w:sz w:val="72"/>
                <w:szCs w:val="72"/>
              </w:rPr>
              <w:t xml:space="preserve">TIGER TEAM </w:t>
            </w:r>
            <w:r w:rsidRPr="00A73020">
              <w:rPr>
                <w:rFonts w:ascii="Britannic Bold" w:hAnsi="Britannic Bold"/>
                <w:color w:val="7030A0"/>
                <w:sz w:val="72"/>
                <w:szCs w:val="72"/>
              </w:rPr>
              <w:t>VS</w:t>
            </w:r>
            <w:r w:rsidRPr="00A73020">
              <w:rPr>
                <w:rFonts w:ascii="Britannic Bold" w:hAnsi="Britannic Bold"/>
                <w:sz w:val="72"/>
                <w:szCs w:val="72"/>
              </w:rPr>
              <w:t xml:space="preserve"> </w:t>
            </w:r>
            <w:r w:rsidRPr="00A73020">
              <w:rPr>
                <w:rFonts w:ascii="Britannic Bold" w:hAnsi="Britannic Bold"/>
                <w:color w:val="00B0F0"/>
                <w:sz w:val="72"/>
                <w:szCs w:val="72"/>
              </w:rPr>
              <w:t>SHARK TEAM</w:t>
            </w:r>
          </w:p>
        </w:tc>
        <w:tc>
          <w:tcPr>
            <w:tcW w:w="5760" w:type="dxa"/>
            <w:vMerge/>
          </w:tcPr>
          <w:p w:rsidR="00727ACF" w:rsidRDefault="00727ACF"/>
        </w:tc>
      </w:tr>
    </w:tbl>
    <w:p w:rsidR="0043117B" w:rsidRPr="00727ACF" w:rsidRDefault="00A73020">
      <w:pPr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4632158</wp:posOffset>
                </wp:positionH>
                <wp:positionV relativeFrom="paragraph">
                  <wp:posOffset>-63600</wp:posOffset>
                </wp:positionV>
                <wp:extent cx="2213242" cy="817579"/>
                <wp:effectExtent l="0" t="0" r="15875" b="209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242" cy="817579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73020" w:rsidRPr="00A73020" w:rsidRDefault="00A73020">
                            <w:pPr>
                              <w:rPr>
                                <w:rFonts w:ascii="Arial Black" w:hAnsi="Arial Black"/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3020">
                              <w:rPr>
                                <w:rFonts w:ascii="Arial Black" w:hAnsi="Arial Black"/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64.75pt;margin-top:-5pt;width:174.25pt;height:6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" fillcolor="#002060" strokeweight=".5pt">
                <v:textbox>
                  <w:txbxContent>
                    <w:p w:rsidR="00A73020" w:rsidRPr="00A73020" w:rsidRDefault="00A73020">
                      <w:pPr>
                        <w:rPr>
                          <w:rFonts w:ascii="Arial Black" w:hAnsi="Arial Black"/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73020">
                        <w:rPr>
                          <w:rFonts w:ascii="Arial Black" w:hAnsi="Arial Black"/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B4182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4701C8" wp14:editId="759ED1B3">
                <wp:simplePos x="0" y="0"/>
                <wp:positionH relativeFrom="page">
                  <wp:posOffset>227867</wp:posOffset>
                </wp:positionH>
                <wp:positionV relativeFrom="page">
                  <wp:posOffset>225425</wp:posOffset>
                </wp:positionV>
                <wp:extent cx="7315200" cy="9601200"/>
                <wp:effectExtent l="0" t="0" r="127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315200" cy="9601200"/>
                          <a:chOff x="0" y="0"/>
                          <a:chExt cx="7315200" cy="9601200"/>
                        </a:xfrm>
                      </wpg:grpSpPr>
                      <wps:wsp>
                        <wps:cNvPr id="4" name="Freeform 28">
                          <a:extLst/>
                        </wps:cNvPr>
                        <wps:cNvSpPr/>
                        <wps:spPr>
                          <a:xfrm>
                            <a:off x="0" y="0"/>
                            <a:ext cx="7315200" cy="9601200"/>
                          </a:xfrm>
                          <a:custGeom>
                            <a:avLst/>
                            <a:gdLst>
                              <a:gd name="connsiteX0" fmla="*/ 0 w 7315200"/>
                              <a:gd name="connsiteY0" fmla="*/ 0 h 9601200"/>
                              <a:gd name="connsiteX1" fmla="*/ 7315200 w 7315200"/>
                              <a:gd name="connsiteY1" fmla="*/ 0 h 9601200"/>
                              <a:gd name="connsiteX2" fmla="*/ 7315200 w 7315200"/>
                              <a:gd name="connsiteY2" fmla="*/ 9601200 h 9601200"/>
                              <a:gd name="connsiteX3" fmla="*/ 3657601 w 7315200"/>
                              <a:gd name="connsiteY3" fmla="*/ 9601200 h 9601200"/>
                              <a:gd name="connsiteX4" fmla="*/ 3653602 w 7315200"/>
                              <a:gd name="connsiteY4" fmla="*/ 6739146 h 9601200"/>
                              <a:gd name="connsiteX5" fmla="*/ 3660458 w 7315200"/>
                              <a:gd name="connsiteY5" fmla="*/ 6739492 h 9601200"/>
                              <a:gd name="connsiteX6" fmla="*/ 5784216 w 7315200"/>
                              <a:gd name="connsiteY6" fmla="*/ 4615734 h 9601200"/>
                              <a:gd name="connsiteX7" fmla="*/ 3660458 w 7315200"/>
                              <a:gd name="connsiteY7" fmla="*/ 2491976 h 9601200"/>
                              <a:gd name="connsiteX8" fmla="*/ 2021663 w 7315200"/>
                              <a:gd name="connsiteY8" fmla="*/ 3264827 h 9601200"/>
                              <a:gd name="connsiteX9" fmla="*/ 2007914 w 7315200"/>
                              <a:gd name="connsiteY9" fmla="*/ 3283214 h 9601200"/>
                              <a:gd name="connsiteX10" fmla="*/ 0 w 7315200"/>
                              <a:gd name="connsiteY10" fmla="*/ 1853119 h 9601200"/>
                              <a:gd name="connsiteX11" fmla="*/ 0 w 7315200"/>
                              <a:gd name="connsiteY11" fmla="*/ 0 h 9601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315200" h="9601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  <a:lnTo>
                                  <a:pt x="7315200" y="9601200"/>
                                </a:lnTo>
                                <a:lnTo>
                                  <a:pt x="3657601" y="9601200"/>
                                </a:lnTo>
                                <a:lnTo>
                                  <a:pt x="3653602" y="6739146"/>
                                </a:lnTo>
                                <a:lnTo>
                                  <a:pt x="3660458" y="6739492"/>
                                </a:lnTo>
                                <a:cubicBezTo>
                                  <a:pt x="4833377" y="6739492"/>
                                  <a:pt x="5784216" y="5788653"/>
                                  <a:pt x="5784216" y="4615734"/>
                                </a:cubicBezTo>
                                <a:cubicBezTo>
                                  <a:pt x="5784216" y="3442815"/>
                                  <a:pt x="4833377" y="2491976"/>
                                  <a:pt x="3660458" y="2491976"/>
                                </a:cubicBezTo>
                                <a:cubicBezTo>
                                  <a:pt x="3000691" y="2491976"/>
                                  <a:pt x="2411192" y="2792827"/>
                                  <a:pt x="2021663" y="3264827"/>
                                </a:cubicBezTo>
                                <a:lnTo>
                                  <a:pt x="2007914" y="3283214"/>
                                </a:lnTo>
                                <a:lnTo>
                                  <a:pt x="0" y="1853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5-Point Star 15"/>
                        <wps:cNvSpPr/>
                        <wps:spPr>
                          <a:xfrm>
                            <a:off x="152400" y="457200"/>
                            <a:ext cx="571500" cy="571500"/>
                          </a:xfrm>
                          <a:prstGeom prst="star5">
                            <a:avLst>
                              <a:gd name="adj" fmla="val 2579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5-Point Star 16"/>
                        <wps:cNvSpPr/>
                        <wps:spPr>
                          <a:xfrm>
                            <a:off x="6587066" y="457200"/>
                            <a:ext cx="571500" cy="571500"/>
                          </a:xfrm>
                          <a:prstGeom prst="star5">
                            <a:avLst>
                              <a:gd name="adj" fmla="val 2579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95500</wp14:pctHeight>
                </wp14:sizeRelV>
              </wp:anchor>
            </w:drawing>
          </mc:Choice>
          <mc:Fallback>
            <w:pict>
              <v:group w14:anchorId="31D01A4A" id="Group 1" o:spid="_x0000_s1026" style="position:absolute;margin-left:17.95pt;margin-top:17.75pt;width:8in;height:756pt;z-index:-251657216;mso-width-percent:941;mso-height-percent:955;mso-position-horizontal-relative:page;mso-position-vertical-relative:page;mso-width-percent:941;mso-height-percent:955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">
                <o:lock v:ext="edit" aspectratio="t"/>
                <v:shape id="Freeform 28" o:spid="_x0000_s1027" style="position:absolute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" path="m,l7315200,r,9601200l3657601,9601200r-3999,-2862054l3660458,6739492v1172919,,2123758,-950839,2123758,-2123758c5784216,3442815,4833377,2491976,3660458,2491976v-659767,,-1249266,300851,-1638795,772851l2007914,3283214,,1853119,,xe" fillcolor="#44546a" stroked="f" strokeweight="1pt">
                  <v:stroke joinstyle="miter"/>
                  <v:path arrowok="t" o:connecttype="custom" o:connectlocs="0,0;7315200,0;7315200,9601200;3657601,9601200;3653602,6739146;3660458,6739492;5784216,4615734;3660458,2491976;2021663,3264827;2007914,3283214;0,1853119;0,0" o:connectangles="0,0,0,0,0,0,0,0,0,0,0,0"/>
                </v:shape>
                <v:shape id="5-Point Star 15" o:spid="_x0000_s1028" style="position:absolute;left:1524;top:4572;width:5715;height:5715;visibility:visible;mso-wrap-style:square;v-text-anchor:middle" coordsize="5715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" path="m1,218293l194630,184047,285750,r91120,184047l571499,218293,433185,366287r29168,205212l285750,478917,109147,571499,138315,366287,1,218293xe" fillcolor="#70ad47 [3209]" strokecolor="#1f3763 [1604]" strokeweight="1pt">
                  <v:stroke joinstyle="miter"/>
                  <v:path arrowok="t" o:connecttype="custom" o:connectlocs="1,218293;194630,184047;285750,0;376870,184047;571499,218293;433185,366287;462353,571499;285750,478917;109147,571499;138315,366287;1,218293" o:connectangles="0,0,0,0,0,0,0,0,0,0,0"/>
                </v:shape>
                <v:shape id="5-Point Star 16" o:spid="_x0000_s1029" style="position:absolute;left:65870;top:4572;width:5715;height:5715;visibility:visible;mso-wrap-style:square;v-text-anchor:middle" coordsize="5715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" path="m1,218293l194630,184047,285750,r91120,184047l571499,218293,433185,366287r29168,205212l285750,478917,109147,571499,138315,366287,1,218293xe" fillcolor="#70ad47 [3209]" strokecolor="#1f3763 [1604]" strokeweight="1pt">
                  <v:stroke joinstyle="miter"/>
                  <v:path arrowok="t" o:connecttype="custom" o:connectlocs="1,218293;194630,184047;285750,0;376870,184047;571499,218293;433185,366287;462353,571499;285750,478917;109147,571499;138315,366287;1,218293" o:connectangles="0,0,0,0,0,0,0,0,0,0,0"/>
                </v:shape>
                <w10:wrap anchorx="page" anchory="page"/>
              </v:group>
            </w:pict>
          </mc:Fallback>
        </mc:AlternateContent>
      </w:r>
    </w:p>
    <w:sectPr w:rsidR="0043117B" w:rsidRPr="00727ACF" w:rsidSect="00404EF3">
      <w:headerReference w:type="default" r:id="rId19"/>
      <w:pgSz w:w="12240" w:h="15840" w:code="1"/>
      <w:pgMar w:top="360" w:right="360" w:bottom="360" w:left="360" w:header="288" w:footer="28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520C" w:rsidRDefault="00F4520C" w:rsidP="006A039D">
      <w:pPr>
        <w:spacing w:after="0"/>
      </w:pPr>
      <w:r>
        <w:separator/>
      </w:r>
    </w:p>
  </w:endnote>
  <w:endnote w:type="continuationSeparator" w:id="0">
    <w:p w:rsidR="00F4520C" w:rsidRDefault="00F4520C" w:rsidP="006A03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520C" w:rsidRDefault="00F4520C" w:rsidP="006A039D">
      <w:pPr>
        <w:spacing w:after="0"/>
      </w:pPr>
      <w:r>
        <w:separator/>
      </w:r>
    </w:p>
  </w:footnote>
  <w:footnote w:type="continuationSeparator" w:id="0">
    <w:p w:rsidR="00F4520C" w:rsidRDefault="00F4520C" w:rsidP="006A03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39D" w:rsidRDefault="00404EF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944D7" wp14:editId="43C8465E">
              <wp:simplePos x="0" y="0"/>
              <wp:positionH relativeFrom="column">
                <wp:posOffset>1905000</wp:posOffset>
              </wp:positionH>
              <wp:positionV relativeFrom="paragraph">
                <wp:posOffset>2940685</wp:posOffset>
              </wp:positionV>
              <wp:extent cx="3497918" cy="3497918"/>
              <wp:effectExtent l="0" t="0" r="0" b="0"/>
              <wp:wrapNone/>
              <wp:docPr id="13" name="Oval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97918" cy="3497918"/>
                      </a:xfrm>
                      <a:prstGeom prst="ellipse">
                        <a:avLst/>
                      </a:pr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293496BB" id="Oval 11" o:spid="_x0000_s1026" style="position:absolute;margin-left:150pt;margin-top:231.55pt;width:275.45pt;height:27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" stroked="f" strokeweight="1pt">
              <v:fill r:id="rId3" o:title="" recolor="t" rotate="t" type="frame"/>
              <v:stroke joinstyle="miter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B289E4F" wp14:editId="0764DEE9">
              <wp:simplePos x="0" y="0"/>
              <wp:positionH relativeFrom="page">
                <wp:posOffset>1947545</wp:posOffset>
              </wp:positionH>
              <wp:positionV relativeFrom="paragraph">
                <wp:posOffset>2743200</wp:posOffset>
              </wp:positionV>
              <wp:extent cx="3858768" cy="3858768"/>
              <wp:effectExtent l="0" t="0" r="27940" b="27940"/>
              <wp:wrapNone/>
              <wp:docPr id="5" name="Oval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8768" cy="385876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accent1">
                            <a:shade val="50000"/>
                          </a:schemeClr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788E3511" id="Oval 11" o:spid="_x0000_s1026" style="position:absolute;margin-left:153.35pt;margin-top:3in;width:303.85pt;height:303.8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" filled="f" strokecolor="#1f3763 [1604]" strokeweight="1pt">
              <v:stroke dashstyle="dash" joinstyle="miter"/>
              <w10:wrap anchorx="page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C"/>
    <w:rsid w:val="0001096E"/>
    <w:rsid w:val="00025797"/>
    <w:rsid w:val="0008293D"/>
    <w:rsid w:val="000D384A"/>
    <w:rsid w:val="001E3B85"/>
    <w:rsid w:val="00202C41"/>
    <w:rsid w:val="00304997"/>
    <w:rsid w:val="00363B98"/>
    <w:rsid w:val="003973D3"/>
    <w:rsid w:val="00404EF3"/>
    <w:rsid w:val="00452357"/>
    <w:rsid w:val="0050134C"/>
    <w:rsid w:val="00584E20"/>
    <w:rsid w:val="0062123A"/>
    <w:rsid w:val="00646E75"/>
    <w:rsid w:val="0067380A"/>
    <w:rsid w:val="006A039D"/>
    <w:rsid w:val="006E7497"/>
    <w:rsid w:val="00727ACF"/>
    <w:rsid w:val="00745B1A"/>
    <w:rsid w:val="00814889"/>
    <w:rsid w:val="00843983"/>
    <w:rsid w:val="00850246"/>
    <w:rsid w:val="008848F3"/>
    <w:rsid w:val="008A333A"/>
    <w:rsid w:val="008D5075"/>
    <w:rsid w:val="00957C31"/>
    <w:rsid w:val="00974A13"/>
    <w:rsid w:val="009C089C"/>
    <w:rsid w:val="00A46681"/>
    <w:rsid w:val="00A73020"/>
    <w:rsid w:val="00AB3831"/>
    <w:rsid w:val="00AC7C68"/>
    <w:rsid w:val="00AF18B5"/>
    <w:rsid w:val="00B00164"/>
    <w:rsid w:val="00B41821"/>
    <w:rsid w:val="00B4484C"/>
    <w:rsid w:val="00BD6247"/>
    <w:rsid w:val="00C80986"/>
    <w:rsid w:val="00E31FC3"/>
    <w:rsid w:val="00E4108D"/>
    <w:rsid w:val="00E55D74"/>
    <w:rsid w:val="00F4520C"/>
    <w:rsid w:val="00F6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9E6A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</w:latentStyles>
  <w:style w:type="paragraph" w:default="1" w:styleId="Normal">
    <w:name w:val="Normal"/>
    <w:qFormat/>
    <w:rsid w:val="0067380A"/>
    <w:pPr>
      <w:spacing w:after="12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6A03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039D"/>
  </w:style>
  <w:style w:type="paragraph" w:styleId="Footer">
    <w:name w:val="footer"/>
    <w:basedOn w:val="Normal"/>
    <w:link w:val="FooterChar"/>
    <w:uiPriority w:val="99"/>
    <w:semiHidden/>
    <w:rsid w:val="006A03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7ACF"/>
    <w:rPr>
      <w:sz w:val="28"/>
    </w:rPr>
  </w:style>
  <w:style w:type="table" w:styleId="TableGrid">
    <w:name w:val="Table Grid"/>
    <w:basedOn w:val="TableNormal"/>
    <w:uiPriority w:val="39"/>
    <w:rsid w:val="006A03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039D"/>
    <w:rPr>
      <w:color w:val="808080"/>
    </w:rPr>
  </w:style>
  <w:style w:type="paragraph" w:customStyle="1" w:styleId="Time">
    <w:name w:val="Time"/>
    <w:basedOn w:val="Normal"/>
    <w:qFormat/>
    <w:rsid w:val="0001096E"/>
    <w:pPr>
      <w:spacing w:after="0"/>
    </w:pPr>
    <w:rPr>
      <w:rFonts w:asciiTheme="majorHAnsi" w:hAnsiTheme="majorHAnsi"/>
      <w:color w:val="44546A" w:themeColor="text2"/>
      <w:sz w:val="130"/>
      <w:szCs w:val="160"/>
      <w14:textOutline w14:w="9525" w14:cap="rnd" w14:cmpd="sng" w14:algn="ctr">
        <w14:noFill/>
        <w14:prstDash w14:val="solid"/>
        <w14:bevel/>
      </w14:textOutline>
    </w:rPr>
  </w:style>
  <w:style w:type="paragraph" w:styleId="Title">
    <w:name w:val="Title"/>
    <w:basedOn w:val="Normal"/>
    <w:next w:val="Normal"/>
    <w:link w:val="TitleChar"/>
    <w:uiPriority w:val="10"/>
    <w:qFormat/>
    <w:rsid w:val="00727ACF"/>
    <w:pPr>
      <w:spacing w:line="216" w:lineRule="auto"/>
      <w:contextualSpacing/>
      <w:jc w:val="center"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1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CF"/>
    <w:rPr>
      <w:rFonts w:asciiTheme="majorHAnsi" w:eastAsiaTheme="majorEastAsia" w:hAnsiTheme="majorHAnsi" w:cstheme="majorBidi"/>
      <w:color w:val="FFFFFF" w:themeColor="background1"/>
      <w:spacing w:val="-10"/>
      <w:kern w:val="28"/>
      <w:sz w:val="170"/>
      <w:szCs w:val="56"/>
    </w:rPr>
  </w:style>
  <w:style w:type="paragraph" w:styleId="Date">
    <w:name w:val="Date"/>
    <w:basedOn w:val="Normal"/>
    <w:next w:val="Normal"/>
    <w:link w:val="DateChar"/>
    <w:uiPriority w:val="99"/>
    <w:rsid w:val="0001096E"/>
    <w:rPr>
      <w:rFonts w:asciiTheme="majorHAnsi" w:hAnsiTheme="majorHAnsi"/>
      <w:color w:val="FFFFFF" w:themeColor="background1"/>
      <w:sz w:val="144"/>
    </w:rPr>
  </w:style>
  <w:style w:type="character" w:customStyle="1" w:styleId="DateChar">
    <w:name w:val="Date Char"/>
    <w:basedOn w:val="DefaultParagraphFont"/>
    <w:link w:val="Date"/>
    <w:uiPriority w:val="99"/>
    <w:rsid w:val="0001096E"/>
    <w:rPr>
      <w:rFonts w:asciiTheme="majorHAnsi" w:hAnsiTheme="majorHAnsi"/>
      <w:color w:val="FFFFFF" w:themeColor="background1"/>
      <w:sz w:val="144"/>
    </w:rPr>
  </w:style>
  <w:style w:type="paragraph" w:customStyle="1" w:styleId="YEAR">
    <w:name w:val="YEAR"/>
    <w:basedOn w:val="Normal"/>
    <w:qFormat/>
    <w:rsid w:val="0001096E"/>
    <w:rPr>
      <w:color w:val="FFFFFF" w:themeColor="background1"/>
      <w:sz w:val="1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CF"/>
    <w:pPr>
      <w:spacing w:line="192" w:lineRule="auto"/>
      <w:jc w:val="center"/>
    </w:pPr>
    <w:rPr>
      <w:rFonts w:ascii="Brush Script MT" w:hAnsi="Brush Script MT"/>
      <w:color w:val="FFFFFF" w:themeColor="background1"/>
      <w:sz w:val="144"/>
    </w:rPr>
  </w:style>
  <w:style w:type="character" w:customStyle="1" w:styleId="SubtitleChar">
    <w:name w:val="Subtitle Char"/>
    <w:basedOn w:val="DefaultParagraphFont"/>
    <w:link w:val="Subtitle"/>
    <w:uiPriority w:val="11"/>
    <w:rsid w:val="00727ACF"/>
    <w:rPr>
      <w:rFonts w:ascii="Brush Script MT" w:hAnsi="Brush Script MT"/>
      <w:color w:val="FFFFFF" w:themeColor="background1"/>
      <w:sz w:val="1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svg"/><Relationship Id="rId18" Type="http://schemas.openxmlformats.org/officeDocument/2006/relationships/image" Target="media/image7.sv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microsoft.com/office/2017/06/relationships/model3d" Target="media/model3d2.glb"/><Relationship Id="rId10" Type="http://schemas.microsoft.com/office/2017/06/relationships/model3d" Target="media/model3d1.glb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ports%20day%20event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E6ACBB48B8C485BA92067EF6D2CD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C72B0-EDEC-4896-BE9A-F7C0E4DF7F02}"/>
      </w:docPartPr>
      <w:docPartBody>
        <w:p w:rsidR="00000000" w:rsidRDefault="00724B49">
          <w:pPr>
            <w:pStyle w:val="5E6ACBB48B8C485BA92067EF6D2CD72C"/>
          </w:pPr>
          <w:r w:rsidRPr="00BD6247">
            <w:t>SPORTS DAY</w:t>
          </w:r>
        </w:p>
      </w:docPartBody>
    </w:docPart>
    <w:docPart>
      <w:docPartPr>
        <w:name w:val="4E79314C988640C8B9EA53C8D2043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B9678-DE26-4080-AEC3-69135FA8969C}"/>
      </w:docPartPr>
      <w:docPartBody>
        <w:p w:rsidR="00000000" w:rsidRDefault="00724B49">
          <w:pPr>
            <w:pStyle w:val="4E79314C988640C8B9EA53C8D2043A2F"/>
          </w:pPr>
          <w:r w:rsidRPr="00BD6247">
            <w:t>Tournament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6ACBB48B8C485BA92067EF6D2CD72C">
    <w:name w:val="5E6ACBB48B8C485BA92067EF6D2CD72C"/>
  </w:style>
  <w:style w:type="paragraph" w:customStyle="1" w:styleId="4E79314C988640C8B9EA53C8D2043A2F">
    <w:name w:val="4E79314C988640C8B9EA53C8D2043A2F"/>
  </w:style>
  <w:style w:type="paragraph" w:customStyle="1" w:styleId="6BEEF04CBE0C41F9901AA15046848057">
    <w:name w:val="6BEEF04CBE0C41F9901AA15046848057"/>
  </w:style>
  <w:style w:type="paragraph" w:customStyle="1" w:styleId="EB0D33E4D8E347559FF4173546F5F27A">
    <w:name w:val="EB0D33E4D8E347559FF4173546F5F27A"/>
  </w:style>
  <w:style w:type="paragraph" w:customStyle="1" w:styleId="9F337FE96550448B930CC30D716B1D16">
    <w:name w:val="9F337FE96550448B930CC30D716B1D16"/>
  </w:style>
  <w:style w:type="paragraph" w:customStyle="1" w:styleId="99218F546BAB4D9880589359CD3F2E86">
    <w:name w:val="99218F546BAB4D9880589359CD3F2E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7">
      <a:majorFont>
        <a:latin typeface="Impact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C21B9-79FB-4A07-8013-7D7F25BF2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A8B847-5153-4B86-A879-F51E5DCEE3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6A5511-FCA8-4B36-B937-ED9AF5C47F18}">
  <ds:schemaRefs>
    <ds:schemaRef ds:uri="16c05727-aa75-4e4a-9b5f-8a80a1165891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1af3243-3dd4-4a8d-8c0d-dd76da1f02a5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F59E6E6-96A1-42EE-91B9-147AA2DC0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Sports day event flyer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2026-04-28T05:51:00Z</dcterms:created>
  <dcterms:modified xsi:type="dcterms:W3CDTF">2026-04-28T06:07:00Z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