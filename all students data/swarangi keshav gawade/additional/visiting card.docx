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264"/>
        <w:tblW w:w="5000" w:type="pct"/>
        <w:tblLayout w:type="fixed"/>
        <w:tblCellMar>
          <w:top w:w="964" w:type="dxa"/>
          <w:left w:w="144" w:type="dxa"/>
          <w:bottom w:w="144" w:type="dxa"/>
          <w:right w:w="144" w:type="dxa"/>
        </w:tblCellMar>
        <w:tblLook w:val="0600" w:firstRow="0" w:lastRow="0" w:firstColumn="0" w:lastColumn="0" w:noHBand="1" w:noVBand="1"/>
        <w:tblDescription w:val="Business card layout for 10 cards per page"/>
      </w:tblPr>
      <w:tblGrid>
        <w:gridCol w:w="5040"/>
        <w:gridCol w:w="5040"/>
      </w:tblGrid>
      <w:tr w:rsidR="00C307D8" w14:paraId="45154344" w14:textId="77777777" w:rsidTr="00FB66DB">
        <w:trPr>
          <w:trHeight w:hRule="exact" w:val="2736"/>
        </w:trPr>
        <w:tc>
          <w:tcPr>
            <w:tcW w:w="5040" w:type="dxa"/>
          </w:tcPr>
          <w:p w14:paraId="5EEDF4CE" w14:textId="77777777" w:rsidR="00C307D8" w:rsidRDefault="00000000" w:rsidP="00FB66DB">
            <w:pPr>
              <w:pStyle w:val="Name"/>
            </w:pPr>
            <w:sdt>
              <w:sdtPr>
                <w:rPr>
                  <w:rFonts w:asciiTheme="minorBidi" w:hAnsiTheme="minorBidi" w:cstheme="minorBidi"/>
                </w:rPr>
                <w:alias w:val="Enter your name:"/>
                <w:tag w:val="Enter your name:"/>
                <w:id w:val="-24102200"/>
                <w:placeholder>
                  <w:docPart w:val="8705B849D0A7465287415DDE289A3628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375FB8" w:rsidRPr="00375FB8">
                  <w:rPr>
                    <w:rFonts w:asciiTheme="minorBidi" w:hAnsiTheme="minorBidi" w:cstheme="minorBidi"/>
                    <w:caps w:val="0"/>
                  </w:rPr>
                  <w:t>SWARANGI GAWADE</w:t>
                </w:r>
              </w:sdtContent>
            </w:sdt>
          </w:p>
          <w:sdt>
            <w:sdtPr>
              <w:alias w:val="Enter address, city, st zip code:"/>
              <w:tag w:val="Enter address, city, st zip code:"/>
              <w:id w:val="-2143104227"/>
              <w:placeholder>
                <w:docPart w:val="CDCD0631197C4D0490CEF2E6694441F3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Content>
              <w:p w14:paraId="69D57925" w14:textId="77777777" w:rsidR="00C307D8" w:rsidRDefault="00375FB8" w:rsidP="00FB66DB">
                <w:proofErr w:type="spellStart"/>
                <w:r>
                  <w:t>Sabniswada</w:t>
                </w:r>
                <w:proofErr w:type="spellEnd"/>
                <w:r>
                  <w:t xml:space="preserve">, Aishwarya complex, </w:t>
                </w:r>
                <w:proofErr w:type="spellStart"/>
                <w:r>
                  <w:t>sawantwadi</w:t>
                </w:r>
                <w:proofErr w:type="spellEnd"/>
                <w:r>
                  <w:t>,</w:t>
                </w:r>
              </w:p>
            </w:sdtContent>
          </w:sdt>
          <w:p w14:paraId="3D957960" w14:textId="77777777" w:rsidR="00C307D8" w:rsidRDefault="00375FB8" w:rsidP="00FB66DB">
            <w:r>
              <w:t>8275288715</w:t>
            </w:r>
            <w:r w:rsidR="006C6684">
              <w:t>|</w:t>
            </w:r>
            <w:r w:rsidR="00C307D8">
              <w:t> </w:t>
            </w:r>
            <w:sdt>
              <w:sdtPr>
                <w:alias w:val="Enter email:"/>
                <w:tag w:val="Enter email:"/>
                <w:id w:val="2043023049"/>
                <w:placeholder>
                  <w:docPart w:val="3F1F08864CB647C8BC11692F5A730FF3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>
                  <w:t>swarangi@gmail.com</w:t>
                </w:r>
              </w:sdtContent>
            </w:sdt>
            <w:r w:rsidR="006C6684">
              <w:t> | </w:t>
            </w:r>
            <w:sdt>
              <w:sdtPr>
                <w:alias w:val="Enter twitter handle:"/>
                <w:tag w:val="Enter twitter handle:"/>
                <w:id w:val="-444931259"/>
                <w:placeholder>
                  <w:docPart w:val="C7A875516E794D758FE9DF21B06BEDDE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appearance w15:val="hidden"/>
                <w:text/>
              </w:sdtPr>
              <w:sdtContent>
                <w:r>
                  <w:t>swarangi.25</w:t>
                </w:r>
              </w:sdtContent>
            </w:sdt>
          </w:p>
          <w:p w14:paraId="2A5E3829" w14:textId="77777777" w:rsidR="00C307D8" w:rsidRDefault="00000000" w:rsidP="00FB66DB">
            <w:sdt>
              <w:sdtPr>
                <w:alias w:val="Enter web address:"/>
                <w:tag w:val="Enter web address:"/>
                <w:id w:val="1204521838"/>
                <w:placeholder>
                  <w:docPart w:val="6C0DEAF40A62426D893162B24EA67C7E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375FB8">
                  <w:t>www.swarangi25.com</w:t>
                </w:r>
              </w:sdtContent>
            </w:sdt>
          </w:p>
        </w:tc>
        <w:tc>
          <w:tcPr>
            <w:tcW w:w="5040" w:type="dxa"/>
          </w:tcPr>
          <w:sdt>
            <w:sdtPr>
              <w:rPr>
                <w:rFonts w:asciiTheme="minorBidi" w:hAnsiTheme="minorBidi" w:cstheme="minorBidi"/>
              </w:rPr>
              <w:alias w:val="Enter your name:"/>
              <w:tag w:val="Enter your name:"/>
              <w:id w:val="1045099425"/>
              <w:placeholder>
                <w:docPart w:val="C34D1B788910488F8218BAE16641404E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Content>
              <w:p w14:paraId="7B9D4007" w14:textId="77777777" w:rsidR="00C307D8" w:rsidRDefault="00375FB8" w:rsidP="00FB66DB">
                <w:pPr>
                  <w:pStyle w:val="Name"/>
                </w:pPr>
                <w:r>
                  <w:rPr>
                    <w:rFonts w:asciiTheme="minorBidi" w:hAnsiTheme="minorBidi" w:cstheme="minorBidi"/>
                  </w:rPr>
                  <w:t>SWARANGI GAWADE</w:t>
                </w:r>
              </w:p>
            </w:sdtContent>
          </w:sdt>
          <w:sdt>
            <w:sdtPr>
              <w:alias w:val="Enter address, city, st zip code:"/>
              <w:tag w:val="Enter address, city, st zip code:"/>
              <w:id w:val="-981539878"/>
              <w:placeholder>
                <w:docPart w:val="40394E63D282479AA479B737EC42B14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Content>
              <w:p w14:paraId="5AAE4327" w14:textId="77777777" w:rsidR="00C307D8" w:rsidRDefault="00375FB8" w:rsidP="00FB66DB">
                <w:proofErr w:type="spellStart"/>
                <w:r>
                  <w:t>Sabniswada</w:t>
                </w:r>
                <w:proofErr w:type="spellEnd"/>
                <w:r>
                  <w:t xml:space="preserve">, Aishwarya complex, </w:t>
                </w:r>
                <w:proofErr w:type="spellStart"/>
                <w:r>
                  <w:t>sawantwadi</w:t>
                </w:r>
                <w:proofErr w:type="spellEnd"/>
                <w:r>
                  <w:t>,</w:t>
                </w:r>
              </w:p>
            </w:sdtContent>
          </w:sdt>
          <w:p w14:paraId="6A531DAF" w14:textId="77777777" w:rsidR="006C6684" w:rsidRDefault="00000000" w:rsidP="00FB66DB">
            <w:sdt>
              <w:sdtPr>
                <w:alias w:val="Enter telephone:"/>
                <w:tag w:val="Enter telephone:"/>
                <w:id w:val="-864834133"/>
                <w:placeholder>
                  <w:docPart w:val="EB3DD863005747379057D22CC0D79F81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6C6684">
                  <w:t>Telephone</w:t>
                </w:r>
              </w:sdtContent>
            </w:sdt>
            <w:r w:rsidR="006C6684">
              <w:t> | </w:t>
            </w:r>
            <w:sdt>
              <w:sdtPr>
                <w:alias w:val="Enter email:"/>
                <w:tag w:val="Enter email:"/>
                <w:id w:val="-276645040"/>
                <w:placeholder>
                  <w:docPart w:val="7B57F79724414272A290DC6C29AF042A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375FB8">
                  <w:t>swarangi@gmail.com</w:t>
                </w:r>
              </w:sdtContent>
            </w:sdt>
            <w:r w:rsidR="006C6684">
              <w:t> | </w:t>
            </w:r>
            <w:sdt>
              <w:sdtPr>
                <w:alias w:val="Enter twitter handle:"/>
                <w:tag w:val="Enter twitter handle:"/>
                <w:id w:val="-1090307963"/>
                <w:placeholder>
                  <w:docPart w:val="52FE15D8562F47829AEEB6363F0C1DF7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appearance w15:val="hidden"/>
                <w:text/>
              </w:sdtPr>
              <w:sdtContent>
                <w:r w:rsidR="00375FB8">
                  <w:t>swarangi.25</w:t>
                </w:r>
              </w:sdtContent>
            </w:sdt>
          </w:p>
          <w:p w14:paraId="11A6BFB5" w14:textId="77777777" w:rsidR="00C307D8" w:rsidRDefault="00000000" w:rsidP="00FB66DB">
            <w:sdt>
              <w:sdtPr>
                <w:alias w:val="Enter web address:"/>
                <w:tag w:val="Enter web address:"/>
                <w:id w:val="-1007672581"/>
                <w:placeholder>
                  <w:docPart w:val="2DEFD27265AD4AA2A0379B528F31810A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375FB8">
                  <w:t>www.swarangi25.com</w:t>
                </w:r>
              </w:sdtContent>
            </w:sdt>
          </w:p>
        </w:tc>
      </w:tr>
      <w:tr w:rsidR="00C307D8" w14:paraId="7D114389" w14:textId="77777777" w:rsidTr="00FB66DB">
        <w:trPr>
          <w:trHeight w:hRule="exact" w:val="2736"/>
        </w:trPr>
        <w:tc>
          <w:tcPr>
            <w:tcW w:w="5040" w:type="dxa"/>
          </w:tcPr>
          <w:sdt>
            <w:sdtPr>
              <w:alias w:val="Enter your name:"/>
              <w:tag w:val="Enter your name:"/>
              <w:id w:val="2101291898"/>
              <w:placeholder>
                <w:docPart w:val="881DEDDFDAAB4EA18D3ECB3AFDE826EB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Content>
              <w:p w14:paraId="5BC2709A" w14:textId="77777777" w:rsidR="00C307D8" w:rsidRDefault="00375FB8" w:rsidP="00FB66DB">
                <w:pPr>
                  <w:pStyle w:val="Name"/>
                </w:pPr>
                <w:r>
                  <w:t>SWARANGI GAWADE</w:t>
                </w:r>
              </w:p>
            </w:sdtContent>
          </w:sdt>
          <w:sdt>
            <w:sdtPr>
              <w:alias w:val="Enter address, city, st zip code:"/>
              <w:tag w:val="Enter address, city, st zip code:"/>
              <w:id w:val="1190725833"/>
              <w:placeholder>
                <w:docPart w:val="427522E11F2E49E09D6601A4DFCEF5CD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Content>
              <w:p w14:paraId="4D66A92C" w14:textId="77777777" w:rsidR="00C307D8" w:rsidRDefault="00375FB8" w:rsidP="00FB66DB">
                <w:proofErr w:type="spellStart"/>
                <w:r>
                  <w:t>Sabniswada</w:t>
                </w:r>
                <w:proofErr w:type="spellEnd"/>
                <w:r>
                  <w:t xml:space="preserve">, Aishwarya complex, </w:t>
                </w:r>
                <w:proofErr w:type="spellStart"/>
                <w:r>
                  <w:t>sawantwadi</w:t>
                </w:r>
                <w:proofErr w:type="spellEnd"/>
                <w:r>
                  <w:t>,</w:t>
                </w:r>
              </w:p>
            </w:sdtContent>
          </w:sdt>
          <w:p w14:paraId="7674E608" w14:textId="77777777" w:rsidR="006C6684" w:rsidRDefault="00000000" w:rsidP="00FB66DB">
            <w:sdt>
              <w:sdtPr>
                <w:alias w:val="Enter telephone:"/>
                <w:tag w:val="Enter telephone:"/>
                <w:id w:val="-1521461785"/>
                <w:placeholder>
                  <w:docPart w:val="A7E58CAE7B71456F9A058939E5FE251C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6C6684">
                  <w:t>Telephone</w:t>
                </w:r>
              </w:sdtContent>
            </w:sdt>
            <w:r w:rsidR="006C6684">
              <w:t> | </w:t>
            </w:r>
            <w:sdt>
              <w:sdtPr>
                <w:alias w:val="Enter email:"/>
                <w:tag w:val="Enter email:"/>
                <w:id w:val="-653904719"/>
                <w:placeholder>
                  <w:docPart w:val="E001980B9AB44077B94D78B88A50E861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375FB8">
                  <w:t>swarangi@gmail.com</w:t>
                </w:r>
              </w:sdtContent>
            </w:sdt>
            <w:r w:rsidR="006C6684">
              <w:t> | </w:t>
            </w:r>
            <w:sdt>
              <w:sdtPr>
                <w:alias w:val="Enter twitter handle:"/>
                <w:tag w:val="Enter twitter handle:"/>
                <w:id w:val="929622685"/>
                <w:placeholder>
                  <w:docPart w:val="5EDD071B1C664FA9BC993EA3E94D3CAE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appearance w15:val="hidden"/>
                <w:text/>
              </w:sdtPr>
              <w:sdtContent>
                <w:r w:rsidR="00375FB8">
                  <w:t>swarangi.25</w:t>
                </w:r>
              </w:sdtContent>
            </w:sdt>
          </w:p>
          <w:p w14:paraId="7DA9B411" w14:textId="77777777" w:rsidR="00C307D8" w:rsidRDefault="00000000" w:rsidP="00FB66DB">
            <w:sdt>
              <w:sdtPr>
                <w:alias w:val="Enter web address:"/>
                <w:tag w:val="Enter web address:"/>
                <w:id w:val="1872108586"/>
                <w:placeholder>
                  <w:docPart w:val="44A424F1CB164D10A74098C9ACAA94E1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375FB8">
                  <w:t>www.swarangi25.com</w:t>
                </w:r>
              </w:sdtContent>
            </w:sdt>
          </w:p>
        </w:tc>
        <w:tc>
          <w:tcPr>
            <w:tcW w:w="5040" w:type="dxa"/>
          </w:tcPr>
          <w:sdt>
            <w:sdtPr>
              <w:alias w:val="Enter your name:"/>
              <w:tag w:val="Enter your name:"/>
              <w:id w:val="-1277326154"/>
              <w:placeholder>
                <w:docPart w:val="D4C6F8C4B8744379B116D41D8180A2E8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Content>
              <w:p w14:paraId="726DF76B" w14:textId="77777777" w:rsidR="00C307D8" w:rsidRDefault="00375FB8" w:rsidP="00FB66DB">
                <w:pPr>
                  <w:pStyle w:val="Name"/>
                </w:pPr>
                <w:r>
                  <w:t>SWARANGI GAWADE</w:t>
                </w:r>
              </w:p>
            </w:sdtContent>
          </w:sdt>
          <w:sdt>
            <w:sdtPr>
              <w:alias w:val="Enter address, city, st zip code:"/>
              <w:tag w:val="Enter address, city, st zip code:"/>
              <w:id w:val="-1995328815"/>
              <w:placeholder>
                <w:docPart w:val="A636D2044C6D428CBF13C6F577378C37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Content>
              <w:p w14:paraId="7FB9BED3" w14:textId="77777777" w:rsidR="00C307D8" w:rsidRDefault="00375FB8" w:rsidP="00FB66DB">
                <w:proofErr w:type="spellStart"/>
                <w:r>
                  <w:t>Sabniswada</w:t>
                </w:r>
                <w:proofErr w:type="spellEnd"/>
                <w:r>
                  <w:t xml:space="preserve">, Aishwarya complex, </w:t>
                </w:r>
                <w:proofErr w:type="spellStart"/>
                <w:r>
                  <w:t>sawantwadi</w:t>
                </w:r>
                <w:proofErr w:type="spellEnd"/>
                <w:r>
                  <w:t>,</w:t>
                </w:r>
              </w:p>
            </w:sdtContent>
          </w:sdt>
          <w:p w14:paraId="13DAA7B4" w14:textId="77777777" w:rsidR="006C6684" w:rsidRDefault="00000000" w:rsidP="00FB66DB">
            <w:sdt>
              <w:sdtPr>
                <w:alias w:val="Enter telephone:"/>
                <w:tag w:val="Enter telephone:"/>
                <w:id w:val="793564437"/>
                <w:placeholder>
                  <w:docPart w:val="C6D63788EC82410BA2418162D633602B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6C6684">
                  <w:t>Telephone</w:t>
                </w:r>
              </w:sdtContent>
            </w:sdt>
            <w:r w:rsidR="006C6684">
              <w:t> | </w:t>
            </w:r>
            <w:sdt>
              <w:sdtPr>
                <w:alias w:val="Enter email:"/>
                <w:tag w:val="Enter email:"/>
                <w:id w:val="-397594006"/>
                <w:placeholder>
                  <w:docPart w:val="CC153C0928B74556B88881B2ECD4BE44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375FB8">
                  <w:t>swarangi@gmail.com</w:t>
                </w:r>
              </w:sdtContent>
            </w:sdt>
            <w:r w:rsidR="006C6684">
              <w:t> | </w:t>
            </w:r>
            <w:sdt>
              <w:sdtPr>
                <w:alias w:val="Enter twitter handle:"/>
                <w:tag w:val="Enter twitter handle:"/>
                <w:id w:val="752393857"/>
                <w:placeholder>
                  <w:docPart w:val="5EAE325C9ADD438AA29384F59DF7D40F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appearance w15:val="hidden"/>
                <w:text/>
              </w:sdtPr>
              <w:sdtContent>
                <w:r w:rsidR="00375FB8">
                  <w:t>swarangi.25</w:t>
                </w:r>
              </w:sdtContent>
            </w:sdt>
          </w:p>
          <w:p w14:paraId="46607264" w14:textId="77777777" w:rsidR="00C307D8" w:rsidRDefault="00000000" w:rsidP="00FB66DB">
            <w:sdt>
              <w:sdtPr>
                <w:alias w:val="Enter web address:"/>
                <w:tag w:val="Enter web address:"/>
                <w:id w:val="1600527960"/>
                <w:placeholder>
                  <w:docPart w:val="4571E2590ABF48B18BEA59FF9C66B4BB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375FB8">
                  <w:t>www.swarangi25.com</w:t>
                </w:r>
              </w:sdtContent>
            </w:sdt>
          </w:p>
        </w:tc>
      </w:tr>
      <w:tr w:rsidR="00C307D8" w14:paraId="0B6FCFFE" w14:textId="77777777" w:rsidTr="00FB66DB">
        <w:trPr>
          <w:trHeight w:hRule="exact" w:val="2736"/>
        </w:trPr>
        <w:tc>
          <w:tcPr>
            <w:tcW w:w="5040" w:type="dxa"/>
          </w:tcPr>
          <w:sdt>
            <w:sdtPr>
              <w:alias w:val="Enter your name:"/>
              <w:tag w:val="Enter your name:"/>
              <w:id w:val="65544670"/>
              <w:placeholder>
                <w:docPart w:val="3986D0F280554555957610F12290D2C8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Content>
              <w:p w14:paraId="1A58DD7A" w14:textId="77777777" w:rsidR="00C307D8" w:rsidRDefault="00375FB8" w:rsidP="00FB66DB">
                <w:pPr>
                  <w:pStyle w:val="Name"/>
                </w:pPr>
                <w:r>
                  <w:t>SWARANGI GAWADE</w:t>
                </w:r>
              </w:p>
            </w:sdtContent>
          </w:sdt>
          <w:sdt>
            <w:sdtPr>
              <w:alias w:val="Enter address, city, st zip code:"/>
              <w:tag w:val="Enter address, city, st zip code:"/>
              <w:id w:val="-1894881367"/>
              <w:placeholder>
                <w:docPart w:val="17AD373FC9CB4303AC2028CA17BAD6F9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Content>
              <w:p w14:paraId="5E354ACA" w14:textId="77777777" w:rsidR="00C307D8" w:rsidRDefault="00375FB8" w:rsidP="00FB66DB">
                <w:proofErr w:type="spellStart"/>
                <w:r>
                  <w:t>Sabniswada</w:t>
                </w:r>
                <w:proofErr w:type="spellEnd"/>
                <w:r>
                  <w:t xml:space="preserve">, Aishwarya complex, </w:t>
                </w:r>
                <w:proofErr w:type="spellStart"/>
                <w:r>
                  <w:t>sawantwadi</w:t>
                </w:r>
                <w:proofErr w:type="spellEnd"/>
                <w:r>
                  <w:t>,</w:t>
                </w:r>
              </w:p>
            </w:sdtContent>
          </w:sdt>
          <w:p w14:paraId="3D830D70" w14:textId="77777777" w:rsidR="006C6684" w:rsidRDefault="00000000" w:rsidP="00FB66DB">
            <w:sdt>
              <w:sdtPr>
                <w:alias w:val="Enter telephone:"/>
                <w:tag w:val="Enter telephone:"/>
                <w:id w:val="-1492946197"/>
                <w:placeholder>
                  <w:docPart w:val="5A7DB02E36154EC3A4B674B0FCFF4905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6C6684">
                  <w:t>Telephone</w:t>
                </w:r>
              </w:sdtContent>
            </w:sdt>
            <w:r w:rsidR="006C6684">
              <w:t> | </w:t>
            </w:r>
            <w:sdt>
              <w:sdtPr>
                <w:alias w:val="Enter email:"/>
                <w:tag w:val="Enter email:"/>
                <w:id w:val="-270632003"/>
                <w:placeholder>
                  <w:docPart w:val="E5887279C2E441D295B1509DEFE305D5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375FB8">
                  <w:t>swarangi@gmail.com</w:t>
                </w:r>
              </w:sdtContent>
            </w:sdt>
            <w:r w:rsidR="006C6684">
              <w:t> | </w:t>
            </w:r>
            <w:sdt>
              <w:sdtPr>
                <w:alias w:val="Enter twitter handle:"/>
                <w:tag w:val="Enter twitter handle:"/>
                <w:id w:val="238376960"/>
                <w:placeholder>
                  <w:docPart w:val="B245B34FCF8547399CC2B8BEEDA0F40B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appearance w15:val="hidden"/>
                <w:text/>
              </w:sdtPr>
              <w:sdtContent>
                <w:r w:rsidR="00375FB8">
                  <w:t>swarangi.25</w:t>
                </w:r>
              </w:sdtContent>
            </w:sdt>
          </w:p>
          <w:p w14:paraId="67A7444C" w14:textId="77777777" w:rsidR="00C307D8" w:rsidRDefault="00000000" w:rsidP="00FB66DB">
            <w:sdt>
              <w:sdtPr>
                <w:alias w:val="Enter web address:"/>
                <w:tag w:val="Enter web address:"/>
                <w:id w:val="-956795793"/>
                <w:placeholder>
                  <w:docPart w:val="97A2856E0E134C169AA3E626CC82325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375FB8">
                  <w:t>www.swarangi25.com</w:t>
                </w:r>
              </w:sdtContent>
            </w:sdt>
          </w:p>
        </w:tc>
        <w:tc>
          <w:tcPr>
            <w:tcW w:w="5040" w:type="dxa"/>
          </w:tcPr>
          <w:sdt>
            <w:sdtPr>
              <w:alias w:val="Enter your name:"/>
              <w:tag w:val="Enter your name:"/>
              <w:id w:val="318315673"/>
              <w:placeholder>
                <w:docPart w:val="01BFC1897D6342BD81114CABF54E8096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Content>
              <w:p w14:paraId="16F403CF" w14:textId="77777777" w:rsidR="00C307D8" w:rsidRDefault="00375FB8" w:rsidP="00FB66DB">
                <w:pPr>
                  <w:pStyle w:val="Name"/>
                </w:pPr>
                <w:r>
                  <w:t>SWARANGI GAWADE</w:t>
                </w:r>
              </w:p>
            </w:sdtContent>
          </w:sdt>
          <w:sdt>
            <w:sdtPr>
              <w:alias w:val="Enter address, city, st zip code:"/>
              <w:tag w:val="Enter address, city, st zip code:"/>
              <w:id w:val="1735594535"/>
              <w:placeholder>
                <w:docPart w:val="F4D81123B177425D9B040118A31464B4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Content>
              <w:p w14:paraId="2A42DAC4" w14:textId="77777777" w:rsidR="00C307D8" w:rsidRDefault="00375FB8" w:rsidP="00FB66DB">
                <w:proofErr w:type="spellStart"/>
                <w:r>
                  <w:t>Sabniswada</w:t>
                </w:r>
                <w:proofErr w:type="spellEnd"/>
                <w:r>
                  <w:t xml:space="preserve">, Aishwarya complex, </w:t>
                </w:r>
                <w:proofErr w:type="spellStart"/>
                <w:r>
                  <w:t>sawantwadi</w:t>
                </w:r>
                <w:proofErr w:type="spellEnd"/>
                <w:r>
                  <w:t>,</w:t>
                </w:r>
              </w:p>
            </w:sdtContent>
          </w:sdt>
          <w:p w14:paraId="61CF5E61" w14:textId="77777777" w:rsidR="006C6684" w:rsidRDefault="00000000" w:rsidP="00FB66DB">
            <w:sdt>
              <w:sdtPr>
                <w:alias w:val="Enter telephone:"/>
                <w:tag w:val="Enter telephone:"/>
                <w:id w:val="1348443985"/>
                <w:placeholder>
                  <w:docPart w:val="C3E4FFD4051649478602D64747A12153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6C6684">
                  <w:t>Telephone</w:t>
                </w:r>
              </w:sdtContent>
            </w:sdt>
            <w:r w:rsidR="006C6684">
              <w:t> | </w:t>
            </w:r>
            <w:sdt>
              <w:sdtPr>
                <w:alias w:val="Enter email:"/>
                <w:tag w:val="Enter email:"/>
                <w:id w:val="922768494"/>
                <w:placeholder>
                  <w:docPart w:val="A7DD5D4E20534B3CB8DF16BB4C9E2139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375FB8">
                  <w:t>swarangi@gmail.com</w:t>
                </w:r>
              </w:sdtContent>
            </w:sdt>
            <w:r w:rsidR="006C6684">
              <w:t> | </w:t>
            </w:r>
            <w:sdt>
              <w:sdtPr>
                <w:alias w:val="Enter twitter handle:"/>
                <w:tag w:val="Enter twitter handle:"/>
                <w:id w:val="1743063469"/>
                <w:placeholder>
                  <w:docPart w:val="3E295A9FB61F40A6908B676966E1B6AC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appearance w15:val="hidden"/>
                <w:text/>
              </w:sdtPr>
              <w:sdtContent>
                <w:r w:rsidR="00375FB8">
                  <w:t>swarangi.25</w:t>
                </w:r>
              </w:sdtContent>
            </w:sdt>
          </w:p>
          <w:p w14:paraId="6B648C86" w14:textId="77777777" w:rsidR="00C307D8" w:rsidRDefault="00000000" w:rsidP="00FB66DB">
            <w:sdt>
              <w:sdtPr>
                <w:alias w:val="Enter web address:"/>
                <w:tag w:val="Enter web address:"/>
                <w:id w:val="1215233449"/>
                <w:placeholder>
                  <w:docPart w:val="E02EACAD2F7640E399D1656E3E44ACE6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375FB8">
                  <w:t>www.swarangi25.com</w:t>
                </w:r>
              </w:sdtContent>
            </w:sdt>
          </w:p>
        </w:tc>
      </w:tr>
      <w:tr w:rsidR="00C307D8" w14:paraId="611E9899" w14:textId="77777777" w:rsidTr="00FB66DB">
        <w:trPr>
          <w:trHeight w:hRule="exact" w:val="2736"/>
        </w:trPr>
        <w:tc>
          <w:tcPr>
            <w:tcW w:w="5040" w:type="dxa"/>
          </w:tcPr>
          <w:sdt>
            <w:sdtPr>
              <w:alias w:val="Enter your name:"/>
              <w:tag w:val="Enter your name:"/>
              <w:id w:val="-1432731558"/>
              <w:placeholder>
                <w:docPart w:val="48A40F4AC53E43C4A4E20453DF012C96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Content>
              <w:p w14:paraId="5B8AF88C" w14:textId="77777777" w:rsidR="00C307D8" w:rsidRDefault="00375FB8" w:rsidP="00FB66DB">
                <w:pPr>
                  <w:pStyle w:val="Name"/>
                </w:pPr>
                <w:r>
                  <w:t>SWARANGI GAWADE</w:t>
                </w:r>
              </w:p>
            </w:sdtContent>
          </w:sdt>
          <w:sdt>
            <w:sdtPr>
              <w:alias w:val="Enter address, city, st zip code:"/>
              <w:tag w:val="Enter address, city, st zip code:"/>
              <w:id w:val="309068180"/>
              <w:placeholder>
                <w:docPart w:val="8D27797989B04A36917354EFB7CA008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Content>
              <w:p w14:paraId="7D6DF251" w14:textId="77777777" w:rsidR="00C307D8" w:rsidRDefault="00375FB8" w:rsidP="00FB66DB">
                <w:proofErr w:type="spellStart"/>
                <w:r>
                  <w:t>Sabniswada</w:t>
                </w:r>
                <w:proofErr w:type="spellEnd"/>
                <w:r>
                  <w:t xml:space="preserve">, Aishwarya complex, </w:t>
                </w:r>
                <w:proofErr w:type="spellStart"/>
                <w:r>
                  <w:t>sawantwadi</w:t>
                </w:r>
                <w:proofErr w:type="spellEnd"/>
                <w:r>
                  <w:t>,</w:t>
                </w:r>
              </w:p>
            </w:sdtContent>
          </w:sdt>
          <w:p w14:paraId="7DF5F6FF" w14:textId="77777777" w:rsidR="006C6684" w:rsidRDefault="00000000" w:rsidP="00FB66DB">
            <w:sdt>
              <w:sdtPr>
                <w:alias w:val="Enter telephone:"/>
                <w:tag w:val="Enter telephone:"/>
                <w:id w:val="-750040580"/>
                <w:placeholder>
                  <w:docPart w:val="A2D69787A46E4435A6376C45E2505A71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6C6684">
                  <w:t>Telephone</w:t>
                </w:r>
              </w:sdtContent>
            </w:sdt>
            <w:r w:rsidR="006C6684">
              <w:t> | </w:t>
            </w:r>
            <w:sdt>
              <w:sdtPr>
                <w:alias w:val="Enter email:"/>
                <w:tag w:val="Enter email:"/>
                <w:id w:val="-1457330850"/>
                <w:placeholder>
                  <w:docPart w:val="1DD5CA02AD284A6989607350AD9C8A0A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375FB8">
                  <w:t>swarangi@gmail.com</w:t>
                </w:r>
              </w:sdtContent>
            </w:sdt>
            <w:r w:rsidR="006C6684">
              <w:t> | </w:t>
            </w:r>
            <w:sdt>
              <w:sdtPr>
                <w:alias w:val="Enter twitter handle:"/>
                <w:tag w:val="Enter twitter handle:"/>
                <w:id w:val="1251001756"/>
                <w:placeholder>
                  <w:docPart w:val="3EE31ABECB4F4AC49C29C494C60D0163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appearance w15:val="hidden"/>
                <w:text/>
              </w:sdtPr>
              <w:sdtContent>
                <w:r w:rsidR="00375FB8">
                  <w:t>swarangi.25</w:t>
                </w:r>
              </w:sdtContent>
            </w:sdt>
          </w:p>
          <w:p w14:paraId="6011924A" w14:textId="77777777" w:rsidR="00C307D8" w:rsidRDefault="00000000" w:rsidP="00FB66DB">
            <w:sdt>
              <w:sdtPr>
                <w:alias w:val="Enter web address:"/>
                <w:tag w:val="Enter web address:"/>
                <w:id w:val="1728567390"/>
                <w:placeholder>
                  <w:docPart w:val="D084F3D9A21A4CAC8AEDBF4C6B29CB57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375FB8">
                  <w:t>www.swarangi25.com</w:t>
                </w:r>
              </w:sdtContent>
            </w:sdt>
          </w:p>
        </w:tc>
        <w:tc>
          <w:tcPr>
            <w:tcW w:w="5040" w:type="dxa"/>
          </w:tcPr>
          <w:sdt>
            <w:sdtPr>
              <w:alias w:val="Enter your name:"/>
              <w:tag w:val="Enter your name:"/>
              <w:id w:val="1509091566"/>
              <w:placeholder>
                <w:docPart w:val="FFA64630FC7A45378B6D2B00082369E4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Content>
              <w:p w14:paraId="1D261240" w14:textId="77777777" w:rsidR="00C307D8" w:rsidRDefault="00375FB8" w:rsidP="00FB66DB">
                <w:pPr>
                  <w:pStyle w:val="Name"/>
                </w:pPr>
                <w:r>
                  <w:t>SWARANGI GAWADE</w:t>
                </w:r>
              </w:p>
            </w:sdtContent>
          </w:sdt>
          <w:sdt>
            <w:sdtPr>
              <w:alias w:val="Enter address, city, st zip code:"/>
              <w:tag w:val="Enter address, city, st zip code:"/>
              <w:id w:val="1861008378"/>
              <w:placeholder>
                <w:docPart w:val="4FFAF51D9B3F419FA8AF1F4F518FFAC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Content>
              <w:p w14:paraId="5896F445" w14:textId="77777777" w:rsidR="00C307D8" w:rsidRDefault="00375FB8" w:rsidP="00FB66DB">
                <w:proofErr w:type="spellStart"/>
                <w:r>
                  <w:t>Sabniswada</w:t>
                </w:r>
                <w:proofErr w:type="spellEnd"/>
                <w:r>
                  <w:t xml:space="preserve">, Aishwarya complex, </w:t>
                </w:r>
                <w:proofErr w:type="spellStart"/>
                <w:r>
                  <w:t>sawantwadi</w:t>
                </w:r>
                <w:proofErr w:type="spellEnd"/>
                <w:r>
                  <w:t>,</w:t>
                </w:r>
              </w:p>
            </w:sdtContent>
          </w:sdt>
          <w:p w14:paraId="3225DECC" w14:textId="77777777" w:rsidR="006C6684" w:rsidRDefault="00000000" w:rsidP="00FB66DB">
            <w:sdt>
              <w:sdtPr>
                <w:alias w:val="Enter telephone:"/>
                <w:tag w:val="Enter telephone:"/>
                <w:id w:val="490833797"/>
                <w:placeholder>
                  <w:docPart w:val="01A591AEACAD47039BBBDB7DA4360D36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6C6684">
                  <w:t>Telephone</w:t>
                </w:r>
              </w:sdtContent>
            </w:sdt>
            <w:r w:rsidR="006C6684">
              <w:t> | </w:t>
            </w:r>
            <w:sdt>
              <w:sdtPr>
                <w:alias w:val="Enter email:"/>
                <w:tag w:val="Enter email:"/>
                <w:id w:val="1181856576"/>
                <w:placeholder>
                  <w:docPart w:val="BA1FE5193DF04D3E9E17F294EC6DAFA8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375FB8">
                  <w:t>swarangi@gmail.com</w:t>
                </w:r>
              </w:sdtContent>
            </w:sdt>
            <w:r w:rsidR="006C6684">
              <w:t> | </w:t>
            </w:r>
            <w:sdt>
              <w:sdtPr>
                <w:alias w:val="Enter twitter handle:"/>
                <w:tag w:val="Enter twitter handle:"/>
                <w:id w:val="1688321639"/>
                <w:placeholder>
                  <w:docPart w:val="4F6BA67629B64F31B15194372E7C7CF2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appearance w15:val="hidden"/>
                <w:text/>
              </w:sdtPr>
              <w:sdtContent>
                <w:r w:rsidR="00375FB8">
                  <w:t>swarangi.25</w:t>
                </w:r>
              </w:sdtContent>
            </w:sdt>
          </w:p>
          <w:p w14:paraId="71E108E1" w14:textId="77777777" w:rsidR="00C307D8" w:rsidRDefault="00000000" w:rsidP="00FB66DB">
            <w:sdt>
              <w:sdtPr>
                <w:alias w:val="Enter web address:"/>
                <w:tag w:val="Enter web address:"/>
                <w:id w:val="219416865"/>
                <w:placeholder>
                  <w:docPart w:val="ADC973D0D4554A969A752075447A7EB7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375FB8">
                  <w:t>www.swarangi25.com</w:t>
                </w:r>
              </w:sdtContent>
            </w:sdt>
          </w:p>
        </w:tc>
      </w:tr>
      <w:tr w:rsidR="00C307D8" w14:paraId="0E2BA73B" w14:textId="77777777" w:rsidTr="00FB66DB">
        <w:trPr>
          <w:trHeight w:hRule="exact" w:val="2736"/>
        </w:trPr>
        <w:tc>
          <w:tcPr>
            <w:tcW w:w="5040" w:type="dxa"/>
          </w:tcPr>
          <w:sdt>
            <w:sdtPr>
              <w:alias w:val="Enter your name:"/>
              <w:tag w:val="Enter your name:"/>
              <w:id w:val="-817649445"/>
              <w:placeholder>
                <w:docPart w:val="53B3AF4BB29D4BADBC59AE9E2ADA5FCC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Content>
              <w:p w14:paraId="6DD0FEF8" w14:textId="77777777" w:rsidR="00C307D8" w:rsidRDefault="00375FB8" w:rsidP="00FB66DB">
                <w:pPr>
                  <w:pStyle w:val="Name"/>
                </w:pPr>
                <w:r>
                  <w:t>SWARANGI GAWADE</w:t>
                </w:r>
              </w:p>
            </w:sdtContent>
          </w:sdt>
          <w:sdt>
            <w:sdtPr>
              <w:alias w:val="Enter address, city, st zip code:"/>
              <w:tag w:val="Enter address, city, st zip code:"/>
              <w:id w:val="799652419"/>
              <w:placeholder>
                <w:docPart w:val="96D5D5DDF6C84A288172381542B11D67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Content>
              <w:p w14:paraId="05D264B0" w14:textId="77777777" w:rsidR="00C307D8" w:rsidRDefault="00375FB8" w:rsidP="00FB66DB">
                <w:proofErr w:type="spellStart"/>
                <w:r>
                  <w:t>Sabniswada</w:t>
                </w:r>
                <w:proofErr w:type="spellEnd"/>
                <w:r>
                  <w:t xml:space="preserve">, Aishwarya complex, </w:t>
                </w:r>
                <w:proofErr w:type="spellStart"/>
                <w:r>
                  <w:t>sawantwadi</w:t>
                </w:r>
                <w:proofErr w:type="spellEnd"/>
                <w:r>
                  <w:t>,</w:t>
                </w:r>
              </w:p>
            </w:sdtContent>
          </w:sdt>
          <w:p w14:paraId="736D5953" w14:textId="77777777" w:rsidR="006C6684" w:rsidRDefault="00000000" w:rsidP="00FB66DB">
            <w:sdt>
              <w:sdtPr>
                <w:alias w:val="Enter telephone:"/>
                <w:tag w:val="Enter telephone:"/>
                <w:id w:val="120737717"/>
                <w:placeholder>
                  <w:docPart w:val="E89127178E044C219094F3A6820747D3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6C6684">
                  <w:t>Telephone</w:t>
                </w:r>
              </w:sdtContent>
            </w:sdt>
            <w:r w:rsidR="006C6684">
              <w:t> | </w:t>
            </w:r>
            <w:sdt>
              <w:sdtPr>
                <w:alias w:val="Enter email:"/>
                <w:tag w:val="Enter email:"/>
                <w:id w:val="377295350"/>
                <w:placeholder>
                  <w:docPart w:val="599B5991D5844802BAF70F1D09C23E35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375FB8">
                  <w:t>swarangi@gmail.com</w:t>
                </w:r>
              </w:sdtContent>
            </w:sdt>
            <w:r w:rsidR="006C6684">
              <w:t> | </w:t>
            </w:r>
            <w:sdt>
              <w:sdtPr>
                <w:alias w:val="Enter twitter handle:"/>
                <w:tag w:val="Enter twitter handle:"/>
                <w:id w:val="1588810783"/>
                <w:placeholder>
                  <w:docPart w:val="FBDE9FD5B0FC4FF3BDBAB56B465EBC2A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appearance w15:val="hidden"/>
                <w:text/>
              </w:sdtPr>
              <w:sdtContent>
                <w:r w:rsidR="00375FB8">
                  <w:t>swarangi.25</w:t>
                </w:r>
              </w:sdtContent>
            </w:sdt>
          </w:p>
          <w:p w14:paraId="4508B77E" w14:textId="77777777" w:rsidR="00C307D8" w:rsidRDefault="00000000" w:rsidP="00FB66DB">
            <w:sdt>
              <w:sdtPr>
                <w:alias w:val="Enter web address:"/>
                <w:tag w:val="Enter web address:"/>
                <w:id w:val="-908761331"/>
                <w:placeholder>
                  <w:docPart w:val="6FE67E8231BB4744AE061E8C07F0D693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375FB8">
                  <w:t>www.swarangi25.com</w:t>
                </w:r>
              </w:sdtContent>
            </w:sdt>
            <w:r w:rsidR="0020511A">
              <w:t xml:space="preserve"> </w:t>
            </w:r>
          </w:p>
        </w:tc>
        <w:tc>
          <w:tcPr>
            <w:tcW w:w="5040" w:type="dxa"/>
          </w:tcPr>
          <w:sdt>
            <w:sdtPr>
              <w:alias w:val="Enter your name:"/>
              <w:tag w:val="Enter your name:"/>
              <w:id w:val="-654685746"/>
              <w:placeholder>
                <w:docPart w:val="E165E2E426E248CE8C196D712ECD4A86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Content>
              <w:p w14:paraId="7A743DCD" w14:textId="77777777" w:rsidR="00C307D8" w:rsidRDefault="00375FB8" w:rsidP="00FB66DB">
                <w:pPr>
                  <w:pStyle w:val="Name"/>
                </w:pPr>
                <w:r>
                  <w:t>SWARANGI GAWADE</w:t>
                </w:r>
              </w:p>
            </w:sdtContent>
          </w:sdt>
          <w:sdt>
            <w:sdtPr>
              <w:alias w:val="Enter address, city, st zip code:"/>
              <w:tag w:val="Enter address, city, st zip code:"/>
              <w:id w:val="-938683683"/>
              <w:placeholder>
                <w:docPart w:val="B3ADB651BFBA44629D559D7F7D4E723B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15:appearance w15:val="hidden"/>
              <w:text w:multiLine="1"/>
            </w:sdtPr>
            <w:sdtContent>
              <w:p w14:paraId="5873EA4A" w14:textId="77777777" w:rsidR="00C307D8" w:rsidRDefault="00375FB8" w:rsidP="00FB66DB">
                <w:proofErr w:type="spellStart"/>
                <w:r>
                  <w:t>Sabniswada</w:t>
                </w:r>
                <w:proofErr w:type="spellEnd"/>
                <w:r>
                  <w:t xml:space="preserve">, Aishwarya complex, </w:t>
                </w:r>
                <w:proofErr w:type="spellStart"/>
                <w:r>
                  <w:t>sawantwadi</w:t>
                </w:r>
                <w:proofErr w:type="spellEnd"/>
                <w:r>
                  <w:t>,</w:t>
                </w:r>
              </w:p>
            </w:sdtContent>
          </w:sdt>
          <w:p w14:paraId="71F00CCB" w14:textId="77777777" w:rsidR="006C6684" w:rsidRDefault="00000000" w:rsidP="00FB66DB">
            <w:sdt>
              <w:sdtPr>
                <w:alias w:val="Enter telephone:"/>
                <w:tag w:val="Enter telephone:"/>
                <w:id w:val="1045412377"/>
                <w:placeholder>
                  <w:docPart w:val="F72EF3B664774D5085B8A0160D3FECED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6C6684">
                  <w:t>Telephone</w:t>
                </w:r>
              </w:sdtContent>
            </w:sdt>
            <w:r w:rsidR="006C6684">
              <w:t> | </w:t>
            </w:r>
            <w:sdt>
              <w:sdtPr>
                <w:alias w:val="Enter email:"/>
                <w:tag w:val="Enter email:"/>
                <w:id w:val="-1275783044"/>
                <w:placeholder>
                  <w:docPart w:val="AF05F9C46DD44B5EB6F1A30B284921CB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375FB8">
                  <w:t>swarangi@gmail.com</w:t>
                </w:r>
              </w:sdtContent>
            </w:sdt>
            <w:r w:rsidR="006C6684">
              <w:t> | </w:t>
            </w:r>
            <w:sdt>
              <w:sdtPr>
                <w:alias w:val="Enter twitter handle:"/>
                <w:tag w:val="Enter twitter handle:"/>
                <w:id w:val="-1120988040"/>
                <w:placeholder>
                  <w:docPart w:val="A65E2E50A79B455589C970ADD1B0B1E5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appearance w15:val="hidden"/>
                <w:text/>
              </w:sdtPr>
              <w:sdtContent>
                <w:r w:rsidR="00375FB8">
                  <w:t>swarangi.25</w:t>
                </w:r>
              </w:sdtContent>
            </w:sdt>
          </w:p>
          <w:p w14:paraId="2127C7E0" w14:textId="77777777" w:rsidR="00C307D8" w:rsidRDefault="006C6684" w:rsidP="00FB66DB">
            <w:r>
              <w:t xml:space="preserve"> </w:t>
            </w:r>
            <w:sdt>
              <w:sdtPr>
                <w:alias w:val="Enter web address:"/>
                <w:tag w:val="Enter web address:"/>
                <w:id w:val="-312409894"/>
                <w:placeholder>
                  <w:docPart w:val="4CB448842CA44D38AA9B1BFA0861F7FD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375FB8">
                  <w:t>www.swarangi25.com</w:t>
                </w:r>
              </w:sdtContent>
            </w:sdt>
          </w:p>
        </w:tc>
      </w:tr>
    </w:tbl>
    <w:p w14:paraId="3BBB4785" w14:textId="77777777" w:rsidR="00333B97" w:rsidRDefault="00333B97" w:rsidP="00360D51"/>
    <w:sectPr w:rsidR="00333B97" w:rsidSect="00720B45">
      <w:headerReference w:type="default" r:id="rId11"/>
      <w:pgSz w:w="12240" w:h="15840"/>
      <w:pgMar w:top="720" w:right="1080" w:bottom="432" w:left="1080" w:header="39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51C42" w14:textId="77777777" w:rsidR="00713364" w:rsidRDefault="00713364" w:rsidP="0093710A">
      <w:r>
        <w:separator/>
      </w:r>
    </w:p>
  </w:endnote>
  <w:endnote w:type="continuationSeparator" w:id="0">
    <w:p w14:paraId="4C19CCAE" w14:textId="77777777" w:rsidR="00713364" w:rsidRDefault="00713364" w:rsidP="0093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EFB77" w14:textId="77777777" w:rsidR="00713364" w:rsidRDefault="00713364" w:rsidP="0093710A">
      <w:r>
        <w:separator/>
      </w:r>
    </w:p>
  </w:footnote>
  <w:footnote w:type="continuationSeparator" w:id="0">
    <w:p w14:paraId="54ED980C" w14:textId="77777777" w:rsidR="00713364" w:rsidRDefault="00713364" w:rsidP="0093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80701" w14:textId="77777777" w:rsidR="006C6684" w:rsidRDefault="0097372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5EF83C37" wp14:editId="53AD0A53">
              <wp:simplePos x="0" y="0"/>
              <wp:positionH relativeFrom="margin">
                <wp:align>center</wp:align>
              </wp:positionH>
              <wp:positionV relativeFrom="margin">
                <wp:align>top</wp:align>
              </wp:positionV>
              <wp:extent cx="6400814" cy="9162000"/>
              <wp:effectExtent l="0" t="0" r="0" b="1270"/>
              <wp:wrapNone/>
              <wp:docPr id="35" name="Group 3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14" cy="9162000"/>
                        <a:chOff x="-14" y="0"/>
                        <a:chExt cx="6400814" cy="9163050"/>
                      </a:xfrm>
                    </wpg:grpSpPr>
                    <wps:wsp>
                      <wps:cNvPr id="58" name="Freeform 54">
                        <a:extLst>
                          <a:ext uri="{FF2B5EF4-FFF2-40B4-BE49-F238E27FC236}">
                            <a16:creationId xmlns:a16="http://schemas.microsoft.com/office/drawing/2014/main" id="{BFD5883E-453D-43F9-AA30-23EC68246CA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0"/>
                          <a:ext cx="3200400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0 h 260"/>
                            <a:gd name="T4" fmla="*/ 455 w 455"/>
                            <a:gd name="T5" fmla="*/ 0 h 260"/>
                            <a:gd name="T6" fmla="*/ 0 w 455"/>
                            <a:gd name="T7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5">
                        <a:extLst>
                          <a:ext uri="{FF2B5EF4-FFF2-40B4-BE49-F238E27FC236}">
                            <a16:creationId xmlns:a16="http://schemas.microsoft.com/office/drawing/2014/main" id="{30F96864-921C-4182-AF28-1E0F3C0B207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0"/>
                          <a:ext cx="3190875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255 h 260"/>
                            <a:gd name="T4" fmla="*/ 255 w 455"/>
                            <a:gd name="T5" fmla="*/ 0 h 260"/>
                            <a:gd name="T6" fmla="*/ 455 w 455"/>
                            <a:gd name="T7" fmla="*/ 0 h 260"/>
                            <a:gd name="T8" fmla="*/ 0 w 455"/>
                            <a:gd name="T9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255"/>
                                <a:pt x="0" y="255"/>
                                <a:pt x="0" y="255"/>
                              </a:cubicBezTo>
                              <a:cubicBezTo>
                                <a:pt x="0" y="114"/>
                                <a:pt x="114" y="0"/>
                                <a:pt x="255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56">
                        <a:extLst>
                          <a:ext uri="{FF2B5EF4-FFF2-40B4-BE49-F238E27FC236}">
                            <a16:creationId xmlns:a16="http://schemas.microsoft.com/office/drawing/2014/main" id="{C672BA88-33C3-451A-A4D0-A000CAFB1EC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0"/>
                          <a:ext cx="3200400" cy="624205"/>
                        </a:xfrm>
                        <a:custGeom>
                          <a:avLst/>
                          <a:gdLst>
                            <a:gd name="T0" fmla="*/ 0 w 783"/>
                            <a:gd name="T1" fmla="*/ 0 h 162"/>
                            <a:gd name="T2" fmla="*/ 532 w 783"/>
                            <a:gd name="T3" fmla="*/ 162 h 162"/>
                            <a:gd name="T4" fmla="*/ 783 w 783"/>
                            <a:gd name="T5" fmla="*/ 0 h 162"/>
                            <a:gd name="T6" fmla="*/ 0 w 783"/>
                            <a:gd name="T7" fmla="*/ 0 h 162"/>
                            <a:gd name="connsiteX0" fmla="*/ 0 w 10000"/>
                            <a:gd name="connsiteY0" fmla="*/ 0 h 9530"/>
                            <a:gd name="connsiteX1" fmla="*/ 9949 w 10000"/>
                            <a:gd name="connsiteY1" fmla="*/ 9530 h 9530"/>
                            <a:gd name="connsiteX2" fmla="*/ 10000 w 10000"/>
                            <a:gd name="connsiteY2" fmla="*/ 0 h 9530"/>
                            <a:gd name="connsiteX3" fmla="*/ 0 w 10000"/>
                            <a:gd name="connsiteY3" fmla="*/ 0 h 9530"/>
                            <a:gd name="connsiteX0" fmla="*/ 0 w 10079"/>
                            <a:gd name="connsiteY0" fmla="*/ 0 h 10000"/>
                            <a:gd name="connsiteX1" fmla="*/ 10078 w 10079"/>
                            <a:gd name="connsiteY1" fmla="*/ 10000 h 10000"/>
                            <a:gd name="connsiteX2" fmla="*/ 10000 w 10079"/>
                            <a:gd name="connsiteY2" fmla="*/ 0 h 10000"/>
                            <a:gd name="connsiteX3" fmla="*/ 0 w 10079"/>
                            <a:gd name="connsiteY3" fmla="*/ 0 h 10000"/>
                            <a:gd name="connsiteX0" fmla="*/ 0 w 10000"/>
                            <a:gd name="connsiteY0" fmla="*/ 0 h 10124"/>
                            <a:gd name="connsiteX1" fmla="*/ 9971 w 10000"/>
                            <a:gd name="connsiteY1" fmla="*/ 10124 h 10124"/>
                            <a:gd name="connsiteX2" fmla="*/ 10000 w 10000"/>
                            <a:gd name="connsiteY2" fmla="*/ 0 h 10124"/>
                            <a:gd name="connsiteX3" fmla="*/ 0 w 10000"/>
                            <a:gd name="connsiteY3" fmla="*/ 0 h 101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000" h="10124">
                              <a:moveTo>
                                <a:pt x="0" y="0"/>
                              </a:moveTo>
                              <a:lnTo>
                                <a:pt x="9971" y="10124"/>
                              </a:lnTo>
                              <a:cubicBezTo>
                                <a:pt x="9988" y="6790"/>
                                <a:pt x="9983" y="3334"/>
                                <a:pt x="10000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54"/>
                      <wps:cNvSpPr>
                        <a:spLocks/>
                      </wps:cNvSpPr>
                      <wps:spPr bwMode="auto">
                        <a:xfrm>
                          <a:off x="3200400" y="0"/>
                          <a:ext cx="3200400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0 h 260"/>
                            <a:gd name="T4" fmla="*/ 455 w 455"/>
                            <a:gd name="T5" fmla="*/ 0 h 260"/>
                            <a:gd name="T6" fmla="*/ 0 w 455"/>
                            <a:gd name="T7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" name="Freeform 55"/>
                      <wps:cNvSpPr>
                        <a:spLocks/>
                      </wps:cNvSpPr>
                      <wps:spPr bwMode="auto">
                        <a:xfrm>
                          <a:off x="3200400" y="9525"/>
                          <a:ext cx="3190875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255 h 260"/>
                            <a:gd name="T4" fmla="*/ 255 w 455"/>
                            <a:gd name="T5" fmla="*/ 0 h 260"/>
                            <a:gd name="T6" fmla="*/ 455 w 455"/>
                            <a:gd name="T7" fmla="*/ 0 h 260"/>
                            <a:gd name="T8" fmla="*/ 0 w 455"/>
                            <a:gd name="T9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255"/>
                                <a:pt x="0" y="255"/>
                                <a:pt x="0" y="255"/>
                              </a:cubicBezTo>
                              <a:cubicBezTo>
                                <a:pt x="0" y="114"/>
                                <a:pt x="114" y="0"/>
                                <a:pt x="255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" name="Freeform 56"/>
                      <wps:cNvSpPr>
                        <a:spLocks/>
                      </wps:cNvSpPr>
                      <wps:spPr bwMode="auto">
                        <a:xfrm>
                          <a:off x="3200400" y="0"/>
                          <a:ext cx="3200400" cy="624205"/>
                        </a:xfrm>
                        <a:custGeom>
                          <a:avLst/>
                          <a:gdLst>
                            <a:gd name="T0" fmla="*/ 0 w 783"/>
                            <a:gd name="T1" fmla="*/ 0 h 162"/>
                            <a:gd name="T2" fmla="*/ 532 w 783"/>
                            <a:gd name="T3" fmla="*/ 162 h 162"/>
                            <a:gd name="T4" fmla="*/ 783 w 783"/>
                            <a:gd name="T5" fmla="*/ 0 h 162"/>
                            <a:gd name="T6" fmla="*/ 0 w 783"/>
                            <a:gd name="T7" fmla="*/ 0 h 162"/>
                            <a:gd name="connsiteX0" fmla="*/ 0 w 10000"/>
                            <a:gd name="connsiteY0" fmla="*/ 0 h 9530"/>
                            <a:gd name="connsiteX1" fmla="*/ 9949 w 10000"/>
                            <a:gd name="connsiteY1" fmla="*/ 9530 h 9530"/>
                            <a:gd name="connsiteX2" fmla="*/ 10000 w 10000"/>
                            <a:gd name="connsiteY2" fmla="*/ 0 h 9530"/>
                            <a:gd name="connsiteX3" fmla="*/ 0 w 10000"/>
                            <a:gd name="connsiteY3" fmla="*/ 0 h 9530"/>
                            <a:gd name="connsiteX0" fmla="*/ 0 w 10079"/>
                            <a:gd name="connsiteY0" fmla="*/ 0 h 10000"/>
                            <a:gd name="connsiteX1" fmla="*/ 10078 w 10079"/>
                            <a:gd name="connsiteY1" fmla="*/ 10000 h 10000"/>
                            <a:gd name="connsiteX2" fmla="*/ 10000 w 10079"/>
                            <a:gd name="connsiteY2" fmla="*/ 0 h 10000"/>
                            <a:gd name="connsiteX3" fmla="*/ 0 w 10079"/>
                            <a:gd name="connsiteY3" fmla="*/ 0 h 10000"/>
                            <a:gd name="connsiteX0" fmla="*/ 0 w 10000"/>
                            <a:gd name="connsiteY0" fmla="*/ 0 h 10124"/>
                            <a:gd name="connsiteX1" fmla="*/ 9971 w 10000"/>
                            <a:gd name="connsiteY1" fmla="*/ 10124 h 10124"/>
                            <a:gd name="connsiteX2" fmla="*/ 10000 w 10000"/>
                            <a:gd name="connsiteY2" fmla="*/ 0 h 10124"/>
                            <a:gd name="connsiteX3" fmla="*/ 0 w 10000"/>
                            <a:gd name="connsiteY3" fmla="*/ 0 h 101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000" h="10124">
                              <a:moveTo>
                                <a:pt x="0" y="0"/>
                              </a:moveTo>
                              <a:lnTo>
                                <a:pt x="9971" y="10124"/>
                              </a:lnTo>
                              <a:cubicBezTo>
                                <a:pt x="9988" y="6790"/>
                                <a:pt x="9983" y="3334"/>
                                <a:pt x="10000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54"/>
                      <wps:cNvSpPr>
                        <a:spLocks/>
                      </wps:cNvSpPr>
                      <wps:spPr bwMode="auto">
                        <a:xfrm>
                          <a:off x="0" y="1828800"/>
                          <a:ext cx="3200400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0 h 260"/>
                            <a:gd name="T4" fmla="*/ 455 w 455"/>
                            <a:gd name="T5" fmla="*/ 0 h 260"/>
                            <a:gd name="T6" fmla="*/ 0 w 455"/>
                            <a:gd name="T7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" name="Freeform 55"/>
                      <wps:cNvSpPr>
                        <a:spLocks/>
                      </wps:cNvSpPr>
                      <wps:spPr bwMode="auto">
                        <a:xfrm>
                          <a:off x="0" y="1838325"/>
                          <a:ext cx="3190875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255 h 260"/>
                            <a:gd name="T4" fmla="*/ 255 w 455"/>
                            <a:gd name="T5" fmla="*/ 0 h 260"/>
                            <a:gd name="T6" fmla="*/ 455 w 455"/>
                            <a:gd name="T7" fmla="*/ 0 h 260"/>
                            <a:gd name="T8" fmla="*/ 0 w 455"/>
                            <a:gd name="T9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255"/>
                                <a:pt x="0" y="255"/>
                                <a:pt x="0" y="255"/>
                              </a:cubicBezTo>
                              <a:cubicBezTo>
                                <a:pt x="0" y="114"/>
                                <a:pt x="114" y="0"/>
                                <a:pt x="255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56"/>
                      <wps:cNvSpPr>
                        <a:spLocks/>
                      </wps:cNvSpPr>
                      <wps:spPr bwMode="auto">
                        <a:xfrm>
                          <a:off x="0" y="1828800"/>
                          <a:ext cx="3200400" cy="624205"/>
                        </a:xfrm>
                        <a:custGeom>
                          <a:avLst/>
                          <a:gdLst>
                            <a:gd name="T0" fmla="*/ 0 w 783"/>
                            <a:gd name="T1" fmla="*/ 0 h 162"/>
                            <a:gd name="T2" fmla="*/ 532 w 783"/>
                            <a:gd name="T3" fmla="*/ 162 h 162"/>
                            <a:gd name="T4" fmla="*/ 783 w 783"/>
                            <a:gd name="T5" fmla="*/ 0 h 162"/>
                            <a:gd name="T6" fmla="*/ 0 w 783"/>
                            <a:gd name="T7" fmla="*/ 0 h 162"/>
                            <a:gd name="connsiteX0" fmla="*/ 0 w 10000"/>
                            <a:gd name="connsiteY0" fmla="*/ 0 h 9530"/>
                            <a:gd name="connsiteX1" fmla="*/ 9949 w 10000"/>
                            <a:gd name="connsiteY1" fmla="*/ 9530 h 9530"/>
                            <a:gd name="connsiteX2" fmla="*/ 10000 w 10000"/>
                            <a:gd name="connsiteY2" fmla="*/ 0 h 9530"/>
                            <a:gd name="connsiteX3" fmla="*/ 0 w 10000"/>
                            <a:gd name="connsiteY3" fmla="*/ 0 h 9530"/>
                            <a:gd name="connsiteX0" fmla="*/ 0 w 10079"/>
                            <a:gd name="connsiteY0" fmla="*/ 0 h 10000"/>
                            <a:gd name="connsiteX1" fmla="*/ 10078 w 10079"/>
                            <a:gd name="connsiteY1" fmla="*/ 10000 h 10000"/>
                            <a:gd name="connsiteX2" fmla="*/ 10000 w 10079"/>
                            <a:gd name="connsiteY2" fmla="*/ 0 h 10000"/>
                            <a:gd name="connsiteX3" fmla="*/ 0 w 10079"/>
                            <a:gd name="connsiteY3" fmla="*/ 0 h 10000"/>
                            <a:gd name="connsiteX0" fmla="*/ 0 w 10000"/>
                            <a:gd name="connsiteY0" fmla="*/ 0 h 10124"/>
                            <a:gd name="connsiteX1" fmla="*/ 9971 w 10000"/>
                            <a:gd name="connsiteY1" fmla="*/ 10124 h 10124"/>
                            <a:gd name="connsiteX2" fmla="*/ 10000 w 10000"/>
                            <a:gd name="connsiteY2" fmla="*/ 0 h 10124"/>
                            <a:gd name="connsiteX3" fmla="*/ 0 w 10000"/>
                            <a:gd name="connsiteY3" fmla="*/ 0 h 101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000" h="10124">
                              <a:moveTo>
                                <a:pt x="0" y="0"/>
                              </a:moveTo>
                              <a:lnTo>
                                <a:pt x="9971" y="10124"/>
                              </a:lnTo>
                              <a:cubicBezTo>
                                <a:pt x="9988" y="6790"/>
                                <a:pt x="9983" y="3334"/>
                                <a:pt x="10000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54"/>
                      <wps:cNvSpPr>
                        <a:spLocks/>
                      </wps:cNvSpPr>
                      <wps:spPr bwMode="auto">
                        <a:xfrm>
                          <a:off x="3200400" y="1828800"/>
                          <a:ext cx="3200400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0 h 260"/>
                            <a:gd name="T4" fmla="*/ 455 w 455"/>
                            <a:gd name="T5" fmla="*/ 0 h 260"/>
                            <a:gd name="T6" fmla="*/ 0 w 455"/>
                            <a:gd name="T7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55"/>
                      <wps:cNvSpPr>
                        <a:spLocks/>
                      </wps:cNvSpPr>
                      <wps:spPr bwMode="auto">
                        <a:xfrm>
                          <a:off x="3200400" y="1838325"/>
                          <a:ext cx="3190875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255 h 260"/>
                            <a:gd name="T4" fmla="*/ 255 w 455"/>
                            <a:gd name="T5" fmla="*/ 0 h 260"/>
                            <a:gd name="T6" fmla="*/ 455 w 455"/>
                            <a:gd name="T7" fmla="*/ 0 h 260"/>
                            <a:gd name="T8" fmla="*/ 0 w 455"/>
                            <a:gd name="T9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255"/>
                                <a:pt x="0" y="255"/>
                                <a:pt x="0" y="255"/>
                              </a:cubicBezTo>
                              <a:cubicBezTo>
                                <a:pt x="0" y="114"/>
                                <a:pt x="114" y="0"/>
                                <a:pt x="255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" name="Freeform 56"/>
                      <wps:cNvSpPr>
                        <a:spLocks/>
                      </wps:cNvSpPr>
                      <wps:spPr bwMode="auto">
                        <a:xfrm>
                          <a:off x="3200400" y="1828800"/>
                          <a:ext cx="3200400" cy="624205"/>
                        </a:xfrm>
                        <a:custGeom>
                          <a:avLst/>
                          <a:gdLst>
                            <a:gd name="T0" fmla="*/ 0 w 783"/>
                            <a:gd name="T1" fmla="*/ 0 h 162"/>
                            <a:gd name="T2" fmla="*/ 532 w 783"/>
                            <a:gd name="T3" fmla="*/ 162 h 162"/>
                            <a:gd name="T4" fmla="*/ 783 w 783"/>
                            <a:gd name="T5" fmla="*/ 0 h 162"/>
                            <a:gd name="T6" fmla="*/ 0 w 783"/>
                            <a:gd name="T7" fmla="*/ 0 h 162"/>
                            <a:gd name="connsiteX0" fmla="*/ 0 w 10000"/>
                            <a:gd name="connsiteY0" fmla="*/ 0 h 9530"/>
                            <a:gd name="connsiteX1" fmla="*/ 9949 w 10000"/>
                            <a:gd name="connsiteY1" fmla="*/ 9530 h 9530"/>
                            <a:gd name="connsiteX2" fmla="*/ 10000 w 10000"/>
                            <a:gd name="connsiteY2" fmla="*/ 0 h 9530"/>
                            <a:gd name="connsiteX3" fmla="*/ 0 w 10000"/>
                            <a:gd name="connsiteY3" fmla="*/ 0 h 9530"/>
                            <a:gd name="connsiteX0" fmla="*/ 0 w 10079"/>
                            <a:gd name="connsiteY0" fmla="*/ 0 h 10000"/>
                            <a:gd name="connsiteX1" fmla="*/ 10078 w 10079"/>
                            <a:gd name="connsiteY1" fmla="*/ 10000 h 10000"/>
                            <a:gd name="connsiteX2" fmla="*/ 10000 w 10079"/>
                            <a:gd name="connsiteY2" fmla="*/ 0 h 10000"/>
                            <a:gd name="connsiteX3" fmla="*/ 0 w 10079"/>
                            <a:gd name="connsiteY3" fmla="*/ 0 h 10000"/>
                            <a:gd name="connsiteX0" fmla="*/ 0 w 10000"/>
                            <a:gd name="connsiteY0" fmla="*/ 0 h 10124"/>
                            <a:gd name="connsiteX1" fmla="*/ 9971 w 10000"/>
                            <a:gd name="connsiteY1" fmla="*/ 10124 h 10124"/>
                            <a:gd name="connsiteX2" fmla="*/ 10000 w 10000"/>
                            <a:gd name="connsiteY2" fmla="*/ 0 h 10124"/>
                            <a:gd name="connsiteX3" fmla="*/ 0 w 10000"/>
                            <a:gd name="connsiteY3" fmla="*/ 0 h 101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000" h="10124">
                              <a:moveTo>
                                <a:pt x="0" y="0"/>
                              </a:moveTo>
                              <a:lnTo>
                                <a:pt x="9971" y="10124"/>
                              </a:lnTo>
                              <a:cubicBezTo>
                                <a:pt x="9988" y="6790"/>
                                <a:pt x="9983" y="3334"/>
                                <a:pt x="10000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" name="Freeform 54"/>
                      <wps:cNvSpPr>
                        <a:spLocks/>
                      </wps:cNvSpPr>
                      <wps:spPr bwMode="auto">
                        <a:xfrm>
                          <a:off x="0" y="3648075"/>
                          <a:ext cx="3200400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0 h 260"/>
                            <a:gd name="T4" fmla="*/ 455 w 455"/>
                            <a:gd name="T5" fmla="*/ 0 h 260"/>
                            <a:gd name="T6" fmla="*/ 0 w 455"/>
                            <a:gd name="T7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Freeform 55"/>
                      <wps:cNvSpPr>
                        <a:spLocks/>
                      </wps:cNvSpPr>
                      <wps:spPr bwMode="auto">
                        <a:xfrm>
                          <a:off x="0" y="3657600"/>
                          <a:ext cx="3190875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255 h 260"/>
                            <a:gd name="T4" fmla="*/ 255 w 455"/>
                            <a:gd name="T5" fmla="*/ 0 h 260"/>
                            <a:gd name="T6" fmla="*/ 455 w 455"/>
                            <a:gd name="T7" fmla="*/ 0 h 260"/>
                            <a:gd name="T8" fmla="*/ 0 w 455"/>
                            <a:gd name="T9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255"/>
                                <a:pt x="0" y="255"/>
                                <a:pt x="0" y="255"/>
                              </a:cubicBezTo>
                              <a:cubicBezTo>
                                <a:pt x="0" y="114"/>
                                <a:pt x="114" y="0"/>
                                <a:pt x="255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Freeform 56"/>
                      <wps:cNvSpPr>
                        <a:spLocks/>
                      </wps:cNvSpPr>
                      <wps:spPr bwMode="auto">
                        <a:xfrm>
                          <a:off x="0" y="3648075"/>
                          <a:ext cx="3200400" cy="624205"/>
                        </a:xfrm>
                        <a:custGeom>
                          <a:avLst/>
                          <a:gdLst>
                            <a:gd name="T0" fmla="*/ 0 w 783"/>
                            <a:gd name="T1" fmla="*/ 0 h 162"/>
                            <a:gd name="T2" fmla="*/ 532 w 783"/>
                            <a:gd name="T3" fmla="*/ 162 h 162"/>
                            <a:gd name="T4" fmla="*/ 783 w 783"/>
                            <a:gd name="T5" fmla="*/ 0 h 162"/>
                            <a:gd name="T6" fmla="*/ 0 w 783"/>
                            <a:gd name="T7" fmla="*/ 0 h 162"/>
                            <a:gd name="connsiteX0" fmla="*/ 0 w 10000"/>
                            <a:gd name="connsiteY0" fmla="*/ 0 h 9530"/>
                            <a:gd name="connsiteX1" fmla="*/ 9949 w 10000"/>
                            <a:gd name="connsiteY1" fmla="*/ 9530 h 9530"/>
                            <a:gd name="connsiteX2" fmla="*/ 10000 w 10000"/>
                            <a:gd name="connsiteY2" fmla="*/ 0 h 9530"/>
                            <a:gd name="connsiteX3" fmla="*/ 0 w 10000"/>
                            <a:gd name="connsiteY3" fmla="*/ 0 h 9530"/>
                            <a:gd name="connsiteX0" fmla="*/ 0 w 10079"/>
                            <a:gd name="connsiteY0" fmla="*/ 0 h 10000"/>
                            <a:gd name="connsiteX1" fmla="*/ 10078 w 10079"/>
                            <a:gd name="connsiteY1" fmla="*/ 10000 h 10000"/>
                            <a:gd name="connsiteX2" fmla="*/ 10000 w 10079"/>
                            <a:gd name="connsiteY2" fmla="*/ 0 h 10000"/>
                            <a:gd name="connsiteX3" fmla="*/ 0 w 10079"/>
                            <a:gd name="connsiteY3" fmla="*/ 0 h 10000"/>
                            <a:gd name="connsiteX0" fmla="*/ 0 w 10000"/>
                            <a:gd name="connsiteY0" fmla="*/ 0 h 10124"/>
                            <a:gd name="connsiteX1" fmla="*/ 9971 w 10000"/>
                            <a:gd name="connsiteY1" fmla="*/ 10124 h 10124"/>
                            <a:gd name="connsiteX2" fmla="*/ 10000 w 10000"/>
                            <a:gd name="connsiteY2" fmla="*/ 0 h 10124"/>
                            <a:gd name="connsiteX3" fmla="*/ 0 w 10000"/>
                            <a:gd name="connsiteY3" fmla="*/ 0 h 101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000" h="10124">
                              <a:moveTo>
                                <a:pt x="0" y="0"/>
                              </a:moveTo>
                              <a:lnTo>
                                <a:pt x="9971" y="10124"/>
                              </a:lnTo>
                              <a:cubicBezTo>
                                <a:pt x="9988" y="6790"/>
                                <a:pt x="9983" y="3334"/>
                                <a:pt x="10000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" name="Freeform 54"/>
                      <wps:cNvSpPr>
                        <a:spLocks/>
                      </wps:cNvSpPr>
                      <wps:spPr bwMode="auto">
                        <a:xfrm>
                          <a:off x="3200400" y="3648075"/>
                          <a:ext cx="3200400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0 h 260"/>
                            <a:gd name="T4" fmla="*/ 455 w 455"/>
                            <a:gd name="T5" fmla="*/ 0 h 260"/>
                            <a:gd name="T6" fmla="*/ 0 w 455"/>
                            <a:gd name="T7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Freeform 55"/>
                      <wps:cNvSpPr>
                        <a:spLocks/>
                      </wps:cNvSpPr>
                      <wps:spPr bwMode="auto">
                        <a:xfrm>
                          <a:off x="3200400" y="3657600"/>
                          <a:ext cx="3190875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255 h 260"/>
                            <a:gd name="T4" fmla="*/ 255 w 455"/>
                            <a:gd name="T5" fmla="*/ 0 h 260"/>
                            <a:gd name="T6" fmla="*/ 455 w 455"/>
                            <a:gd name="T7" fmla="*/ 0 h 260"/>
                            <a:gd name="T8" fmla="*/ 0 w 455"/>
                            <a:gd name="T9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255"/>
                                <a:pt x="0" y="255"/>
                                <a:pt x="0" y="255"/>
                              </a:cubicBezTo>
                              <a:cubicBezTo>
                                <a:pt x="0" y="114"/>
                                <a:pt x="114" y="0"/>
                                <a:pt x="255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 56"/>
                      <wps:cNvSpPr>
                        <a:spLocks/>
                      </wps:cNvSpPr>
                      <wps:spPr bwMode="auto">
                        <a:xfrm>
                          <a:off x="3200400" y="3648075"/>
                          <a:ext cx="3200400" cy="624205"/>
                        </a:xfrm>
                        <a:custGeom>
                          <a:avLst/>
                          <a:gdLst>
                            <a:gd name="T0" fmla="*/ 0 w 783"/>
                            <a:gd name="T1" fmla="*/ 0 h 162"/>
                            <a:gd name="T2" fmla="*/ 532 w 783"/>
                            <a:gd name="T3" fmla="*/ 162 h 162"/>
                            <a:gd name="T4" fmla="*/ 783 w 783"/>
                            <a:gd name="T5" fmla="*/ 0 h 162"/>
                            <a:gd name="T6" fmla="*/ 0 w 783"/>
                            <a:gd name="T7" fmla="*/ 0 h 162"/>
                            <a:gd name="connsiteX0" fmla="*/ 0 w 10000"/>
                            <a:gd name="connsiteY0" fmla="*/ 0 h 9530"/>
                            <a:gd name="connsiteX1" fmla="*/ 9949 w 10000"/>
                            <a:gd name="connsiteY1" fmla="*/ 9530 h 9530"/>
                            <a:gd name="connsiteX2" fmla="*/ 10000 w 10000"/>
                            <a:gd name="connsiteY2" fmla="*/ 0 h 9530"/>
                            <a:gd name="connsiteX3" fmla="*/ 0 w 10000"/>
                            <a:gd name="connsiteY3" fmla="*/ 0 h 9530"/>
                            <a:gd name="connsiteX0" fmla="*/ 0 w 10079"/>
                            <a:gd name="connsiteY0" fmla="*/ 0 h 10000"/>
                            <a:gd name="connsiteX1" fmla="*/ 10078 w 10079"/>
                            <a:gd name="connsiteY1" fmla="*/ 10000 h 10000"/>
                            <a:gd name="connsiteX2" fmla="*/ 10000 w 10079"/>
                            <a:gd name="connsiteY2" fmla="*/ 0 h 10000"/>
                            <a:gd name="connsiteX3" fmla="*/ 0 w 10079"/>
                            <a:gd name="connsiteY3" fmla="*/ 0 h 10000"/>
                            <a:gd name="connsiteX0" fmla="*/ 0 w 10000"/>
                            <a:gd name="connsiteY0" fmla="*/ 0 h 10124"/>
                            <a:gd name="connsiteX1" fmla="*/ 9971 w 10000"/>
                            <a:gd name="connsiteY1" fmla="*/ 10124 h 10124"/>
                            <a:gd name="connsiteX2" fmla="*/ 10000 w 10000"/>
                            <a:gd name="connsiteY2" fmla="*/ 0 h 10124"/>
                            <a:gd name="connsiteX3" fmla="*/ 0 w 10000"/>
                            <a:gd name="connsiteY3" fmla="*/ 0 h 101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000" h="10124">
                              <a:moveTo>
                                <a:pt x="0" y="0"/>
                              </a:moveTo>
                              <a:lnTo>
                                <a:pt x="9971" y="10124"/>
                              </a:lnTo>
                              <a:cubicBezTo>
                                <a:pt x="9988" y="6790"/>
                                <a:pt x="9983" y="3334"/>
                                <a:pt x="10000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3" name="Freeform 54"/>
                      <wps:cNvSpPr>
                        <a:spLocks/>
                      </wps:cNvSpPr>
                      <wps:spPr bwMode="auto">
                        <a:xfrm>
                          <a:off x="0" y="5495925"/>
                          <a:ext cx="3200400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0 h 260"/>
                            <a:gd name="T4" fmla="*/ 455 w 455"/>
                            <a:gd name="T5" fmla="*/ 0 h 260"/>
                            <a:gd name="T6" fmla="*/ 0 w 455"/>
                            <a:gd name="T7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4" name="Freeform 55"/>
                      <wps:cNvSpPr>
                        <a:spLocks/>
                      </wps:cNvSpPr>
                      <wps:spPr bwMode="auto">
                        <a:xfrm>
                          <a:off x="0" y="5505450"/>
                          <a:ext cx="3190875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255 h 260"/>
                            <a:gd name="T4" fmla="*/ 255 w 455"/>
                            <a:gd name="T5" fmla="*/ 0 h 260"/>
                            <a:gd name="T6" fmla="*/ 455 w 455"/>
                            <a:gd name="T7" fmla="*/ 0 h 260"/>
                            <a:gd name="T8" fmla="*/ 0 w 455"/>
                            <a:gd name="T9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255"/>
                                <a:pt x="0" y="255"/>
                                <a:pt x="0" y="255"/>
                              </a:cubicBezTo>
                              <a:cubicBezTo>
                                <a:pt x="0" y="114"/>
                                <a:pt x="114" y="0"/>
                                <a:pt x="255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5" name="Freeform 56"/>
                      <wps:cNvSpPr>
                        <a:spLocks/>
                      </wps:cNvSpPr>
                      <wps:spPr bwMode="auto">
                        <a:xfrm>
                          <a:off x="0" y="5495925"/>
                          <a:ext cx="3200400" cy="624205"/>
                        </a:xfrm>
                        <a:custGeom>
                          <a:avLst/>
                          <a:gdLst>
                            <a:gd name="T0" fmla="*/ 0 w 783"/>
                            <a:gd name="T1" fmla="*/ 0 h 162"/>
                            <a:gd name="T2" fmla="*/ 532 w 783"/>
                            <a:gd name="T3" fmla="*/ 162 h 162"/>
                            <a:gd name="T4" fmla="*/ 783 w 783"/>
                            <a:gd name="T5" fmla="*/ 0 h 162"/>
                            <a:gd name="T6" fmla="*/ 0 w 783"/>
                            <a:gd name="T7" fmla="*/ 0 h 162"/>
                            <a:gd name="connsiteX0" fmla="*/ 0 w 10000"/>
                            <a:gd name="connsiteY0" fmla="*/ 0 h 9530"/>
                            <a:gd name="connsiteX1" fmla="*/ 9949 w 10000"/>
                            <a:gd name="connsiteY1" fmla="*/ 9530 h 9530"/>
                            <a:gd name="connsiteX2" fmla="*/ 10000 w 10000"/>
                            <a:gd name="connsiteY2" fmla="*/ 0 h 9530"/>
                            <a:gd name="connsiteX3" fmla="*/ 0 w 10000"/>
                            <a:gd name="connsiteY3" fmla="*/ 0 h 9530"/>
                            <a:gd name="connsiteX0" fmla="*/ 0 w 10079"/>
                            <a:gd name="connsiteY0" fmla="*/ 0 h 10000"/>
                            <a:gd name="connsiteX1" fmla="*/ 10078 w 10079"/>
                            <a:gd name="connsiteY1" fmla="*/ 10000 h 10000"/>
                            <a:gd name="connsiteX2" fmla="*/ 10000 w 10079"/>
                            <a:gd name="connsiteY2" fmla="*/ 0 h 10000"/>
                            <a:gd name="connsiteX3" fmla="*/ 0 w 10079"/>
                            <a:gd name="connsiteY3" fmla="*/ 0 h 10000"/>
                            <a:gd name="connsiteX0" fmla="*/ 0 w 10000"/>
                            <a:gd name="connsiteY0" fmla="*/ 0 h 10124"/>
                            <a:gd name="connsiteX1" fmla="*/ 9971 w 10000"/>
                            <a:gd name="connsiteY1" fmla="*/ 10124 h 10124"/>
                            <a:gd name="connsiteX2" fmla="*/ 10000 w 10000"/>
                            <a:gd name="connsiteY2" fmla="*/ 0 h 10124"/>
                            <a:gd name="connsiteX3" fmla="*/ 0 w 10000"/>
                            <a:gd name="connsiteY3" fmla="*/ 0 h 101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000" h="10124">
                              <a:moveTo>
                                <a:pt x="0" y="0"/>
                              </a:moveTo>
                              <a:lnTo>
                                <a:pt x="9971" y="10124"/>
                              </a:lnTo>
                              <a:cubicBezTo>
                                <a:pt x="9988" y="6790"/>
                                <a:pt x="9983" y="3334"/>
                                <a:pt x="10000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6" name="Freeform 54"/>
                      <wps:cNvSpPr>
                        <a:spLocks/>
                      </wps:cNvSpPr>
                      <wps:spPr bwMode="auto">
                        <a:xfrm>
                          <a:off x="3200400" y="5495925"/>
                          <a:ext cx="3200400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0 h 260"/>
                            <a:gd name="T4" fmla="*/ 455 w 455"/>
                            <a:gd name="T5" fmla="*/ 0 h 260"/>
                            <a:gd name="T6" fmla="*/ 0 w 455"/>
                            <a:gd name="T7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7" name="Freeform 55"/>
                      <wps:cNvSpPr>
                        <a:spLocks/>
                      </wps:cNvSpPr>
                      <wps:spPr bwMode="auto">
                        <a:xfrm>
                          <a:off x="3200400" y="5505450"/>
                          <a:ext cx="3190875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255 h 260"/>
                            <a:gd name="T4" fmla="*/ 255 w 455"/>
                            <a:gd name="T5" fmla="*/ 0 h 260"/>
                            <a:gd name="T6" fmla="*/ 455 w 455"/>
                            <a:gd name="T7" fmla="*/ 0 h 260"/>
                            <a:gd name="T8" fmla="*/ 0 w 455"/>
                            <a:gd name="T9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255"/>
                                <a:pt x="0" y="255"/>
                                <a:pt x="0" y="255"/>
                              </a:cubicBezTo>
                              <a:cubicBezTo>
                                <a:pt x="0" y="114"/>
                                <a:pt x="114" y="0"/>
                                <a:pt x="255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8" name="Freeform 56"/>
                      <wps:cNvSpPr>
                        <a:spLocks/>
                      </wps:cNvSpPr>
                      <wps:spPr bwMode="auto">
                        <a:xfrm>
                          <a:off x="3200400" y="5495925"/>
                          <a:ext cx="3200400" cy="624205"/>
                        </a:xfrm>
                        <a:custGeom>
                          <a:avLst/>
                          <a:gdLst>
                            <a:gd name="T0" fmla="*/ 0 w 783"/>
                            <a:gd name="T1" fmla="*/ 0 h 162"/>
                            <a:gd name="T2" fmla="*/ 532 w 783"/>
                            <a:gd name="T3" fmla="*/ 162 h 162"/>
                            <a:gd name="T4" fmla="*/ 783 w 783"/>
                            <a:gd name="T5" fmla="*/ 0 h 162"/>
                            <a:gd name="T6" fmla="*/ 0 w 783"/>
                            <a:gd name="T7" fmla="*/ 0 h 162"/>
                            <a:gd name="connsiteX0" fmla="*/ 0 w 10000"/>
                            <a:gd name="connsiteY0" fmla="*/ 0 h 9530"/>
                            <a:gd name="connsiteX1" fmla="*/ 9949 w 10000"/>
                            <a:gd name="connsiteY1" fmla="*/ 9530 h 9530"/>
                            <a:gd name="connsiteX2" fmla="*/ 10000 w 10000"/>
                            <a:gd name="connsiteY2" fmla="*/ 0 h 9530"/>
                            <a:gd name="connsiteX3" fmla="*/ 0 w 10000"/>
                            <a:gd name="connsiteY3" fmla="*/ 0 h 9530"/>
                            <a:gd name="connsiteX0" fmla="*/ 0 w 10079"/>
                            <a:gd name="connsiteY0" fmla="*/ 0 h 10000"/>
                            <a:gd name="connsiteX1" fmla="*/ 10078 w 10079"/>
                            <a:gd name="connsiteY1" fmla="*/ 10000 h 10000"/>
                            <a:gd name="connsiteX2" fmla="*/ 10000 w 10079"/>
                            <a:gd name="connsiteY2" fmla="*/ 0 h 10000"/>
                            <a:gd name="connsiteX3" fmla="*/ 0 w 10079"/>
                            <a:gd name="connsiteY3" fmla="*/ 0 h 10000"/>
                            <a:gd name="connsiteX0" fmla="*/ 0 w 10000"/>
                            <a:gd name="connsiteY0" fmla="*/ 0 h 10124"/>
                            <a:gd name="connsiteX1" fmla="*/ 9971 w 10000"/>
                            <a:gd name="connsiteY1" fmla="*/ 10124 h 10124"/>
                            <a:gd name="connsiteX2" fmla="*/ 10000 w 10000"/>
                            <a:gd name="connsiteY2" fmla="*/ 0 h 10124"/>
                            <a:gd name="connsiteX3" fmla="*/ 0 w 10000"/>
                            <a:gd name="connsiteY3" fmla="*/ 0 h 101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000" h="10124">
                              <a:moveTo>
                                <a:pt x="0" y="0"/>
                              </a:moveTo>
                              <a:lnTo>
                                <a:pt x="9971" y="10124"/>
                              </a:lnTo>
                              <a:cubicBezTo>
                                <a:pt x="9988" y="6790"/>
                                <a:pt x="9983" y="3334"/>
                                <a:pt x="10000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9" name="Freeform 54"/>
                      <wps:cNvSpPr>
                        <a:spLocks/>
                      </wps:cNvSpPr>
                      <wps:spPr bwMode="auto">
                        <a:xfrm>
                          <a:off x="-14" y="7324725"/>
                          <a:ext cx="3200400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0 h 260"/>
                            <a:gd name="T4" fmla="*/ 455 w 455"/>
                            <a:gd name="T5" fmla="*/ 0 h 260"/>
                            <a:gd name="T6" fmla="*/ 0 w 455"/>
                            <a:gd name="T7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Freeform 55"/>
                      <wps:cNvSpPr>
                        <a:spLocks/>
                      </wps:cNvSpPr>
                      <wps:spPr bwMode="auto">
                        <a:xfrm>
                          <a:off x="4763" y="7324548"/>
                          <a:ext cx="3171846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255 h 260"/>
                            <a:gd name="T4" fmla="*/ 255 w 455"/>
                            <a:gd name="T5" fmla="*/ 0 h 260"/>
                            <a:gd name="T6" fmla="*/ 455 w 455"/>
                            <a:gd name="T7" fmla="*/ 0 h 260"/>
                            <a:gd name="T8" fmla="*/ 0 w 455"/>
                            <a:gd name="T9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255"/>
                                <a:pt x="0" y="255"/>
                                <a:pt x="0" y="255"/>
                              </a:cubicBezTo>
                              <a:cubicBezTo>
                                <a:pt x="0" y="114"/>
                                <a:pt x="114" y="0"/>
                                <a:pt x="255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1" name="Freeform 56"/>
                      <wps:cNvSpPr>
                        <a:spLocks/>
                      </wps:cNvSpPr>
                      <wps:spPr bwMode="auto">
                        <a:xfrm>
                          <a:off x="-14" y="7314847"/>
                          <a:ext cx="3186134" cy="624205"/>
                        </a:xfrm>
                        <a:custGeom>
                          <a:avLst/>
                          <a:gdLst>
                            <a:gd name="T0" fmla="*/ 0 w 783"/>
                            <a:gd name="T1" fmla="*/ 0 h 162"/>
                            <a:gd name="T2" fmla="*/ 532 w 783"/>
                            <a:gd name="T3" fmla="*/ 162 h 162"/>
                            <a:gd name="T4" fmla="*/ 783 w 783"/>
                            <a:gd name="T5" fmla="*/ 0 h 162"/>
                            <a:gd name="T6" fmla="*/ 0 w 783"/>
                            <a:gd name="T7" fmla="*/ 0 h 162"/>
                            <a:gd name="connsiteX0" fmla="*/ 0 w 10000"/>
                            <a:gd name="connsiteY0" fmla="*/ 0 h 9530"/>
                            <a:gd name="connsiteX1" fmla="*/ 9949 w 10000"/>
                            <a:gd name="connsiteY1" fmla="*/ 9530 h 9530"/>
                            <a:gd name="connsiteX2" fmla="*/ 10000 w 10000"/>
                            <a:gd name="connsiteY2" fmla="*/ 0 h 9530"/>
                            <a:gd name="connsiteX3" fmla="*/ 0 w 10000"/>
                            <a:gd name="connsiteY3" fmla="*/ 0 h 9530"/>
                            <a:gd name="connsiteX0" fmla="*/ 0 w 10079"/>
                            <a:gd name="connsiteY0" fmla="*/ 0 h 10000"/>
                            <a:gd name="connsiteX1" fmla="*/ 10078 w 10079"/>
                            <a:gd name="connsiteY1" fmla="*/ 10000 h 10000"/>
                            <a:gd name="connsiteX2" fmla="*/ 10000 w 10079"/>
                            <a:gd name="connsiteY2" fmla="*/ 0 h 10000"/>
                            <a:gd name="connsiteX3" fmla="*/ 0 w 10079"/>
                            <a:gd name="connsiteY3" fmla="*/ 0 h 10000"/>
                            <a:gd name="connsiteX0" fmla="*/ 0 w 10000"/>
                            <a:gd name="connsiteY0" fmla="*/ 0 h 10124"/>
                            <a:gd name="connsiteX1" fmla="*/ 9971 w 10000"/>
                            <a:gd name="connsiteY1" fmla="*/ 10124 h 10124"/>
                            <a:gd name="connsiteX2" fmla="*/ 10000 w 10000"/>
                            <a:gd name="connsiteY2" fmla="*/ 0 h 10124"/>
                            <a:gd name="connsiteX3" fmla="*/ 0 w 10000"/>
                            <a:gd name="connsiteY3" fmla="*/ 0 h 101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000" h="10124">
                              <a:moveTo>
                                <a:pt x="0" y="0"/>
                              </a:moveTo>
                              <a:lnTo>
                                <a:pt x="9971" y="10124"/>
                              </a:lnTo>
                              <a:cubicBezTo>
                                <a:pt x="9988" y="6790"/>
                                <a:pt x="9983" y="3334"/>
                                <a:pt x="10000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" name="Freeform 54"/>
                      <wps:cNvSpPr>
                        <a:spLocks/>
                      </wps:cNvSpPr>
                      <wps:spPr bwMode="auto">
                        <a:xfrm>
                          <a:off x="3200400" y="7324725"/>
                          <a:ext cx="3200400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0 h 260"/>
                            <a:gd name="T4" fmla="*/ 455 w 455"/>
                            <a:gd name="T5" fmla="*/ 0 h 260"/>
                            <a:gd name="T6" fmla="*/ 0 w 455"/>
                            <a:gd name="T7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3" name="Freeform 55"/>
                      <wps:cNvSpPr>
                        <a:spLocks/>
                      </wps:cNvSpPr>
                      <wps:spPr bwMode="auto">
                        <a:xfrm>
                          <a:off x="3200400" y="7334250"/>
                          <a:ext cx="3190875" cy="1828800"/>
                        </a:xfrm>
                        <a:custGeom>
                          <a:avLst/>
                          <a:gdLst>
                            <a:gd name="T0" fmla="*/ 0 w 455"/>
                            <a:gd name="T1" fmla="*/ 260 h 260"/>
                            <a:gd name="T2" fmla="*/ 0 w 455"/>
                            <a:gd name="T3" fmla="*/ 255 h 260"/>
                            <a:gd name="T4" fmla="*/ 255 w 455"/>
                            <a:gd name="T5" fmla="*/ 0 h 260"/>
                            <a:gd name="T6" fmla="*/ 455 w 455"/>
                            <a:gd name="T7" fmla="*/ 0 h 260"/>
                            <a:gd name="T8" fmla="*/ 0 w 455"/>
                            <a:gd name="T9" fmla="*/ 260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5" h="260">
                              <a:moveTo>
                                <a:pt x="0" y="260"/>
                              </a:moveTo>
                              <a:cubicBezTo>
                                <a:pt x="0" y="255"/>
                                <a:pt x="0" y="255"/>
                                <a:pt x="0" y="255"/>
                              </a:cubicBezTo>
                              <a:cubicBezTo>
                                <a:pt x="0" y="114"/>
                                <a:pt x="114" y="0"/>
                                <a:pt x="255" y="0"/>
                              </a:cubicBezTo>
                              <a:cubicBezTo>
                                <a:pt x="455" y="0"/>
                                <a:pt x="455" y="0"/>
                                <a:pt x="455" y="0"/>
                              </a:cubicBezTo>
                              <a:cubicBezTo>
                                <a:pt x="14" y="0"/>
                                <a:pt x="0" y="260"/>
                                <a:pt x="0" y="2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4" name="Freeform 56"/>
                      <wps:cNvSpPr>
                        <a:spLocks/>
                      </wps:cNvSpPr>
                      <wps:spPr bwMode="auto">
                        <a:xfrm>
                          <a:off x="3200400" y="7324725"/>
                          <a:ext cx="3200400" cy="624205"/>
                        </a:xfrm>
                        <a:custGeom>
                          <a:avLst/>
                          <a:gdLst>
                            <a:gd name="T0" fmla="*/ 0 w 783"/>
                            <a:gd name="T1" fmla="*/ 0 h 162"/>
                            <a:gd name="T2" fmla="*/ 532 w 783"/>
                            <a:gd name="T3" fmla="*/ 162 h 162"/>
                            <a:gd name="T4" fmla="*/ 783 w 783"/>
                            <a:gd name="T5" fmla="*/ 0 h 162"/>
                            <a:gd name="T6" fmla="*/ 0 w 783"/>
                            <a:gd name="T7" fmla="*/ 0 h 162"/>
                            <a:gd name="connsiteX0" fmla="*/ 0 w 10000"/>
                            <a:gd name="connsiteY0" fmla="*/ 0 h 9530"/>
                            <a:gd name="connsiteX1" fmla="*/ 9949 w 10000"/>
                            <a:gd name="connsiteY1" fmla="*/ 9530 h 9530"/>
                            <a:gd name="connsiteX2" fmla="*/ 10000 w 10000"/>
                            <a:gd name="connsiteY2" fmla="*/ 0 h 9530"/>
                            <a:gd name="connsiteX3" fmla="*/ 0 w 10000"/>
                            <a:gd name="connsiteY3" fmla="*/ 0 h 9530"/>
                            <a:gd name="connsiteX0" fmla="*/ 0 w 10079"/>
                            <a:gd name="connsiteY0" fmla="*/ 0 h 10000"/>
                            <a:gd name="connsiteX1" fmla="*/ 10078 w 10079"/>
                            <a:gd name="connsiteY1" fmla="*/ 10000 h 10000"/>
                            <a:gd name="connsiteX2" fmla="*/ 10000 w 10079"/>
                            <a:gd name="connsiteY2" fmla="*/ 0 h 10000"/>
                            <a:gd name="connsiteX3" fmla="*/ 0 w 10079"/>
                            <a:gd name="connsiteY3" fmla="*/ 0 h 10000"/>
                            <a:gd name="connsiteX0" fmla="*/ 0 w 10000"/>
                            <a:gd name="connsiteY0" fmla="*/ 0 h 10124"/>
                            <a:gd name="connsiteX1" fmla="*/ 9971 w 10000"/>
                            <a:gd name="connsiteY1" fmla="*/ 10124 h 10124"/>
                            <a:gd name="connsiteX2" fmla="*/ 10000 w 10000"/>
                            <a:gd name="connsiteY2" fmla="*/ 0 h 10124"/>
                            <a:gd name="connsiteX3" fmla="*/ 0 w 10000"/>
                            <a:gd name="connsiteY3" fmla="*/ 0 h 101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000" h="10124">
                              <a:moveTo>
                                <a:pt x="0" y="0"/>
                              </a:moveTo>
                              <a:lnTo>
                                <a:pt x="9971" y="10124"/>
                              </a:lnTo>
                              <a:cubicBezTo>
                                <a:pt x="9988" y="6790"/>
                                <a:pt x="9983" y="3334"/>
                                <a:pt x="10000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0DC461" id="Group 35" o:spid="_x0000_s1026" style="position:absolute;margin-left:0;margin-top:0;width:7in;height:721.4pt;z-index:251698176;mso-width-percent:1000;mso-position-horizontal:center;mso-position-horizontal-relative:margin;mso-position-vertical:top;mso-position-vertical-relative:margin;mso-width-percent:1000;mso-width-relative:margin;mso-height-relative:margin" coordorigin="" coordsize="64008,91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">
              <v:shape id="Freeform 54" o:spid="_x0000_s1027" style="position:absolute;width:32004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" path="m,260c,,,,,,455,,455,,455,,14,,,260,,260xe" fillcolor="#4b1919 [3204]" stroked="f">
                <v:path arrowok="t" o:connecttype="custom" o:connectlocs="0,1828800;0,0;3200400,0;0,1828800" o:connectangles="0,0,0,0"/>
              </v:shape>
              <v:shape id="Freeform 55" o:spid="_x0000_s1028" style="position:absolute;width:31908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" path="m,260v,-5,,-5,,-5c,114,114,,255,,455,,455,,455,,14,,,260,,260xe" fillcolor="#ffd966 [3205]" stroked="f">
                <v:path arrowok="t" o:connecttype="custom" o:connectlocs="0,1828800;0,1793631;1788293,0;3190875,0;0,1828800" o:connectangles="0,0,0,0,0"/>
              </v:shape>
              <v:shape id="Freeform 56" o:spid="_x0000_s1029" style="position:absolute;width:32004;height:6242;visibility:visible;mso-wrap-style:square;v-text-anchor:top" coordsize="10000,10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" path="m,l9971,10124c9988,6790,9983,3334,10000,l,xe" fillcolor="#85cdc1 [3206]" stroked="f">
                <v:path arrowok="t" o:connecttype="custom" o:connectlocs="0,0;3191119,624205;3200400,0;0,0" o:connectangles="0,0,0,0"/>
              </v:shape>
              <v:shape id="Freeform 54" o:spid="_x0000_s1030" style="position:absolute;left:32004;width:32004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" path="m,260c,,,,,,455,,455,,455,,14,,,260,,260xe" fillcolor="#4b1919 [3204]" stroked="f">
                <v:path arrowok="t" o:connecttype="custom" o:connectlocs="0,1828800;0,0;3200400,0;0,1828800" o:connectangles="0,0,0,0"/>
              </v:shape>
              <v:shape id="Freeform 55" o:spid="_x0000_s1031" style="position:absolute;left:32004;top:95;width:31908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" path="m,260v,-5,,-5,,-5c,114,114,,255,,455,,455,,455,,14,,,260,,260xe" fillcolor="#ffd966 [3205]" stroked="f">
                <v:path arrowok="t" o:connecttype="custom" o:connectlocs="0,1828800;0,1793631;1788293,0;3190875,0;0,1828800" o:connectangles="0,0,0,0,0"/>
              </v:shape>
              <v:shape id="Freeform 56" o:spid="_x0000_s1032" style="position:absolute;left:32004;width:32004;height:6242;visibility:visible;mso-wrap-style:square;v-text-anchor:top" coordsize="10000,10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" path="m,l9971,10124c9988,6790,9983,3334,10000,l,xe" fillcolor="#85cdc1 [3206]" stroked="f">
                <v:path arrowok="t" o:connecttype="custom" o:connectlocs="0,0;3191119,624205;3200400,0;0,0" o:connectangles="0,0,0,0"/>
              </v:shape>
              <v:shape id="Freeform 54" o:spid="_x0000_s1033" style="position:absolute;top:18288;width:32004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" path="m,260c,,,,,,455,,455,,455,,14,,,260,,260xe" fillcolor="#4b1919 [3204]" stroked="f">
                <v:path arrowok="t" o:connecttype="custom" o:connectlocs="0,1828800;0,0;3200400,0;0,1828800" o:connectangles="0,0,0,0"/>
              </v:shape>
              <v:shape id="Freeform 55" o:spid="_x0000_s1034" style="position:absolute;top:18383;width:31908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" path="m,260v,-5,,-5,,-5c,114,114,,255,,455,,455,,455,,14,,,260,,260xe" fillcolor="#ffd966 [3205]" stroked="f">
                <v:path arrowok="t" o:connecttype="custom" o:connectlocs="0,1828800;0,1793631;1788293,0;3190875,0;0,1828800" o:connectangles="0,0,0,0,0"/>
              </v:shape>
              <v:shape id="Freeform 56" o:spid="_x0000_s1035" style="position:absolute;top:18288;width:32004;height:6242;visibility:visible;mso-wrap-style:square;v-text-anchor:top" coordsize="10000,10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" path="m,l9971,10124c9988,6790,9983,3334,10000,l,xe" fillcolor="#85cdc1 [3206]" stroked="f">
                <v:path arrowok="t" o:connecttype="custom" o:connectlocs="0,0;3191119,624205;3200400,0;0,0" o:connectangles="0,0,0,0"/>
              </v:shape>
              <v:shape id="Freeform 54" o:spid="_x0000_s1036" style="position:absolute;left:32004;top:18288;width:32004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" path="m,260c,,,,,,455,,455,,455,,14,,,260,,260xe" fillcolor="#4b1919 [3204]" stroked="f">
                <v:path arrowok="t" o:connecttype="custom" o:connectlocs="0,1828800;0,0;3200400,0;0,1828800" o:connectangles="0,0,0,0"/>
              </v:shape>
              <v:shape id="Freeform 55" o:spid="_x0000_s1037" style="position:absolute;left:32004;top:18383;width:31908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" path="m,260v,-5,,-5,,-5c,114,114,,255,,455,,455,,455,,14,,,260,,260xe" fillcolor="#ffd966 [3205]" stroked="f">
                <v:path arrowok="t" o:connecttype="custom" o:connectlocs="0,1828800;0,1793631;1788293,0;3190875,0;0,1828800" o:connectangles="0,0,0,0,0"/>
              </v:shape>
              <v:shape id="Freeform 56" o:spid="_x0000_s1038" style="position:absolute;left:32004;top:18288;width:32004;height:6242;visibility:visible;mso-wrap-style:square;v-text-anchor:top" coordsize="10000,10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" path="m,l9971,10124c9988,6790,9983,3334,10000,l,xe" fillcolor="#85cdc1 [3206]" stroked="f">
                <v:path arrowok="t" o:connecttype="custom" o:connectlocs="0,0;3191119,624205;3200400,0;0,0" o:connectangles="0,0,0,0"/>
              </v:shape>
              <v:shape id="Freeform 54" o:spid="_x0000_s1039" style="position:absolute;top:36480;width:32004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" path="m,260c,,,,,,455,,455,,455,,14,,,260,,260xe" fillcolor="#4b1919 [3204]" stroked="f">
                <v:path arrowok="t" o:connecttype="custom" o:connectlocs="0,1828800;0,0;3200400,0;0,1828800" o:connectangles="0,0,0,0"/>
              </v:shape>
              <v:shape id="Freeform 55" o:spid="_x0000_s1040" style="position:absolute;top:36576;width:31908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" path="m,260v,-5,,-5,,-5c,114,114,,255,,455,,455,,455,,14,,,260,,260xe" fillcolor="#ffd966 [3205]" stroked="f">
                <v:path arrowok="t" o:connecttype="custom" o:connectlocs="0,1828800;0,1793631;1788293,0;3190875,0;0,1828800" o:connectangles="0,0,0,0,0"/>
              </v:shape>
              <v:shape id="Freeform 56" o:spid="_x0000_s1041" style="position:absolute;top:36480;width:32004;height:6242;visibility:visible;mso-wrap-style:square;v-text-anchor:top" coordsize="10000,10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" path="m,l9971,10124c9988,6790,9983,3334,10000,l,xe" fillcolor="#85cdc1 [3206]" stroked="f">
                <v:path arrowok="t" o:connecttype="custom" o:connectlocs="0,0;3191119,624205;3200400,0;0,0" o:connectangles="0,0,0,0"/>
              </v:shape>
              <v:shape id="Freeform 54" o:spid="_x0000_s1042" style="position:absolute;left:32004;top:36480;width:32004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" path="m,260c,,,,,,455,,455,,455,,14,,,260,,260xe" fillcolor="#4b1919 [3204]" stroked="f">
                <v:path arrowok="t" o:connecttype="custom" o:connectlocs="0,1828800;0,0;3200400,0;0,1828800" o:connectangles="0,0,0,0"/>
              </v:shape>
              <v:shape id="Freeform 55" o:spid="_x0000_s1043" style="position:absolute;left:32004;top:36576;width:31908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" path="m,260v,-5,,-5,,-5c,114,114,,255,,455,,455,,455,,14,,,260,,260xe" fillcolor="#ffd966 [3205]" stroked="f">
                <v:path arrowok="t" o:connecttype="custom" o:connectlocs="0,1828800;0,1793631;1788293,0;3190875,0;0,1828800" o:connectangles="0,0,0,0,0"/>
              </v:shape>
              <v:shape id="Freeform 56" o:spid="_x0000_s1044" style="position:absolute;left:32004;top:36480;width:32004;height:6242;visibility:visible;mso-wrap-style:square;v-text-anchor:top" coordsize="10000,10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" path="m,l9971,10124c9988,6790,9983,3334,10000,l,xe" fillcolor="#85cdc1 [3206]" stroked="f">
                <v:path arrowok="t" o:connecttype="custom" o:connectlocs="0,0;3191119,624205;3200400,0;0,0" o:connectangles="0,0,0,0"/>
              </v:shape>
              <v:shape id="Freeform 54" o:spid="_x0000_s1045" style="position:absolute;top:54959;width:32004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" path="m,260c,,,,,,455,,455,,455,,14,,,260,,260xe" fillcolor="#4b1919 [3204]" stroked="f">
                <v:path arrowok="t" o:connecttype="custom" o:connectlocs="0,1828800;0,0;3200400,0;0,1828800" o:connectangles="0,0,0,0"/>
              </v:shape>
              <v:shape id="Freeform 55" o:spid="_x0000_s1046" style="position:absolute;top:55054;width:31908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" path="m,260v,-5,,-5,,-5c,114,114,,255,,455,,455,,455,,14,,,260,,260xe" fillcolor="#ffd966 [3205]" stroked="f">
                <v:path arrowok="t" o:connecttype="custom" o:connectlocs="0,1828800;0,1793631;1788293,0;3190875,0;0,1828800" o:connectangles="0,0,0,0,0"/>
              </v:shape>
              <v:shape id="Freeform 56" o:spid="_x0000_s1047" style="position:absolute;top:54959;width:32004;height:6242;visibility:visible;mso-wrap-style:square;v-text-anchor:top" coordsize="10000,10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" path="m,l9971,10124c9988,6790,9983,3334,10000,l,xe" fillcolor="#85cdc1 [3206]" stroked="f">
                <v:path arrowok="t" o:connecttype="custom" o:connectlocs="0,0;3191119,624205;3200400,0;0,0" o:connectangles="0,0,0,0"/>
              </v:shape>
              <v:shape id="Freeform 54" o:spid="_x0000_s1048" style="position:absolute;left:32004;top:54959;width:32004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" path="m,260c,,,,,,455,,455,,455,,14,,,260,,260xe" fillcolor="#4b1919 [3204]" stroked="f">
                <v:path arrowok="t" o:connecttype="custom" o:connectlocs="0,1828800;0,0;3200400,0;0,1828800" o:connectangles="0,0,0,0"/>
              </v:shape>
              <v:shape id="Freeform 55" o:spid="_x0000_s1049" style="position:absolute;left:32004;top:55054;width:31908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" path="m,260v,-5,,-5,,-5c,114,114,,255,,455,,455,,455,,14,,,260,,260xe" fillcolor="#ffd966 [3205]" stroked="f">
                <v:path arrowok="t" o:connecttype="custom" o:connectlocs="0,1828800;0,1793631;1788293,0;3190875,0;0,1828800" o:connectangles="0,0,0,0,0"/>
              </v:shape>
              <v:shape id="Freeform 56" o:spid="_x0000_s1050" style="position:absolute;left:32004;top:54959;width:32004;height:6242;visibility:visible;mso-wrap-style:square;v-text-anchor:top" coordsize="10000,10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" path="m,l9971,10124c9988,6790,9983,3334,10000,l,xe" fillcolor="#85cdc1 [3206]" stroked="f">
                <v:path arrowok="t" o:connecttype="custom" o:connectlocs="0,0;3191119,624205;3200400,0;0,0" o:connectangles="0,0,0,0"/>
              </v:shape>
              <v:shape id="Freeform 54" o:spid="_x0000_s1051" style="position:absolute;top:73247;width:32003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" path="m,260c,,,,,,455,,455,,455,,14,,,260,,260xe" fillcolor="#4b1919 [3204]" stroked="f">
                <v:path arrowok="t" o:connecttype="custom" o:connectlocs="0,1828800;0,0;3200400,0;0,1828800" o:connectangles="0,0,0,0"/>
              </v:shape>
              <v:shape id="Freeform 55" o:spid="_x0000_s1052" style="position:absolute;left:47;top:73245;width:31719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" path="m,260v,-5,,-5,,-5c,114,114,,255,,455,,455,,455,,14,,,260,,260xe" fillcolor="#ffd966 [3205]" stroked="f">
                <v:path arrowok="t" o:connecttype="custom" o:connectlocs="0,1828800;0,1793631;1777628,0;3171846,0;0,1828800" o:connectangles="0,0,0,0,0"/>
              </v:shape>
              <v:shape id="Freeform 56" o:spid="_x0000_s1053" style="position:absolute;top:73148;width:31861;height:6242;visibility:visible;mso-wrap-style:square;v-text-anchor:top" coordsize="10000,10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" path="m,l9971,10124c9988,6790,9983,3334,10000,l,xe" fillcolor="#85cdc1 [3206]" stroked="f">
                <v:path arrowok="t" o:connecttype="custom" o:connectlocs="0,0;3176894,624205;3186134,0;0,0" o:connectangles="0,0,0,0"/>
              </v:shape>
              <v:shape id="Freeform 54" o:spid="_x0000_s1054" style="position:absolute;left:32004;top:73247;width:32004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" path="m,260c,,,,,,455,,455,,455,,14,,,260,,260xe" fillcolor="#4b1919 [3204]" stroked="f">
                <v:path arrowok="t" o:connecttype="custom" o:connectlocs="0,1828800;0,0;3200400,0;0,1828800" o:connectangles="0,0,0,0"/>
              </v:shape>
              <v:shape id="Freeform 55" o:spid="_x0000_s1055" style="position:absolute;left:32004;top:73342;width:31908;height:18288;visibility:visible;mso-wrap-style:square;v-text-anchor:top" coordsize="455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" path="m,260v,-5,,-5,,-5c,114,114,,255,,455,,455,,455,,14,,,260,,260xe" fillcolor="#ffd966 [3205]" stroked="f">
                <v:path arrowok="t" o:connecttype="custom" o:connectlocs="0,1828800;0,1793631;1788293,0;3190875,0;0,1828800" o:connectangles="0,0,0,0,0"/>
              </v:shape>
              <v:shape id="Freeform 56" o:spid="_x0000_s1056" style="position:absolute;left:32004;top:73247;width:32004;height:6242;visibility:visible;mso-wrap-style:square;v-text-anchor:top" coordsize="10000,10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" path="m,l9971,10124c9988,6790,9983,3334,10000,l,xe" fillcolor="#85cdc1 [3206]" stroked="f">
                <v:path arrowok="t" o:connecttype="custom" o:connectlocs="0,0;3191119,624205;3200400,0;0,0" o:connectangles="0,0,0,0"/>
              </v:shape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3D875F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A8C14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922AF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AAA07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22C50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A24E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9A265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441D5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300F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7C2B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147B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0732182">
    <w:abstractNumId w:val="9"/>
  </w:num>
  <w:num w:numId="2" w16cid:durableId="1727878344">
    <w:abstractNumId w:val="7"/>
  </w:num>
  <w:num w:numId="3" w16cid:durableId="262417257">
    <w:abstractNumId w:val="6"/>
  </w:num>
  <w:num w:numId="4" w16cid:durableId="514467105">
    <w:abstractNumId w:val="5"/>
  </w:num>
  <w:num w:numId="5" w16cid:durableId="200750234">
    <w:abstractNumId w:val="4"/>
  </w:num>
  <w:num w:numId="6" w16cid:durableId="1454209059">
    <w:abstractNumId w:val="8"/>
  </w:num>
  <w:num w:numId="7" w16cid:durableId="1721663439">
    <w:abstractNumId w:val="3"/>
  </w:num>
  <w:num w:numId="8" w16cid:durableId="506288148">
    <w:abstractNumId w:val="2"/>
  </w:num>
  <w:num w:numId="9" w16cid:durableId="1776100133">
    <w:abstractNumId w:val="1"/>
  </w:num>
  <w:num w:numId="10" w16cid:durableId="1148740085">
    <w:abstractNumId w:val="0"/>
  </w:num>
  <w:num w:numId="11" w16cid:durableId="1364580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8"/>
    <w:rsid w:val="00002E3D"/>
    <w:rsid w:val="0000615F"/>
    <w:rsid w:val="00021FEF"/>
    <w:rsid w:val="0003215B"/>
    <w:rsid w:val="00041582"/>
    <w:rsid w:val="000C3826"/>
    <w:rsid w:val="000F355E"/>
    <w:rsid w:val="000F4690"/>
    <w:rsid w:val="00154E2D"/>
    <w:rsid w:val="00161E27"/>
    <w:rsid w:val="001E62BD"/>
    <w:rsid w:val="0020511A"/>
    <w:rsid w:val="00287283"/>
    <w:rsid w:val="00333B97"/>
    <w:rsid w:val="00360D51"/>
    <w:rsid w:val="00375FB8"/>
    <w:rsid w:val="003C77B5"/>
    <w:rsid w:val="003F1705"/>
    <w:rsid w:val="003F512D"/>
    <w:rsid w:val="00477BA5"/>
    <w:rsid w:val="004A7C4C"/>
    <w:rsid w:val="005A1835"/>
    <w:rsid w:val="005D1BA0"/>
    <w:rsid w:val="006C6684"/>
    <w:rsid w:val="006E0AA0"/>
    <w:rsid w:val="00713364"/>
    <w:rsid w:val="00720B45"/>
    <w:rsid w:val="0072404D"/>
    <w:rsid w:val="00727A6A"/>
    <w:rsid w:val="00747040"/>
    <w:rsid w:val="007E1B54"/>
    <w:rsid w:val="00801F57"/>
    <w:rsid w:val="00843B08"/>
    <w:rsid w:val="008A3E0C"/>
    <w:rsid w:val="008C4B14"/>
    <w:rsid w:val="0093710A"/>
    <w:rsid w:val="00947032"/>
    <w:rsid w:val="0096129F"/>
    <w:rsid w:val="00962453"/>
    <w:rsid w:val="00973726"/>
    <w:rsid w:val="009A6BAE"/>
    <w:rsid w:val="009D78A3"/>
    <w:rsid w:val="00A44B39"/>
    <w:rsid w:val="00AF015F"/>
    <w:rsid w:val="00B008EB"/>
    <w:rsid w:val="00B129EC"/>
    <w:rsid w:val="00B15419"/>
    <w:rsid w:val="00B42F65"/>
    <w:rsid w:val="00B43E33"/>
    <w:rsid w:val="00B9418D"/>
    <w:rsid w:val="00B9740D"/>
    <w:rsid w:val="00C307D8"/>
    <w:rsid w:val="00C515E4"/>
    <w:rsid w:val="00CF0841"/>
    <w:rsid w:val="00D154D3"/>
    <w:rsid w:val="00E647A4"/>
    <w:rsid w:val="00E75001"/>
    <w:rsid w:val="00F16789"/>
    <w:rsid w:val="00FB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90DD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2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E27"/>
  </w:style>
  <w:style w:type="paragraph" w:styleId="Heading1">
    <w:name w:val="heading 1"/>
    <w:basedOn w:val="Normal"/>
    <w:next w:val="Normal"/>
    <w:link w:val="Heading1Char"/>
    <w:uiPriority w:val="9"/>
    <w:semiHidden/>
    <w:rsid w:val="00333B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81212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333B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81212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50C0C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812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8121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9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50C0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50C0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9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9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1"/>
    <w:qFormat/>
    <w:rsid w:val="00973726"/>
    <w:rPr>
      <w:rFonts w:asciiTheme="majorHAnsi" w:eastAsiaTheme="majorEastAsia" w:hAnsiTheme="majorHAnsi" w:cstheme="majorBidi"/>
      <w:b/>
      <w:caps/>
      <w:color w:val="auto"/>
      <w:sz w:val="32"/>
      <w:szCs w:val="32"/>
    </w:rPr>
  </w:style>
  <w:style w:type="character" w:styleId="Strong">
    <w:name w:val="Strong"/>
    <w:basedOn w:val="DefaultParagraphFont"/>
    <w:uiPriority w:val="1"/>
    <w:semiHidden/>
    <w:rPr>
      <w:b w:val="0"/>
      <w:bCs w:val="0"/>
      <w:color w:val="4B1919" w:themeColor="accent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33B97"/>
  </w:style>
  <w:style w:type="paragraph" w:styleId="BlockText">
    <w:name w:val="Block Text"/>
    <w:basedOn w:val="Normal"/>
    <w:uiPriority w:val="99"/>
    <w:semiHidden/>
    <w:unhideWhenUsed/>
    <w:rsid w:val="00333B97"/>
    <w:pPr>
      <w:pBdr>
        <w:top w:val="single" w:sz="2" w:space="10" w:color="4B1919" w:themeColor="accent1" w:shadow="1" w:frame="1"/>
        <w:left w:val="single" w:sz="2" w:space="10" w:color="4B1919" w:themeColor="accent1" w:shadow="1" w:frame="1"/>
        <w:bottom w:val="single" w:sz="2" w:space="10" w:color="4B1919" w:themeColor="accent1" w:shadow="1" w:frame="1"/>
        <w:right w:val="single" w:sz="2" w:space="10" w:color="4B1919" w:themeColor="accent1" w:shadow="1" w:frame="1"/>
      </w:pBdr>
      <w:ind w:left="1152" w:right="1152"/>
    </w:pPr>
    <w:rPr>
      <w:i/>
      <w:iCs/>
      <w:color w:val="4B1919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33B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3B97"/>
  </w:style>
  <w:style w:type="paragraph" w:styleId="BodyText2">
    <w:name w:val="Body Text 2"/>
    <w:basedOn w:val="Normal"/>
    <w:link w:val="BodyText2Char"/>
    <w:uiPriority w:val="99"/>
    <w:semiHidden/>
    <w:unhideWhenUsed/>
    <w:rsid w:val="00333B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B97"/>
  </w:style>
  <w:style w:type="paragraph" w:styleId="BodyText3">
    <w:name w:val="Body Text 3"/>
    <w:basedOn w:val="Normal"/>
    <w:link w:val="BodyText3Char"/>
    <w:uiPriority w:val="99"/>
    <w:semiHidden/>
    <w:unhideWhenUsed/>
    <w:rsid w:val="00333B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33B9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33B9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3B9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3B9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33B9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33B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33B9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33B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33B9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33B9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B97"/>
    <w:pPr>
      <w:spacing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33B9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33B97"/>
  </w:style>
  <w:style w:type="table" w:styleId="ColorfulGrid">
    <w:name w:val="Colorful Grid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C1C1" w:themeFill="accent1" w:themeFillTint="33"/>
    </w:tcPr>
    <w:tblStylePr w:type="firstRow">
      <w:rPr>
        <w:b/>
        <w:bCs/>
      </w:rPr>
      <w:tblPr/>
      <w:tcPr>
        <w:shd w:val="clear" w:color="auto" w:fill="D6848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848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8121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81212" w:themeFill="accent1" w:themeFillShade="BF"/>
      </w:tcPr>
    </w:tblStylePr>
    <w:tblStylePr w:type="band1Vert">
      <w:tblPr/>
      <w:tcPr>
        <w:shd w:val="clear" w:color="auto" w:fill="CC6565" w:themeFill="accent1" w:themeFillTint="7F"/>
      </w:tcPr>
    </w:tblStylePr>
    <w:tblStylePr w:type="band1Horz">
      <w:tblPr/>
      <w:tcPr>
        <w:shd w:val="clear" w:color="auto" w:fill="CC656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7E0" w:themeFill="accent2" w:themeFillTint="33"/>
    </w:tcPr>
    <w:tblStylePr w:type="firstRow">
      <w:rPr>
        <w:b/>
        <w:bCs/>
      </w:rPr>
      <w:tblPr/>
      <w:tcPr>
        <w:shd w:val="clear" w:color="auto" w:fill="FFEF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F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FC20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FC20C" w:themeFill="accent2" w:themeFillShade="BF"/>
      </w:tcPr>
    </w:tblStylePr>
    <w:tblStylePr w:type="band1Vert">
      <w:tblPr/>
      <w:tcPr>
        <w:shd w:val="clear" w:color="auto" w:fill="FFEBB2" w:themeFill="accent2" w:themeFillTint="7F"/>
      </w:tcPr>
    </w:tblStylePr>
    <w:tblStylePr w:type="band1Horz">
      <w:tblPr/>
      <w:tcPr>
        <w:shd w:val="clear" w:color="auto" w:fill="FFEBB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F5F2" w:themeFill="accent3" w:themeFillTint="33"/>
    </w:tcPr>
    <w:tblStylePr w:type="firstRow">
      <w:rPr>
        <w:b/>
        <w:bCs/>
      </w:rPr>
      <w:tblPr/>
      <w:tcPr>
        <w:shd w:val="clear" w:color="auto" w:fill="CEEBE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EBE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9B3A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9B3A1" w:themeFill="accent3" w:themeFillShade="BF"/>
      </w:tcPr>
    </w:tblStylePr>
    <w:tblStylePr w:type="band1Vert">
      <w:tblPr/>
      <w:tcPr>
        <w:shd w:val="clear" w:color="auto" w:fill="C2E6E0" w:themeFill="accent3" w:themeFillTint="7F"/>
      </w:tcPr>
    </w:tblStylePr>
    <w:tblStylePr w:type="band1Horz">
      <w:tblPr/>
      <w:tcPr>
        <w:shd w:val="clear" w:color="auto" w:fill="C2E6E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6D6" w:themeFill="accent4" w:themeFillTint="33"/>
    </w:tcPr>
    <w:tblStylePr w:type="firstRow">
      <w:rPr>
        <w:b/>
        <w:bCs/>
      </w:rPr>
      <w:tblPr/>
      <w:tcPr>
        <w:shd w:val="clear" w:color="auto" w:fill="B2ADA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ADA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C2A2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C2A2A" w:themeFill="accent4" w:themeFillShade="BF"/>
      </w:tcPr>
    </w:tblStylePr>
    <w:tblStylePr w:type="band1Vert">
      <w:tblPr/>
      <w:tcPr>
        <w:shd w:val="clear" w:color="auto" w:fill="9F9999" w:themeFill="accent4" w:themeFillTint="7F"/>
      </w:tcPr>
    </w:tblStylePr>
    <w:tblStylePr w:type="band1Horz">
      <w:tblPr/>
      <w:tcPr>
        <w:shd w:val="clear" w:color="auto" w:fill="9F9999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</w:rPr>
      <w:tblPr/>
      <w:tcPr>
        <w:shd w:val="clear" w:color="auto" w:fill="FFFF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</w:rPr>
      <w:tblPr/>
      <w:tcPr>
        <w:shd w:val="clear" w:color="auto" w:fill="FFFF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C61E" w:themeFill="accent2" w:themeFillShade="CC"/>
      </w:tcPr>
    </w:tblStylePr>
    <w:tblStylePr w:type="lastRow">
      <w:rPr>
        <w:b/>
        <w:bCs/>
        <w:color w:val="FFC61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5E0E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C61E" w:themeFill="accent2" w:themeFillShade="CC"/>
      </w:tcPr>
    </w:tblStylePr>
    <w:tblStylePr w:type="lastRow">
      <w:rPr>
        <w:b/>
        <w:bCs/>
        <w:color w:val="FFC61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B3B3" w:themeFill="accent1" w:themeFillTint="3F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FFB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C61E" w:themeFill="accent2" w:themeFillShade="CC"/>
      </w:tcPr>
    </w:tblStylePr>
    <w:tblStylePr w:type="lastRow">
      <w:rPr>
        <w:b/>
        <w:bCs/>
        <w:color w:val="FFC61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5D9" w:themeFill="accent2" w:themeFillTint="3F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2FA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2C2C" w:themeFill="accent4" w:themeFillShade="CC"/>
      </w:tcPr>
    </w:tblStylePr>
    <w:tblStylePr w:type="lastRow">
      <w:rPr>
        <w:b/>
        <w:bCs/>
        <w:color w:val="2F2C2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F2EF" w:themeFill="accent3" w:themeFillTint="3F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ECEB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5B9A8" w:themeFill="accent3" w:themeFillShade="CC"/>
      </w:tcPr>
    </w:tblStylePr>
    <w:tblStylePr w:type="lastRow">
      <w:rPr>
        <w:b/>
        <w:bCs/>
        <w:color w:val="55B9A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CCC" w:themeFill="accent4" w:themeFillTint="3F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6" w:themeFillShade="CC"/>
      </w:tcPr>
    </w:tblStylePr>
    <w:tblStylePr w:type="lastRow">
      <w:rPr>
        <w:b/>
        <w:bCs/>
        <w:color w:val="CCCCC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5" w:themeFillShade="CC"/>
      </w:tcPr>
    </w:tblStylePr>
    <w:tblStylePr w:type="lastRow">
      <w:rPr>
        <w:b/>
        <w:bCs/>
        <w:color w:val="CCCCC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FD96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96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FD966" w:themeColor="accent2"/>
        <w:left w:val="single" w:sz="4" w:space="0" w:color="4B1919" w:themeColor="accent1"/>
        <w:bottom w:val="single" w:sz="4" w:space="0" w:color="4B1919" w:themeColor="accent1"/>
        <w:right w:val="single" w:sz="4" w:space="0" w:color="4B191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0E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96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0F0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0F0F" w:themeColor="accent1" w:themeShade="99"/>
          <w:insideV w:val="nil"/>
        </w:tcBorders>
        <w:shd w:val="clear" w:color="auto" w:fill="2D0F0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0F0F" w:themeFill="accent1" w:themeFillShade="99"/>
      </w:tcPr>
    </w:tblStylePr>
    <w:tblStylePr w:type="band1Vert">
      <w:tblPr/>
      <w:tcPr>
        <w:shd w:val="clear" w:color="auto" w:fill="D68484" w:themeFill="accent1" w:themeFillTint="66"/>
      </w:tcPr>
    </w:tblStylePr>
    <w:tblStylePr w:type="band1Horz">
      <w:tblPr/>
      <w:tcPr>
        <w:shd w:val="clear" w:color="auto" w:fill="CC656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FD966" w:themeColor="accent2"/>
        <w:left w:val="single" w:sz="4" w:space="0" w:color="FFD966" w:themeColor="accent2"/>
        <w:bottom w:val="single" w:sz="4" w:space="0" w:color="FFD966" w:themeColor="accent2"/>
        <w:right w:val="single" w:sz="4" w:space="0" w:color="FFD96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B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96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6A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6A000" w:themeColor="accent2" w:themeShade="99"/>
          <w:insideV w:val="nil"/>
        </w:tcBorders>
        <w:shd w:val="clear" w:color="auto" w:fill="D6A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A000" w:themeFill="accent2" w:themeFillShade="99"/>
      </w:tcPr>
    </w:tblStylePr>
    <w:tblStylePr w:type="band1Vert">
      <w:tblPr/>
      <w:tcPr>
        <w:shd w:val="clear" w:color="auto" w:fill="FFEFC1" w:themeFill="accent2" w:themeFillTint="66"/>
      </w:tcPr>
    </w:tblStylePr>
    <w:tblStylePr w:type="band1Horz">
      <w:tblPr/>
      <w:tcPr>
        <w:shd w:val="clear" w:color="auto" w:fill="FFEBB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3B3838" w:themeColor="accent4"/>
        <w:left w:val="single" w:sz="4" w:space="0" w:color="85CDC1" w:themeColor="accent3"/>
        <w:bottom w:val="single" w:sz="4" w:space="0" w:color="85CDC1" w:themeColor="accent3"/>
        <w:right w:val="single" w:sz="4" w:space="0" w:color="85CDC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A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383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8F8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8F81" w:themeColor="accent3" w:themeShade="99"/>
          <w:insideV w:val="nil"/>
        </w:tcBorders>
        <w:shd w:val="clear" w:color="auto" w:fill="3B8F8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81" w:themeFill="accent3" w:themeFillShade="99"/>
      </w:tcPr>
    </w:tblStylePr>
    <w:tblStylePr w:type="band1Vert">
      <w:tblPr/>
      <w:tcPr>
        <w:shd w:val="clear" w:color="auto" w:fill="CEEBE6" w:themeFill="accent3" w:themeFillTint="66"/>
      </w:tcPr>
    </w:tblStylePr>
    <w:tblStylePr w:type="band1Horz">
      <w:tblPr/>
      <w:tcPr>
        <w:shd w:val="clear" w:color="auto" w:fill="C2E6E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85CDC1" w:themeColor="accent3"/>
        <w:left w:val="single" w:sz="4" w:space="0" w:color="3B3838" w:themeColor="accent4"/>
        <w:bottom w:val="single" w:sz="4" w:space="0" w:color="3B3838" w:themeColor="accent4"/>
        <w:right w:val="single" w:sz="4" w:space="0" w:color="3B383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B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CDC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3212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32121" w:themeColor="accent4" w:themeShade="99"/>
          <w:insideV w:val="nil"/>
        </w:tcBorders>
        <w:shd w:val="clear" w:color="auto" w:fill="23212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2121" w:themeFill="accent4" w:themeFillShade="99"/>
      </w:tcPr>
    </w:tblStylePr>
    <w:tblStylePr w:type="band1Vert">
      <w:tblPr/>
      <w:tcPr>
        <w:shd w:val="clear" w:color="auto" w:fill="B2ADAD" w:themeFill="accent4" w:themeFillTint="66"/>
      </w:tcPr>
    </w:tblStylePr>
    <w:tblStylePr w:type="band1Horz">
      <w:tblPr/>
      <w:tcPr>
        <w:shd w:val="clear" w:color="auto" w:fill="9F999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6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 w:themeShade="99"/>
          <w:insideV w:val="nil"/>
        </w:tcBorders>
        <w:shd w:val="clear" w:color="auto" w:fill="99999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5" w:themeFillShade="99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5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6" w:themeShade="99"/>
          <w:insideV w:val="nil"/>
        </w:tcBorders>
        <w:shd w:val="clear" w:color="auto" w:fill="99999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6" w:themeFillShade="99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33B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3B9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3B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3B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3B9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4B191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0C0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121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121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121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1212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FD96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185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C20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C20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20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20C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85CDC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776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B3A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B3A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B3A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B3A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3B383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1B1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C2A2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C2A2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2A2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2A2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33B97"/>
  </w:style>
  <w:style w:type="character" w:customStyle="1" w:styleId="DateChar">
    <w:name w:val="Date Char"/>
    <w:basedOn w:val="DefaultParagraphFont"/>
    <w:link w:val="Date"/>
    <w:uiPriority w:val="99"/>
    <w:semiHidden/>
    <w:rsid w:val="00333B97"/>
  </w:style>
  <w:style w:type="paragraph" w:styleId="DocumentMap">
    <w:name w:val="Document Map"/>
    <w:basedOn w:val="Normal"/>
    <w:link w:val="DocumentMapChar"/>
    <w:uiPriority w:val="99"/>
    <w:semiHidden/>
    <w:unhideWhenUsed/>
    <w:rsid w:val="00333B97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33B9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33B9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33B97"/>
  </w:style>
  <w:style w:type="character" w:styleId="Emphasis">
    <w:name w:val="Emphasis"/>
    <w:basedOn w:val="DefaultParagraphFont"/>
    <w:uiPriority w:val="20"/>
    <w:semiHidden/>
    <w:unhideWhenUsed/>
    <w:qFormat/>
    <w:rsid w:val="00333B9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3B97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3B9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33B9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33B97"/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333B97"/>
    <w:rPr>
      <w:color w:val="FF0000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720B45"/>
    <w:rPr>
      <w:color w:val="auto"/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20B45"/>
    <w:rPr>
      <w:color w:val="auto"/>
      <w:sz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3B97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3B97"/>
    <w:rPr>
      <w:szCs w:val="20"/>
    </w:rPr>
  </w:style>
  <w:style w:type="table" w:styleId="GridTable1Light">
    <w:name w:val="Grid Table 1 Light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D68484" w:themeColor="accent1" w:themeTint="66"/>
        <w:left w:val="single" w:sz="4" w:space="0" w:color="D68484" w:themeColor="accent1" w:themeTint="66"/>
        <w:bottom w:val="single" w:sz="4" w:space="0" w:color="D68484" w:themeColor="accent1" w:themeTint="66"/>
        <w:right w:val="single" w:sz="4" w:space="0" w:color="D68484" w:themeColor="accent1" w:themeTint="66"/>
        <w:insideH w:val="single" w:sz="4" w:space="0" w:color="D68484" w:themeColor="accent1" w:themeTint="66"/>
        <w:insideV w:val="single" w:sz="4" w:space="0" w:color="D6848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1464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46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FEFC1" w:themeColor="accent2" w:themeTint="66"/>
        <w:left w:val="single" w:sz="4" w:space="0" w:color="FFEFC1" w:themeColor="accent2" w:themeTint="66"/>
        <w:bottom w:val="single" w:sz="4" w:space="0" w:color="FFEFC1" w:themeColor="accent2" w:themeTint="66"/>
        <w:right w:val="single" w:sz="4" w:space="0" w:color="FFEFC1" w:themeColor="accent2" w:themeTint="66"/>
        <w:insideH w:val="single" w:sz="4" w:space="0" w:color="FFEFC1" w:themeColor="accent2" w:themeTint="66"/>
        <w:insideV w:val="single" w:sz="4" w:space="0" w:color="FFEF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E7A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7A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CEEBE6" w:themeColor="accent3" w:themeTint="66"/>
        <w:left w:val="single" w:sz="4" w:space="0" w:color="CEEBE6" w:themeColor="accent3" w:themeTint="66"/>
        <w:bottom w:val="single" w:sz="4" w:space="0" w:color="CEEBE6" w:themeColor="accent3" w:themeTint="66"/>
        <w:right w:val="single" w:sz="4" w:space="0" w:color="CEEBE6" w:themeColor="accent3" w:themeTint="66"/>
        <w:insideH w:val="single" w:sz="4" w:space="0" w:color="CEEBE6" w:themeColor="accent3" w:themeTint="66"/>
        <w:insideV w:val="single" w:sz="4" w:space="0" w:color="CEEBE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5E1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5E1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B2ADAD" w:themeColor="accent4" w:themeTint="66"/>
        <w:left w:val="single" w:sz="4" w:space="0" w:color="B2ADAD" w:themeColor="accent4" w:themeTint="66"/>
        <w:bottom w:val="single" w:sz="4" w:space="0" w:color="B2ADAD" w:themeColor="accent4" w:themeTint="66"/>
        <w:right w:val="single" w:sz="4" w:space="0" w:color="B2ADAD" w:themeColor="accent4" w:themeTint="66"/>
        <w:insideH w:val="single" w:sz="4" w:space="0" w:color="B2ADAD" w:themeColor="accent4" w:themeTint="66"/>
        <w:insideV w:val="single" w:sz="4" w:space="0" w:color="B2ADA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B858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858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FFFFF" w:themeColor="accent5" w:themeTint="66"/>
        <w:left w:val="single" w:sz="4" w:space="0" w:color="FFFFFF" w:themeColor="accent5" w:themeTint="66"/>
        <w:bottom w:val="single" w:sz="4" w:space="0" w:color="FFFFFF" w:themeColor="accent5" w:themeTint="66"/>
        <w:right w:val="single" w:sz="4" w:space="0" w:color="FFFFFF" w:themeColor="accent5" w:themeTint="66"/>
        <w:insideH w:val="single" w:sz="4" w:space="0" w:color="FFFFFF" w:themeColor="accent5" w:themeTint="66"/>
        <w:insideV w:val="single" w:sz="4" w:space="0" w:color="FFFF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FFFFF" w:themeColor="accent6" w:themeTint="66"/>
        <w:left w:val="single" w:sz="4" w:space="0" w:color="FFFFFF" w:themeColor="accent6" w:themeTint="66"/>
        <w:bottom w:val="single" w:sz="4" w:space="0" w:color="FFFFFF" w:themeColor="accent6" w:themeTint="66"/>
        <w:right w:val="single" w:sz="4" w:space="0" w:color="FFFFFF" w:themeColor="accent6" w:themeTint="66"/>
        <w:insideH w:val="single" w:sz="4" w:space="0" w:color="FFFFFF" w:themeColor="accent6" w:themeTint="66"/>
        <w:insideV w:val="single" w:sz="4" w:space="0" w:color="FFFF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C14646" w:themeColor="accent1" w:themeTint="99"/>
        <w:bottom w:val="single" w:sz="2" w:space="0" w:color="C14646" w:themeColor="accent1" w:themeTint="99"/>
        <w:insideH w:val="single" w:sz="2" w:space="0" w:color="C14646" w:themeColor="accent1" w:themeTint="99"/>
        <w:insideV w:val="single" w:sz="2" w:space="0" w:color="C1464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464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464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FE7A3" w:themeColor="accent2" w:themeTint="99"/>
        <w:bottom w:val="single" w:sz="2" w:space="0" w:color="FFE7A3" w:themeColor="accent2" w:themeTint="99"/>
        <w:insideH w:val="single" w:sz="2" w:space="0" w:color="FFE7A3" w:themeColor="accent2" w:themeTint="99"/>
        <w:insideV w:val="single" w:sz="2" w:space="0" w:color="FFE7A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7A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7A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B5E1D9" w:themeColor="accent3" w:themeTint="99"/>
        <w:bottom w:val="single" w:sz="2" w:space="0" w:color="B5E1D9" w:themeColor="accent3" w:themeTint="99"/>
        <w:insideH w:val="single" w:sz="2" w:space="0" w:color="B5E1D9" w:themeColor="accent3" w:themeTint="99"/>
        <w:insideV w:val="single" w:sz="2" w:space="0" w:color="B5E1D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E1D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E1D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8B8585" w:themeColor="accent4" w:themeTint="99"/>
        <w:bottom w:val="single" w:sz="2" w:space="0" w:color="8B8585" w:themeColor="accent4" w:themeTint="99"/>
        <w:insideH w:val="single" w:sz="2" w:space="0" w:color="8B8585" w:themeColor="accent4" w:themeTint="99"/>
        <w:insideV w:val="single" w:sz="2" w:space="0" w:color="8B858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858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858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FFFFF" w:themeColor="accent5" w:themeTint="99"/>
        <w:bottom w:val="single" w:sz="2" w:space="0" w:color="FFFFFF" w:themeColor="accent5" w:themeTint="99"/>
        <w:insideH w:val="single" w:sz="2" w:space="0" w:color="FFFFFF" w:themeColor="accent5" w:themeTint="99"/>
        <w:insideV w:val="single" w:sz="2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FFFFF" w:themeColor="accent6" w:themeTint="99"/>
        <w:bottom w:val="single" w:sz="2" w:space="0" w:color="FFFFFF" w:themeColor="accent6" w:themeTint="99"/>
        <w:insideH w:val="single" w:sz="2" w:space="0" w:color="FFFFFF" w:themeColor="accent6" w:themeTint="99"/>
        <w:insideV w:val="single" w:sz="2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GridTable3">
    <w:name w:val="Grid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  <w:insideV w:val="single" w:sz="4" w:space="0" w:color="C1464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  <w:tblStylePr w:type="neCell">
      <w:tblPr/>
      <w:tcPr>
        <w:tcBorders>
          <w:bottom w:val="single" w:sz="4" w:space="0" w:color="C14646" w:themeColor="accent1" w:themeTint="99"/>
        </w:tcBorders>
      </w:tcPr>
    </w:tblStylePr>
    <w:tblStylePr w:type="nwCell">
      <w:tblPr/>
      <w:tcPr>
        <w:tcBorders>
          <w:bottom w:val="single" w:sz="4" w:space="0" w:color="C14646" w:themeColor="accent1" w:themeTint="99"/>
        </w:tcBorders>
      </w:tcPr>
    </w:tblStylePr>
    <w:tblStylePr w:type="seCell">
      <w:tblPr/>
      <w:tcPr>
        <w:tcBorders>
          <w:top w:val="single" w:sz="4" w:space="0" w:color="C14646" w:themeColor="accent1" w:themeTint="99"/>
        </w:tcBorders>
      </w:tcPr>
    </w:tblStylePr>
    <w:tblStylePr w:type="swCell">
      <w:tblPr/>
      <w:tcPr>
        <w:tcBorders>
          <w:top w:val="single" w:sz="4" w:space="0" w:color="C1464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  <w:insideV w:val="single" w:sz="4" w:space="0" w:color="FFE7A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  <w:tblStylePr w:type="neCell">
      <w:tblPr/>
      <w:tcPr>
        <w:tcBorders>
          <w:bottom w:val="single" w:sz="4" w:space="0" w:color="FFE7A3" w:themeColor="accent2" w:themeTint="99"/>
        </w:tcBorders>
      </w:tcPr>
    </w:tblStylePr>
    <w:tblStylePr w:type="nwCell">
      <w:tblPr/>
      <w:tcPr>
        <w:tcBorders>
          <w:bottom w:val="single" w:sz="4" w:space="0" w:color="FFE7A3" w:themeColor="accent2" w:themeTint="99"/>
        </w:tcBorders>
      </w:tcPr>
    </w:tblStylePr>
    <w:tblStylePr w:type="seCell">
      <w:tblPr/>
      <w:tcPr>
        <w:tcBorders>
          <w:top w:val="single" w:sz="4" w:space="0" w:color="FFE7A3" w:themeColor="accent2" w:themeTint="99"/>
        </w:tcBorders>
      </w:tcPr>
    </w:tblStylePr>
    <w:tblStylePr w:type="swCell">
      <w:tblPr/>
      <w:tcPr>
        <w:tcBorders>
          <w:top w:val="single" w:sz="4" w:space="0" w:color="FFE7A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  <w:insideV w:val="single" w:sz="4" w:space="0" w:color="B5E1D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  <w:tblStylePr w:type="neCell">
      <w:tblPr/>
      <w:tcPr>
        <w:tcBorders>
          <w:bottom w:val="single" w:sz="4" w:space="0" w:color="B5E1D9" w:themeColor="accent3" w:themeTint="99"/>
        </w:tcBorders>
      </w:tcPr>
    </w:tblStylePr>
    <w:tblStylePr w:type="nwCell">
      <w:tblPr/>
      <w:tcPr>
        <w:tcBorders>
          <w:bottom w:val="single" w:sz="4" w:space="0" w:color="B5E1D9" w:themeColor="accent3" w:themeTint="99"/>
        </w:tcBorders>
      </w:tcPr>
    </w:tblStylePr>
    <w:tblStylePr w:type="seCell">
      <w:tblPr/>
      <w:tcPr>
        <w:tcBorders>
          <w:top w:val="single" w:sz="4" w:space="0" w:color="B5E1D9" w:themeColor="accent3" w:themeTint="99"/>
        </w:tcBorders>
      </w:tcPr>
    </w:tblStylePr>
    <w:tblStylePr w:type="swCell">
      <w:tblPr/>
      <w:tcPr>
        <w:tcBorders>
          <w:top w:val="single" w:sz="4" w:space="0" w:color="B5E1D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  <w:insideV w:val="single" w:sz="4" w:space="0" w:color="8B858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  <w:tblStylePr w:type="neCell">
      <w:tblPr/>
      <w:tcPr>
        <w:tcBorders>
          <w:bottom w:val="single" w:sz="4" w:space="0" w:color="8B8585" w:themeColor="accent4" w:themeTint="99"/>
        </w:tcBorders>
      </w:tcPr>
    </w:tblStylePr>
    <w:tblStylePr w:type="nwCell">
      <w:tblPr/>
      <w:tcPr>
        <w:tcBorders>
          <w:bottom w:val="single" w:sz="4" w:space="0" w:color="8B8585" w:themeColor="accent4" w:themeTint="99"/>
        </w:tcBorders>
      </w:tcPr>
    </w:tblStylePr>
    <w:tblStylePr w:type="seCell">
      <w:tblPr/>
      <w:tcPr>
        <w:tcBorders>
          <w:top w:val="single" w:sz="4" w:space="0" w:color="8B8585" w:themeColor="accent4" w:themeTint="99"/>
        </w:tcBorders>
      </w:tcPr>
    </w:tblStylePr>
    <w:tblStylePr w:type="swCell">
      <w:tblPr/>
      <w:tcPr>
        <w:tcBorders>
          <w:top w:val="single" w:sz="4" w:space="0" w:color="8B858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  <w:insideV w:val="single" w:sz="4" w:space="0" w:color="C1464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1919" w:themeColor="accent1"/>
          <w:left w:val="single" w:sz="4" w:space="0" w:color="4B1919" w:themeColor="accent1"/>
          <w:bottom w:val="single" w:sz="4" w:space="0" w:color="4B1919" w:themeColor="accent1"/>
          <w:right w:val="single" w:sz="4" w:space="0" w:color="4B1919" w:themeColor="accent1"/>
          <w:insideH w:val="nil"/>
          <w:insideV w:val="nil"/>
        </w:tcBorders>
        <w:shd w:val="clear" w:color="auto" w:fill="4B1919" w:themeFill="accent1"/>
      </w:tcPr>
    </w:tblStylePr>
    <w:tblStylePr w:type="lastRow">
      <w:rPr>
        <w:b/>
        <w:bCs/>
      </w:rPr>
      <w:tblPr/>
      <w:tcPr>
        <w:tcBorders>
          <w:top w:val="double" w:sz="4" w:space="0" w:color="4B19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  <w:insideV w:val="single" w:sz="4" w:space="0" w:color="FFE7A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966" w:themeColor="accent2"/>
          <w:left w:val="single" w:sz="4" w:space="0" w:color="FFD966" w:themeColor="accent2"/>
          <w:bottom w:val="single" w:sz="4" w:space="0" w:color="FFD966" w:themeColor="accent2"/>
          <w:right w:val="single" w:sz="4" w:space="0" w:color="FFD966" w:themeColor="accent2"/>
          <w:insideH w:val="nil"/>
          <w:insideV w:val="nil"/>
        </w:tcBorders>
        <w:shd w:val="clear" w:color="auto" w:fill="FFD966" w:themeFill="accent2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  <w:insideV w:val="single" w:sz="4" w:space="0" w:color="B5E1D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CDC1" w:themeColor="accent3"/>
          <w:left w:val="single" w:sz="4" w:space="0" w:color="85CDC1" w:themeColor="accent3"/>
          <w:bottom w:val="single" w:sz="4" w:space="0" w:color="85CDC1" w:themeColor="accent3"/>
          <w:right w:val="single" w:sz="4" w:space="0" w:color="85CDC1" w:themeColor="accent3"/>
          <w:insideH w:val="nil"/>
          <w:insideV w:val="nil"/>
        </w:tcBorders>
        <w:shd w:val="clear" w:color="auto" w:fill="85CDC1" w:themeFill="accent3"/>
      </w:tcPr>
    </w:tblStylePr>
    <w:tblStylePr w:type="lastRow">
      <w:rPr>
        <w:b/>
        <w:bCs/>
      </w:rPr>
      <w:tblPr/>
      <w:tcPr>
        <w:tcBorders>
          <w:top w:val="double" w:sz="4" w:space="0" w:color="85CDC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  <w:insideV w:val="single" w:sz="4" w:space="0" w:color="8B85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3838" w:themeColor="accent4"/>
          <w:left w:val="single" w:sz="4" w:space="0" w:color="3B3838" w:themeColor="accent4"/>
          <w:bottom w:val="single" w:sz="4" w:space="0" w:color="3B3838" w:themeColor="accent4"/>
          <w:right w:val="single" w:sz="4" w:space="0" w:color="3B3838" w:themeColor="accent4"/>
          <w:insideH w:val="nil"/>
          <w:insideV w:val="nil"/>
        </w:tcBorders>
        <w:shd w:val="clear" w:color="auto" w:fill="3B3838" w:themeFill="accent4"/>
      </w:tcPr>
    </w:tblStylePr>
    <w:tblStylePr w:type="lastRow">
      <w:rPr>
        <w:b/>
        <w:bCs/>
      </w:rPr>
      <w:tblPr/>
      <w:tcPr>
        <w:tcBorders>
          <w:top w:val="double" w:sz="4" w:space="0" w:color="3B383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1C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191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191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191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1919" w:themeFill="accent1"/>
      </w:tcPr>
    </w:tblStylePr>
    <w:tblStylePr w:type="band1Vert">
      <w:tblPr/>
      <w:tcPr>
        <w:shd w:val="clear" w:color="auto" w:fill="D68484" w:themeFill="accent1" w:themeFillTint="66"/>
      </w:tcPr>
    </w:tblStylePr>
    <w:tblStylePr w:type="band1Horz">
      <w:tblPr/>
      <w:tcPr>
        <w:shd w:val="clear" w:color="auto" w:fill="D6848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96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96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96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966" w:themeFill="accent2"/>
      </w:tcPr>
    </w:tblStylePr>
    <w:tblStylePr w:type="band1Vert">
      <w:tblPr/>
      <w:tcPr>
        <w:shd w:val="clear" w:color="auto" w:fill="FFEFC1" w:themeFill="accent2" w:themeFillTint="66"/>
      </w:tcPr>
    </w:tblStylePr>
    <w:tblStylePr w:type="band1Horz">
      <w:tblPr/>
      <w:tcPr>
        <w:shd w:val="clear" w:color="auto" w:fill="FFEFC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5F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CDC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CDC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CDC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CDC1" w:themeFill="accent3"/>
      </w:tcPr>
    </w:tblStylePr>
    <w:tblStylePr w:type="band1Vert">
      <w:tblPr/>
      <w:tcPr>
        <w:shd w:val="clear" w:color="auto" w:fill="CEEBE6" w:themeFill="accent3" w:themeFillTint="66"/>
      </w:tcPr>
    </w:tblStylePr>
    <w:tblStylePr w:type="band1Horz">
      <w:tblPr/>
      <w:tcPr>
        <w:shd w:val="clear" w:color="auto" w:fill="CEEBE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6D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383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383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B383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B3838" w:themeFill="accent4"/>
      </w:tcPr>
    </w:tblStylePr>
    <w:tblStylePr w:type="band1Vert">
      <w:tblPr/>
      <w:tcPr>
        <w:shd w:val="clear" w:color="auto" w:fill="B2ADAD" w:themeFill="accent4" w:themeFillTint="66"/>
      </w:tcPr>
    </w:tblStylePr>
    <w:tblStylePr w:type="band1Horz">
      <w:tblPr/>
      <w:tcPr>
        <w:shd w:val="clear" w:color="auto" w:fill="B2ADA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33B97"/>
    <w:rPr>
      <w:color w:val="381212" w:themeColor="accent1" w:themeShade="BF"/>
    </w:rPr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  <w:insideV w:val="single" w:sz="4" w:space="0" w:color="C1464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1464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46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33B97"/>
    <w:rPr>
      <w:color w:val="FFC20C" w:themeColor="accent2" w:themeShade="BF"/>
    </w:rPr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  <w:insideV w:val="single" w:sz="4" w:space="0" w:color="FFE7A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E7A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7A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33B97"/>
    <w:rPr>
      <w:color w:val="49B3A1" w:themeColor="accent3" w:themeShade="BF"/>
    </w:rPr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  <w:insideV w:val="single" w:sz="4" w:space="0" w:color="B5E1D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5E1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5E1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33B97"/>
    <w:rPr>
      <w:color w:val="2C2A2A" w:themeColor="accent4" w:themeShade="BF"/>
    </w:rPr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  <w:insideV w:val="single" w:sz="4" w:space="0" w:color="8B858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B858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858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33B97"/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33B97"/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33B97"/>
    <w:rPr>
      <w:color w:val="381212" w:themeColor="accent1" w:themeShade="BF"/>
    </w:rPr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  <w:insideV w:val="single" w:sz="4" w:space="0" w:color="C1464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  <w:tblStylePr w:type="neCell">
      <w:tblPr/>
      <w:tcPr>
        <w:tcBorders>
          <w:bottom w:val="single" w:sz="4" w:space="0" w:color="C14646" w:themeColor="accent1" w:themeTint="99"/>
        </w:tcBorders>
      </w:tcPr>
    </w:tblStylePr>
    <w:tblStylePr w:type="nwCell">
      <w:tblPr/>
      <w:tcPr>
        <w:tcBorders>
          <w:bottom w:val="single" w:sz="4" w:space="0" w:color="C14646" w:themeColor="accent1" w:themeTint="99"/>
        </w:tcBorders>
      </w:tcPr>
    </w:tblStylePr>
    <w:tblStylePr w:type="seCell">
      <w:tblPr/>
      <w:tcPr>
        <w:tcBorders>
          <w:top w:val="single" w:sz="4" w:space="0" w:color="C14646" w:themeColor="accent1" w:themeTint="99"/>
        </w:tcBorders>
      </w:tcPr>
    </w:tblStylePr>
    <w:tblStylePr w:type="swCell">
      <w:tblPr/>
      <w:tcPr>
        <w:tcBorders>
          <w:top w:val="single" w:sz="4" w:space="0" w:color="C1464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33B97"/>
    <w:rPr>
      <w:color w:val="FFC20C" w:themeColor="accent2" w:themeShade="BF"/>
    </w:rPr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  <w:insideV w:val="single" w:sz="4" w:space="0" w:color="FFE7A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  <w:tblStylePr w:type="neCell">
      <w:tblPr/>
      <w:tcPr>
        <w:tcBorders>
          <w:bottom w:val="single" w:sz="4" w:space="0" w:color="FFE7A3" w:themeColor="accent2" w:themeTint="99"/>
        </w:tcBorders>
      </w:tcPr>
    </w:tblStylePr>
    <w:tblStylePr w:type="nwCell">
      <w:tblPr/>
      <w:tcPr>
        <w:tcBorders>
          <w:bottom w:val="single" w:sz="4" w:space="0" w:color="FFE7A3" w:themeColor="accent2" w:themeTint="99"/>
        </w:tcBorders>
      </w:tcPr>
    </w:tblStylePr>
    <w:tblStylePr w:type="seCell">
      <w:tblPr/>
      <w:tcPr>
        <w:tcBorders>
          <w:top w:val="single" w:sz="4" w:space="0" w:color="FFE7A3" w:themeColor="accent2" w:themeTint="99"/>
        </w:tcBorders>
      </w:tcPr>
    </w:tblStylePr>
    <w:tblStylePr w:type="swCell">
      <w:tblPr/>
      <w:tcPr>
        <w:tcBorders>
          <w:top w:val="single" w:sz="4" w:space="0" w:color="FFE7A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33B97"/>
    <w:rPr>
      <w:color w:val="49B3A1" w:themeColor="accent3" w:themeShade="BF"/>
    </w:rPr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  <w:insideV w:val="single" w:sz="4" w:space="0" w:color="B5E1D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  <w:tblStylePr w:type="neCell">
      <w:tblPr/>
      <w:tcPr>
        <w:tcBorders>
          <w:bottom w:val="single" w:sz="4" w:space="0" w:color="B5E1D9" w:themeColor="accent3" w:themeTint="99"/>
        </w:tcBorders>
      </w:tcPr>
    </w:tblStylePr>
    <w:tblStylePr w:type="nwCell">
      <w:tblPr/>
      <w:tcPr>
        <w:tcBorders>
          <w:bottom w:val="single" w:sz="4" w:space="0" w:color="B5E1D9" w:themeColor="accent3" w:themeTint="99"/>
        </w:tcBorders>
      </w:tcPr>
    </w:tblStylePr>
    <w:tblStylePr w:type="seCell">
      <w:tblPr/>
      <w:tcPr>
        <w:tcBorders>
          <w:top w:val="single" w:sz="4" w:space="0" w:color="B5E1D9" w:themeColor="accent3" w:themeTint="99"/>
        </w:tcBorders>
      </w:tcPr>
    </w:tblStylePr>
    <w:tblStylePr w:type="swCell">
      <w:tblPr/>
      <w:tcPr>
        <w:tcBorders>
          <w:top w:val="single" w:sz="4" w:space="0" w:color="B5E1D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33B97"/>
    <w:rPr>
      <w:color w:val="2C2A2A" w:themeColor="accent4" w:themeShade="BF"/>
    </w:rPr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  <w:insideV w:val="single" w:sz="4" w:space="0" w:color="8B858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  <w:tblStylePr w:type="neCell">
      <w:tblPr/>
      <w:tcPr>
        <w:tcBorders>
          <w:bottom w:val="single" w:sz="4" w:space="0" w:color="8B8585" w:themeColor="accent4" w:themeTint="99"/>
        </w:tcBorders>
      </w:tcPr>
    </w:tblStylePr>
    <w:tblStylePr w:type="nwCell">
      <w:tblPr/>
      <w:tcPr>
        <w:tcBorders>
          <w:bottom w:val="single" w:sz="4" w:space="0" w:color="8B8585" w:themeColor="accent4" w:themeTint="99"/>
        </w:tcBorders>
      </w:tcPr>
    </w:tblStylePr>
    <w:tblStylePr w:type="seCell">
      <w:tblPr/>
      <w:tcPr>
        <w:tcBorders>
          <w:top w:val="single" w:sz="4" w:space="0" w:color="8B8585" w:themeColor="accent4" w:themeTint="99"/>
        </w:tcBorders>
      </w:tcPr>
    </w:tblStylePr>
    <w:tblStylePr w:type="swCell">
      <w:tblPr/>
      <w:tcPr>
        <w:tcBorders>
          <w:top w:val="single" w:sz="4" w:space="0" w:color="8B858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33B97"/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33B97"/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semiHidden/>
    <w:rsid w:val="006C6684"/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20B45"/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720B45"/>
    <w:rPr>
      <w:rFonts w:asciiTheme="majorHAnsi" w:eastAsiaTheme="majorEastAsia" w:hAnsiTheme="majorHAnsi" w:cstheme="majorBidi"/>
      <w:color w:val="381212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B45"/>
    <w:rPr>
      <w:rFonts w:asciiTheme="majorHAnsi" w:eastAsiaTheme="majorEastAsia" w:hAnsiTheme="majorHAnsi" w:cstheme="majorBidi"/>
      <w:color w:val="381212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97"/>
    <w:rPr>
      <w:rFonts w:asciiTheme="majorHAnsi" w:eastAsiaTheme="majorEastAsia" w:hAnsiTheme="majorHAnsi" w:cstheme="majorBidi"/>
      <w:color w:val="250C0C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97"/>
    <w:rPr>
      <w:rFonts w:asciiTheme="majorHAnsi" w:eastAsiaTheme="majorEastAsia" w:hAnsiTheme="majorHAnsi" w:cstheme="majorBidi"/>
      <w:i/>
      <w:iCs/>
      <w:color w:val="38121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97"/>
    <w:rPr>
      <w:rFonts w:asciiTheme="majorHAnsi" w:eastAsiaTheme="majorEastAsia" w:hAnsiTheme="majorHAnsi" w:cstheme="majorBidi"/>
      <w:color w:val="38121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97"/>
    <w:rPr>
      <w:rFonts w:asciiTheme="majorHAnsi" w:eastAsiaTheme="majorEastAsia" w:hAnsiTheme="majorHAnsi" w:cstheme="majorBidi"/>
      <w:color w:val="250C0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97"/>
    <w:rPr>
      <w:rFonts w:asciiTheme="majorHAnsi" w:eastAsiaTheme="majorEastAsia" w:hAnsiTheme="majorHAnsi" w:cstheme="majorBidi"/>
      <w:i/>
      <w:iCs/>
      <w:color w:val="250C0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97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9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33B97"/>
  </w:style>
  <w:style w:type="paragraph" w:styleId="HTMLAddress">
    <w:name w:val="HTML Address"/>
    <w:basedOn w:val="Normal"/>
    <w:link w:val="HTMLAddressChar"/>
    <w:uiPriority w:val="99"/>
    <w:semiHidden/>
    <w:unhideWhenUsed/>
    <w:rsid w:val="00333B9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33B9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33B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33B9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B97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B9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33B9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33B9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E0AA0"/>
    <w:rPr>
      <w:color w:val="1D1C1C" w:themeColor="accent4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33B9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33B9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33B9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33B9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33B9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33B9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33B9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33B9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33B9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33B9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33B97"/>
    <w:rPr>
      <w:i/>
      <w:iCs/>
      <w:color w:val="4B1919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33B97"/>
    <w:pPr>
      <w:pBdr>
        <w:top w:val="single" w:sz="4" w:space="10" w:color="4B1919" w:themeColor="accent1"/>
        <w:bottom w:val="single" w:sz="4" w:space="10" w:color="4B1919" w:themeColor="accent1"/>
      </w:pBdr>
      <w:spacing w:before="360" w:after="360"/>
      <w:ind w:left="864" w:right="864"/>
    </w:pPr>
    <w:rPr>
      <w:i/>
      <w:iCs/>
      <w:color w:val="4B191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33B97"/>
    <w:rPr>
      <w:i/>
      <w:iCs/>
      <w:color w:val="4B1919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33B97"/>
    <w:rPr>
      <w:b/>
      <w:bCs/>
      <w:smallCaps/>
      <w:color w:val="4B1919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4B1919" w:themeColor="accent1"/>
        <w:left w:val="single" w:sz="8" w:space="0" w:color="4B1919" w:themeColor="accent1"/>
        <w:bottom w:val="single" w:sz="8" w:space="0" w:color="4B1919" w:themeColor="accent1"/>
        <w:right w:val="single" w:sz="8" w:space="0" w:color="4B1919" w:themeColor="accent1"/>
        <w:insideH w:val="single" w:sz="8" w:space="0" w:color="4B1919" w:themeColor="accent1"/>
        <w:insideV w:val="single" w:sz="8" w:space="0" w:color="4B191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18" w:space="0" w:color="4B1919" w:themeColor="accent1"/>
          <w:right w:val="single" w:sz="8" w:space="0" w:color="4B1919" w:themeColor="accent1"/>
          <w:insideH w:val="nil"/>
          <w:insideV w:val="single" w:sz="8" w:space="0" w:color="4B191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  <w:insideH w:val="nil"/>
          <w:insideV w:val="single" w:sz="8" w:space="0" w:color="4B191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</w:tcPr>
    </w:tblStylePr>
    <w:tblStylePr w:type="band1Vert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  <w:shd w:val="clear" w:color="auto" w:fill="E5B3B3" w:themeFill="accent1" w:themeFillTint="3F"/>
      </w:tcPr>
    </w:tblStylePr>
    <w:tblStylePr w:type="band1Horz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  <w:insideV w:val="single" w:sz="8" w:space="0" w:color="4B1919" w:themeColor="accent1"/>
        </w:tcBorders>
        <w:shd w:val="clear" w:color="auto" w:fill="E5B3B3" w:themeFill="accent1" w:themeFillTint="3F"/>
      </w:tcPr>
    </w:tblStylePr>
    <w:tblStylePr w:type="band2Horz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  <w:insideV w:val="single" w:sz="8" w:space="0" w:color="4B1919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FD966" w:themeColor="accent2"/>
        <w:left w:val="single" w:sz="8" w:space="0" w:color="FFD966" w:themeColor="accent2"/>
        <w:bottom w:val="single" w:sz="8" w:space="0" w:color="FFD966" w:themeColor="accent2"/>
        <w:right w:val="single" w:sz="8" w:space="0" w:color="FFD966" w:themeColor="accent2"/>
        <w:insideH w:val="single" w:sz="8" w:space="0" w:color="FFD966" w:themeColor="accent2"/>
        <w:insideV w:val="single" w:sz="8" w:space="0" w:color="FFD96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18" w:space="0" w:color="FFD966" w:themeColor="accent2"/>
          <w:right w:val="single" w:sz="8" w:space="0" w:color="FFD966" w:themeColor="accent2"/>
          <w:insideH w:val="nil"/>
          <w:insideV w:val="single" w:sz="8" w:space="0" w:color="FFD96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  <w:insideH w:val="nil"/>
          <w:insideV w:val="single" w:sz="8" w:space="0" w:color="FFD96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</w:tcPr>
    </w:tblStylePr>
    <w:tblStylePr w:type="band1Vert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  <w:shd w:val="clear" w:color="auto" w:fill="FFF5D9" w:themeFill="accent2" w:themeFillTint="3F"/>
      </w:tcPr>
    </w:tblStylePr>
    <w:tblStylePr w:type="band1Horz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  <w:insideV w:val="single" w:sz="8" w:space="0" w:color="FFD966" w:themeColor="accent2"/>
        </w:tcBorders>
        <w:shd w:val="clear" w:color="auto" w:fill="FFF5D9" w:themeFill="accent2" w:themeFillTint="3F"/>
      </w:tcPr>
    </w:tblStylePr>
    <w:tblStylePr w:type="band2Horz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  <w:insideV w:val="single" w:sz="8" w:space="0" w:color="FFD96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85CDC1" w:themeColor="accent3"/>
        <w:left w:val="single" w:sz="8" w:space="0" w:color="85CDC1" w:themeColor="accent3"/>
        <w:bottom w:val="single" w:sz="8" w:space="0" w:color="85CDC1" w:themeColor="accent3"/>
        <w:right w:val="single" w:sz="8" w:space="0" w:color="85CDC1" w:themeColor="accent3"/>
        <w:insideH w:val="single" w:sz="8" w:space="0" w:color="85CDC1" w:themeColor="accent3"/>
        <w:insideV w:val="single" w:sz="8" w:space="0" w:color="85CDC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18" w:space="0" w:color="85CDC1" w:themeColor="accent3"/>
          <w:right w:val="single" w:sz="8" w:space="0" w:color="85CDC1" w:themeColor="accent3"/>
          <w:insideH w:val="nil"/>
          <w:insideV w:val="single" w:sz="8" w:space="0" w:color="85CDC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  <w:insideH w:val="nil"/>
          <w:insideV w:val="single" w:sz="8" w:space="0" w:color="85CDC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</w:tcPr>
    </w:tblStylePr>
    <w:tblStylePr w:type="band1Vert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  <w:shd w:val="clear" w:color="auto" w:fill="E0F2EF" w:themeFill="accent3" w:themeFillTint="3F"/>
      </w:tcPr>
    </w:tblStylePr>
    <w:tblStylePr w:type="band1Horz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  <w:insideV w:val="single" w:sz="8" w:space="0" w:color="85CDC1" w:themeColor="accent3"/>
        </w:tcBorders>
        <w:shd w:val="clear" w:color="auto" w:fill="E0F2EF" w:themeFill="accent3" w:themeFillTint="3F"/>
      </w:tcPr>
    </w:tblStylePr>
    <w:tblStylePr w:type="band2Horz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  <w:insideV w:val="single" w:sz="8" w:space="0" w:color="85CDC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3B3838" w:themeColor="accent4"/>
        <w:left w:val="single" w:sz="8" w:space="0" w:color="3B3838" w:themeColor="accent4"/>
        <w:bottom w:val="single" w:sz="8" w:space="0" w:color="3B3838" w:themeColor="accent4"/>
        <w:right w:val="single" w:sz="8" w:space="0" w:color="3B3838" w:themeColor="accent4"/>
        <w:insideH w:val="single" w:sz="8" w:space="0" w:color="3B3838" w:themeColor="accent4"/>
        <w:insideV w:val="single" w:sz="8" w:space="0" w:color="3B383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18" w:space="0" w:color="3B3838" w:themeColor="accent4"/>
          <w:right w:val="single" w:sz="8" w:space="0" w:color="3B3838" w:themeColor="accent4"/>
          <w:insideH w:val="nil"/>
          <w:insideV w:val="single" w:sz="8" w:space="0" w:color="3B383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  <w:insideH w:val="nil"/>
          <w:insideV w:val="single" w:sz="8" w:space="0" w:color="3B383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</w:tcPr>
    </w:tblStylePr>
    <w:tblStylePr w:type="band1Vert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  <w:shd w:val="clear" w:color="auto" w:fill="CFCCCC" w:themeFill="accent4" w:themeFillTint="3F"/>
      </w:tcPr>
    </w:tblStylePr>
    <w:tblStylePr w:type="band1Horz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  <w:insideV w:val="single" w:sz="8" w:space="0" w:color="3B3838" w:themeColor="accent4"/>
        </w:tcBorders>
        <w:shd w:val="clear" w:color="auto" w:fill="CFCCCC" w:themeFill="accent4" w:themeFillTint="3F"/>
      </w:tcPr>
    </w:tblStylePr>
    <w:tblStylePr w:type="band2Horz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  <w:insideV w:val="single" w:sz="8" w:space="0" w:color="3B383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1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  <w:shd w:val="clear" w:color="auto" w:fill="FFFFFF" w:themeFill="accent5" w:themeFillTint="3F"/>
      </w:tcPr>
    </w:tblStylePr>
    <w:tblStylePr w:type="band2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1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  <w:shd w:val="clear" w:color="auto" w:fill="FFFFFF" w:themeFill="accent6" w:themeFillTint="3F"/>
      </w:tcPr>
    </w:tblStylePr>
    <w:tblStylePr w:type="band2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4B1919" w:themeColor="accent1"/>
        <w:left w:val="single" w:sz="8" w:space="0" w:color="4B1919" w:themeColor="accent1"/>
        <w:bottom w:val="single" w:sz="8" w:space="0" w:color="4B1919" w:themeColor="accent1"/>
        <w:right w:val="single" w:sz="8" w:space="0" w:color="4B191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191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</w:tcPr>
    </w:tblStylePr>
    <w:tblStylePr w:type="band1Horz">
      <w:tblPr/>
      <w:tcPr>
        <w:tcBorders>
          <w:top w:val="single" w:sz="8" w:space="0" w:color="4B1919" w:themeColor="accent1"/>
          <w:left w:val="single" w:sz="8" w:space="0" w:color="4B1919" w:themeColor="accent1"/>
          <w:bottom w:val="single" w:sz="8" w:space="0" w:color="4B1919" w:themeColor="accent1"/>
          <w:right w:val="single" w:sz="8" w:space="0" w:color="4B1919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FD966" w:themeColor="accent2"/>
        <w:left w:val="single" w:sz="8" w:space="0" w:color="FFD966" w:themeColor="accent2"/>
        <w:bottom w:val="single" w:sz="8" w:space="0" w:color="FFD966" w:themeColor="accent2"/>
        <w:right w:val="single" w:sz="8" w:space="0" w:color="FFD96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96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</w:tcPr>
    </w:tblStylePr>
    <w:tblStylePr w:type="band1Horz">
      <w:tblPr/>
      <w:tcPr>
        <w:tcBorders>
          <w:top w:val="single" w:sz="8" w:space="0" w:color="FFD966" w:themeColor="accent2"/>
          <w:left w:val="single" w:sz="8" w:space="0" w:color="FFD966" w:themeColor="accent2"/>
          <w:bottom w:val="single" w:sz="8" w:space="0" w:color="FFD966" w:themeColor="accent2"/>
          <w:right w:val="single" w:sz="8" w:space="0" w:color="FFD96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85CDC1" w:themeColor="accent3"/>
        <w:left w:val="single" w:sz="8" w:space="0" w:color="85CDC1" w:themeColor="accent3"/>
        <w:bottom w:val="single" w:sz="8" w:space="0" w:color="85CDC1" w:themeColor="accent3"/>
        <w:right w:val="single" w:sz="8" w:space="0" w:color="85CDC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CDC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</w:tcPr>
    </w:tblStylePr>
    <w:tblStylePr w:type="band1Horz">
      <w:tblPr/>
      <w:tcPr>
        <w:tcBorders>
          <w:top w:val="single" w:sz="8" w:space="0" w:color="85CDC1" w:themeColor="accent3"/>
          <w:left w:val="single" w:sz="8" w:space="0" w:color="85CDC1" w:themeColor="accent3"/>
          <w:bottom w:val="single" w:sz="8" w:space="0" w:color="85CDC1" w:themeColor="accent3"/>
          <w:right w:val="single" w:sz="8" w:space="0" w:color="85CDC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3B3838" w:themeColor="accent4"/>
        <w:left w:val="single" w:sz="8" w:space="0" w:color="3B3838" w:themeColor="accent4"/>
        <w:bottom w:val="single" w:sz="8" w:space="0" w:color="3B3838" w:themeColor="accent4"/>
        <w:right w:val="single" w:sz="8" w:space="0" w:color="3B383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B383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</w:tcPr>
    </w:tblStylePr>
    <w:tblStylePr w:type="band1Horz">
      <w:tblPr/>
      <w:tcPr>
        <w:tcBorders>
          <w:top w:val="single" w:sz="8" w:space="0" w:color="3B3838" w:themeColor="accent4"/>
          <w:left w:val="single" w:sz="8" w:space="0" w:color="3B3838" w:themeColor="accent4"/>
          <w:bottom w:val="single" w:sz="8" w:space="0" w:color="3B3838" w:themeColor="accent4"/>
          <w:right w:val="single" w:sz="8" w:space="0" w:color="3B383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33B9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33B97"/>
    <w:rPr>
      <w:color w:val="381212" w:themeColor="accent1" w:themeShade="BF"/>
    </w:rPr>
    <w:tblPr>
      <w:tblStyleRowBandSize w:val="1"/>
      <w:tblStyleColBandSize w:val="1"/>
      <w:tblBorders>
        <w:top w:val="single" w:sz="8" w:space="0" w:color="4B1919" w:themeColor="accent1"/>
        <w:bottom w:val="single" w:sz="8" w:space="0" w:color="4B191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1919" w:themeColor="accent1"/>
          <w:left w:val="nil"/>
          <w:bottom w:val="single" w:sz="8" w:space="0" w:color="4B191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1919" w:themeColor="accent1"/>
          <w:left w:val="nil"/>
          <w:bottom w:val="single" w:sz="8" w:space="0" w:color="4B191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B3B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B3B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33B97"/>
    <w:rPr>
      <w:color w:val="FFC20C" w:themeColor="accent2" w:themeShade="BF"/>
    </w:rPr>
    <w:tblPr>
      <w:tblStyleRowBandSize w:val="1"/>
      <w:tblStyleColBandSize w:val="1"/>
      <w:tblBorders>
        <w:top w:val="single" w:sz="8" w:space="0" w:color="FFD966" w:themeColor="accent2"/>
        <w:bottom w:val="single" w:sz="8" w:space="0" w:color="FFD96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966" w:themeColor="accent2"/>
          <w:left w:val="nil"/>
          <w:bottom w:val="single" w:sz="8" w:space="0" w:color="FFD96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966" w:themeColor="accent2"/>
          <w:left w:val="nil"/>
          <w:bottom w:val="single" w:sz="8" w:space="0" w:color="FFD96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5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5D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33B97"/>
    <w:rPr>
      <w:color w:val="49B3A1" w:themeColor="accent3" w:themeShade="BF"/>
    </w:rPr>
    <w:tblPr>
      <w:tblStyleRowBandSize w:val="1"/>
      <w:tblStyleColBandSize w:val="1"/>
      <w:tblBorders>
        <w:top w:val="single" w:sz="8" w:space="0" w:color="85CDC1" w:themeColor="accent3"/>
        <w:bottom w:val="single" w:sz="8" w:space="0" w:color="85CDC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CDC1" w:themeColor="accent3"/>
          <w:left w:val="nil"/>
          <w:bottom w:val="single" w:sz="8" w:space="0" w:color="85CDC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CDC1" w:themeColor="accent3"/>
          <w:left w:val="nil"/>
          <w:bottom w:val="single" w:sz="8" w:space="0" w:color="85CDC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F2E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F2E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33B97"/>
    <w:rPr>
      <w:color w:val="2C2A2A" w:themeColor="accent4" w:themeShade="BF"/>
    </w:rPr>
    <w:tblPr>
      <w:tblStyleRowBandSize w:val="1"/>
      <w:tblStyleColBandSize w:val="1"/>
      <w:tblBorders>
        <w:top w:val="single" w:sz="8" w:space="0" w:color="3B3838" w:themeColor="accent4"/>
        <w:bottom w:val="single" w:sz="8" w:space="0" w:color="3B383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3838" w:themeColor="accent4"/>
          <w:left w:val="nil"/>
          <w:bottom w:val="single" w:sz="8" w:space="0" w:color="3B383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3838" w:themeColor="accent4"/>
          <w:left w:val="nil"/>
          <w:bottom w:val="single" w:sz="8" w:space="0" w:color="3B383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CC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CCC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33B97"/>
    <w:rPr>
      <w:color w:val="BFBFBF" w:themeColor="accent5" w:themeShade="BF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33B97"/>
    <w:rPr>
      <w:color w:val="BFBFBF" w:themeColor="accent6" w:themeShade="BF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33B97"/>
  </w:style>
  <w:style w:type="paragraph" w:styleId="List">
    <w:name w:val="List"/>
    <w:basedOn w:val="Normal"/>
    <w:uiPriority w:val="99"/>
    <w:semiHidden/>
    <w:unhideWhenUsed/>
    <w:rsid w:val="00333B9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33B9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33B9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33B9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33B9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33B9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33B9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33B9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33B9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33B9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33B9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33B9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33B9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33B9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33B9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33B9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33B9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33B9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33B9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33B9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33B9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464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46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7A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7A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5E1D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5E1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858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858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2">
    <w:name w:val="List Table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C14646" w:themeColor="accent1" w:themeTint="99"/>
        <w:bottom w:val="single" w:sz="4" w:space="0" w:color="C14646" w:themeColor="accent1" w:themeTint="99"/>
        <w:insideH w:val="single" w:sz="4" w:space="0" w:color="C1464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FE7A3" w:themeColor="accent2" w:themeTint="99"/>
        <w:bottom w:val="single" w:sz="4" w:space="0" w:color="FFE7A3" w:themeColor="accent2" w:themeTint="99"/>
        <w:insideH w:val="single" w:sz="4" w:space="0" w:color="FFE7A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B5E1D9" w:themeColor="accent3" w:themeTint="99"/>
        <w:bottom w:val="single" w:sz="4" w:space="0" w:color="B5E1D9" w:themeColor="accent3" w:themeTint="99"/>
        <w:insideH w:val="single" w:sz="4" w:space="0" w:color="B5E1D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8B8585" w:themeColor="accent4" w:themeTint="99"/>
        <w:bottom w:val="single" w:sz="4" w:space="0" w:color="8B8585" w:themeColor="accent4" w:themeTint="99"/>
        <w:insideH w:val="single" w:sz="4" w:space="0" w:color="8B858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FFFFF" w:themeColor="accent5" w:themeTint="99"/>
        <w:bottom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FFFFF" w:themeColor="accent6" w:themeTint="99"/>
        <w:bottom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3">
    <w:name w:val="List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4B1919" w:themeColor="accent1"/>
        <w:left w:val="single" w:sz="4" w:space="0" w:color="4B1919" w:themeColor="accent1"/>
        <w:bottom w:val="single" w:sz="4" w:space="0" w:color="4B1919" w:themeColor="accent1"/>
        <w:right w:val="single" w:sz="4" w:space="0" w:color="4B191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1919" w:themeFill="accent1"/>
      </w:tcPr>
    </w:tblStylePr>
    <w:tblStylePr w:type="lastRow">
      <w:rPr>
        <w:b/>
        <w:bCs/>
      </w:rPr>
      <w:tblPr/>
      <w:tcPr>
        <w:tcBorders>
          <w:top w:val="double" w:sz="4" w:space="0" w:color="4B191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1919" w:themeColor="accent1"/>
          <w:right w:val="single" w:sz="4" w:space="0" w:color="4B1919" w:themeColor="accent1"/>
        </w:tcBorders>
      </w:tcPr>
    </w:tblStylePr>
    <w:tblStylePr w:type="band1Horz">
      <w:tblPr/>
      <w:tcPr>
        <w:tcBorders>
          <w:top w:val="single" w:sz="4" w:space="0" w:color="4B1919" w:themeColor="accent1"/>
          <w:bottom w:val="single" w:sz="4" w:space="0" w:color="4B191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1919" w:themeColor="accent1"/>
          <w:left w:val="nil"/>
        </w:tcBorders>
      </w:tcPr>
    </w:tblStylePr>
    <w:tblStylePr w:type="swCell">
      <w:tblPr/>
      <w:tcPr>
        <w:tcBorders>
          <w:top w:val="double" w:sz="4" w:space="0" w:color="4B1919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FD966" w:themeColor="accent2"/>
        <w:left w:val="single" w:sz="4" w:space="0" w:color="FFD966" w:themeColor="accent2"/>
        <w:bottom w:val="single" w:sz="4" w:space="0" w:color="FFD966" w:themeColor="accent2"/>
        <w:right w:val="single" w:sz="4" w:space="0" w:color="FFD96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966" w:themeFill="accent2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966" w:themeColor="accent2"/>
          <w:right w:val="single" w:sz="4" w:space="0" w:color="FFD966" w:themeColor="accent2"/>
        </w:tcBorders>
      </w:tcPr>
    </w:tblStylePr>
    <w:tblStylePr w:type="band1Horz">
      <w:tblPr/>
      <w:tcPr>
        <w:tcBorders>
          <w:top w:val="single" w:sz="4" w:space="0" w:color="FFD966" w:themeColor="accent2"/>
          <w:bottom w:val="single" w:sz="4" w:space="0" w:color="FFD96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966" w:themeColor="accent2"/>
          <w:left w:val="nil"/>
        </w:tcBorders>
      </w:tcPr>
    </w:tblStylePr>
    <w:tblStylePr w:type="swCell">
      <w:tblPr/>
      <w:tcPr>
        <w:tcBorders>
          <w:top w:val="double" w:sz="4" w:space="0" w:color="FFD96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85CDC1" w:themeColor="accent3"/>
        <w:left w:val="single" w:sz="4" w:space="0" w:color="85CDC1" w:themeColor="accent3"/>
        <w:bottom w:val="single" w:sz="4" w:space="0" w:color="85CDC1" w:themeColor="accent3"/>
        <w:right w:val="single" w:sz="4" w:space="0" w:color="85CDC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CDC1" w:themeFill="accent3"/>
      </w:tcPr>
    </w:tblStylePr>
    <w:tblStylePr w:type="lastRow">
      <w:rPr>
        <w:b/>
        <w:bCs/>
      </w:rPr>
      <w:tblPr/>
      <w:tcPr>
        <w:tcBorders>
          <w:top w:val="double" w:sz="4" w:space="0" w:color="85CDC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CDC1" w:themeColor="accent3"/>
          <w:right w:val="single" w:sz="4" w:space="0" w:color="85CDC1" w:themeColor="accent3"/>
        </w:tcBorders>
      </w:tcPr>
    </w:tblStylePr>
    <w:tblStylePr w:type="band1Horz">
      <w:tblPr/>
      <w:tcPr>
        <w:tcBorders>
          <w:top w:val="single" w:sz="4" w:space="0" w:color="85CDC1" w:themeColor="accent3"/>
          <w:bottom w:val="single" w:sz="4" w:space="0" w:color="85CDC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CDC1" w:themeColor="accent3"/>
          <w:left w:val="nil"/>
        </w:tcBorders>
      </w:tcPr>
    </w:tblStylePr>
    <w:tblStylePr w:type="swCell">
      <w:tblPr/>
      <w:tcPr>
        <w:tcBorders>
          <w:top w:val="double" w:sz="4" w:space="0" w:color="85CDC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3B3838" w:themeColor="accent4"/>
        <w:left w:val="single" w:sz="4" w:space="0" w:color="3B3838" w:themeColor="accent4"/>
        <w:bottom w:val="single" w:sz="4" w:space="0" w:color="3B3838" w:themeColor="accent4"/>
        <w:right w:val="single" w:sz="4" w:space="0" w:color="3B383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B3838" w:themeFill="accent4"/>
      </w:tcPr>
    </w:tblStylePr>
    <w:tblStylePr w:type="lastRow">
      <w:rPr>
        <w:b/>
        <w:bCs/>
      </w:rPr>
      <w:tblPr/>
      <w:tcPr>
        <w:tcBorders>
          <w:top w:val="double" w:sz="4" w:space="0" w:color="3B383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B3838" w:themeColor="accent4"/>
          <w:right w:val="single" w:sz="4" w:space="0" w:color="3B3838" w:themeColor="accent4"/>
        </w:tcBorders>
      </w:tcPr>
    </w:tblStylePr>
    <w:tblStylePr w:type="band1Horz">
      <w:tblPr/>
      <w:tcPr>
        <w:tcBorders>
          <w:top w:val="single" w:sz="4" w:space="0" w:color="3B3838" w:themeColor="accent4"/>
          <w:bottom w:val="single" w:sz="4" w:space="0" w:color="3B383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B3838" w:themeColor="accent4"/>
          <w:left w:val="nil"/>
        </w:tcBorders>
      </w:tcPr>
    </w:tblStylePr>
    <w:tblStylePr w:type="swCell">
      <w:tblPr/>
      <w:tcPr>
        <w:tcBorders>
          <w:top w:val="double" w:sz="4" w:space="0" w:color="3B383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FFFFF" w:themeColor="accent5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5"/>
          <w:right w:val="single" w:sz="4" w:space="0" w:color="FFFFFF" w:themeColor="accent5"/>
        </w:tcBorders>
      </w:tcPr>
    </w:tblStylePr>
    <w:tblStylePr w:type="band1Horz">
      <w:tblPr/>
      <w:tcPr>
        <w:tcBorders>
          <w:top w:val="single" w:sz="4" w:space="0" w:color="FFFFFF" w:themeColor="accent5"/>
          <w:bottom w:val="single" w:sz="4" w:space="0" w:color="FFFF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5"/>
          <w:left w:val="nil"/>
        </w:tcBorders>
      </w:tcPr>
    </w:tblStylePr>
    <w:tblStylePr w:type="swCell">
      <w:tblPr/>
      <w:tcPr>
        <w:tcBorders>
          <w:top w:val="double" w:sz="4" w:space="0" w:color="FFFFF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FFFFF" w:themeColor="accent6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6"/>
          <w:right w:val="single" w:sz="4" w:space="0" w:color="FFFFFF" w:themeColor="accent6"/>
        </w:tcBorders>
      </w:tcPr>
    </w:tblStylePr>
    <w:tblStylePr w:type="band1Horz">
      <w:tblPr/>
      <w:tcPr>
        <w:tcBorders>
          <w:top w:val="single" w:sz="4" w:space="0" w:color="FFFFFF" w:themeColor="accent6"/>
          <w:bottom w:val="single" w:sz="4" w:space="0" w:color="FFFFF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6"/>
          <w:left w:val="nil"/>
        </w:tcBorders>
      </w:tcPr>
    </w:tblStylePr>
    <w:tblStylePr w:type="swCell">
      <w:tblPr/>
      <w:tcPr>
        <w:tcBorders>
          <w:top w:val="double" w:sz="4" w:space="0" w:color="FFFFF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C14646" w:themeColor="accent1" w:themeTint="99"/>
        <w:left w:val="single" w:sz="4" w:space="0" w:color="C14646" w:themeColor="accent1" w:themeTint="99"/>
        <w:bottom w:val="single" w:sz="4" w:space="0" w:color="C14646" w:themeColor="accent1" w:themeTint="99"/>
        <w:right w:val="single" w:sz="4" w:space="0" w:color="C14646" w:themeColor="accent1" w:themeTint="99"/>
        <w:insideH w:val="single" w:sz="4" w:space="0" w:color="C1464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1919" w:themeColor="accent1"/>
          <w:left w:val="single" w:sz="4" w:space="0" w:color="4B1919" w:themeColor="accent1"/>
          <w:bottom w:val="single" w:sz="4" w:space="0" w:color="4B1919" w:themeColor="accent1"/>
          <w:right w:val="single" w:sz="4" w:space="0" w:color="4B1919" w:themeColor="accent1"/>
          <w:insideH w:val="nil"/>
        </w:tcBorders>
        <w:shd w:val="clear" w:color="auto" w:fill="4B1919" w:themeFill="accent1"/>
      </w:tcPr>
    </w:tblStylePr>
    <w:tblStylePr w:type="lastRow">
      <w:rPr>
        <w:b/>
        <w:bCs/>
      </w:rPr>
      <w:tblPr/>
      <w:tcPr>
        <w:tcBorders>
          <w:top w:val="double" w:sz="4" w:space="0" w:color="C1464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FE7A3" w:themeColor="accent2" w:themeTint="99"/>
        <w:left w:val="single" w:sz="4" w:space="0" w:color="FFE7A3" w:themeColor="accent2" w:themeTint="99"/>
        <w:bottom w:val="single" w:sz="4" w:space="0" w:color="FFE7A3" w:themeColor="accent2" w:themeTint="99"/>
        <w:right w:val="single" w:sz="4" w:space="0" w:color="FFE7A3" w:themeColor="accent2" w:themeTint="99"/>
        <w:insideH w:val="single" w:sz="4" w:space="0" w:color="FFE7A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966" w:themeColor="accent2"/>
          <w:left w:val="single" w:sz="4" w:space="0" w:color="FFD966" w:themeColor="accent2"/>
          <w:bottom w:val="single" w:sz="4" w:space="0" w:color="FFD966" w:themeColor="accent2"/>
          <w:right w:val="single" w:sz="4" w:space="0" w:color="FFD966" w:themeColor="accent2"/>
          <w:insideH w:val="nil"/>
        </w:tcBorders>
        <w:shd w:val="clear" w:color="auto" w:fill="FFD966" w:themeFill="accent2"/>
      </w:tcPr>
    </w:tblStylePr>
    <w:tblStylePr w:type="lastRow">
      <w:rPr>
        <w:b/>
        <w:bCs/>
      </w:rPr>
      <w:tblPr/>
      <w:tcPr>
        <w:tcBorders>
          <w:top w:val="double" w:sz="4" w:space="0" w:color="FFE7A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B5E1D9" w:themeColor="accent3" w:themeTint="99"/>
        <w:left w:val="single" w:sz="4" w:space="0" w:color="B5E1D9" w:themeColor="accent3" w:themeTint="99"/>
        <w:bottom w:val="single" w:sz="4" w:space="0" w:color="B5E1D9" w:themeColor="accent3" w:themeTint="99"/>
        <w:right w:val="single" w:sz="4" w:space="0" w:color="B5E1D9" w:themeColor="accent3" w:themeTint="99"/>
        <w:insideH w:val="single" w:sz="4" w:space="0" w:color="B5E1D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CDC1" w:themeColor="accent3"/>
          <w:left w:val="single" w:sz="4" w:space="0" w:color="85CDC1" w:themeColor="accent3"/>
          <w:bottom w:val="single" w:sz="4" w:space="0" w:color="85CDC1" w:themeColor="accent3"/>
          <w:right w:val="single" w:sz="4" w:space="0" w:color="85CDC1" w:themeColor="accent3"/>
          <w:insideH w:val="nil"/>
        </w:tcBorders>
        <w:shd w:val="clear" w:color="auto" w:fill="85CDC1" w:themeFill="accent3"/>
      </w:tcPr>
    </w:tblStylePr>
    <w:tblStylePr w:type="lastRow">
      <w:rPr>
        <w:b/>
        <w:bCs/>
      </w:rPr>
      <w:tblPr/>
      <w:tcPr>
        <w:tcBorders>
          <w:top w:val="double" w:sz="4" w:space="0" w:color="B5E1D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8B8585" w:themeColor="accent4" w:themeTint="99"/>
        <w:left w:val="single" w:sz="4" w:space="0" w:color="8B8585" w:themeColor="accent4" w:themeTint="99"/>
        <w:bottom w:val="single" w:sz="4" w:space="0" w:color="8B8585" w:themeColor="accent4" w:themeTint="99"/>
        <w:right w:val="single" w:sz="4" w:space="0" w:color="8B8585" w:themeColor="accent4" w:themeTint="99"/>
        <w:insideH w:val="single" w:sz="4" w:space="0" w:color="8B858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3838" w:themeColor="accent4"/>
          <w:left w:val="single" w:sz="4" w:space="0" w:color="3B3838" w:themeColor="accent4"/>
          <w:bottom w:val="single" w:sz="4" w:space="0" w:color="3B3838" w:themeColor="accent4"/>
          <w:right w:val="single" w:sz="4" w:space="0" w:color="3B3838" w:themeColor="accent4"/>
          <w:insideH w:val="nil"/>
        </w:tcBorders>
        <w:shd w:val="clear" w:color="auto" w:fill="3B3838" w:themeFill="accent4"/>
      </w:tcPr>
    </w:tblStylePr>
    <w:tblStylePr w:type="lastRow">
      <w:rPr>
        <w:b/>
        <w:bCs/>
      </w:rPr>
      <w:tblPr/>
      <w:tcPr>
        <w:tcBorders>
          <w:top w:val="double" w:sz="4" w:space="0" w:color="8B858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4B1919" w:themeColor="accent1"/>
        <w:left w:val="single" w:sz="24" w:space="0" w:color="4B1919" w:themeColor="accent1"/>
        <w:bottom w:val="single" w:sz="24" w:space="0" w:color="4B1919" w:themeColor="accent1"/>
        <w:right w:val="single" w:sz="24" w:space="0" w:color="4B1919" w:themeColor="accent1"/>
      </w:tblBorders>
    </w:tblPr>
    <w:tcPr>
      <w:shd w:val="clear" w:color="auto" w:fill="4B1919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FD966" w:themeColor="accent2"/>
        <w:left w:val="single" w:sz="24" w:space="0" w:color="FFD966" w:themeColor="accent2"/>
        <w:bottom w:val="single" w:sz="24" w:space="0" w:color="FFD966" w:themeColor="accent2"/>
        <w:right w:val="single" w:sz="24" w:space="0" w:color="FFD966" w:themeColor="accent2"/>
      </w:tblBorders>
    </w:tblPr>
    <w:tcPr>
      <w:shd w:val="clear" w:color="auto" w:fill="FFD96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85CDC1" w:themeColor="accent3"/>
        <w:left w:val="single" w:sz="24" w:space="0" w:color="85CDC1" w:themeColor="accent3"/>
        <w:bottom w:val="single" w:sz="24" w:space="0" w:color="85CDC1" w:themeColor="accent3"/>
        <w:right w:val="single" w:sz="24" w:space="0" w:color="85CDC1" w:themeColor="accent3"/>
      </w:tblBorders>
    </w:tblPr>
    <w:tcPr>
      <w:shd w:val="clear" w:color="auto" w:fill="85CDC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3B3838" w:themeColor="accent4"/>
        <w:left w:val="single" w:sz="24" w:space="0" w:color="3B3838" w:themeColor="accent4"/>
        <w:bottom w:val="single" w:sz="24" w:space="0" w:color="3B3838" w:themeColor="accent4"/>
        <w:right w:val="single" w:sz="24" w:space="0" w:color="3B3838" w:themeColor="accent4"/>
      </w:tblBorders>
    </w:tblPr>
    <w:tcPr>
      <w:shd w:val="clear" w:color="auto" w:fill="3B383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5"/>
        <w:left w:val="single" w:sz="24" w:space="0" w:color="FFFFFF" w:themeColor="accent5"/>
        <w:bottom w:val="single" w:sz="24" w:space="0" w:color="FFFFFF" w:themeColor="accent5"/>
        <w:right w:val="single" w:sz="24" w:space="0" w:color="FFFFFF" w:themeColor="accent5"/>
      </w:tblBorders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6"/>
        <w:left w:val="single" w:sz="24" w:space="0" w:color="FFFFFF" w:themeColor="accent6"/>
        <w:bottom w:val="single" w:sz="24" w:space="0" w:color="FFFFFF" w:themeColor="accent6"/>
        <w:right w:val="single" w:sz="24" w:space="0" w:color="FFFFFF" w:themeColor="accent6"/>
      </w:tblBorders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33B97"/>
    <w:rPr>
      <w:color w:val="381212" w:themeColor="accent1" w:themeShade="BF"/>
    </w:rPr>
    <w:tblPr>
      <w:tblStyleRowBandSize w:val="1"/>
      <w:tblStyleColBandSize w:val="1"/>
      <w:tblBorders>
        <w:top w:val="single" w:sz="4" w:space="0" w:color="4B1919" w:themeColor="accent1"/>
        <w:bottom w:val="single" w:sz="4" w:space="0" w:color="4B1919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B1919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B19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33B97"/>
    <w:rPr>
      <w:color w:val="FFC20C" w:themeColor="accent2" w:themeShade="BF"/>
    </w:rPr>
    <w:tblPr>
      <w:tblStyleRowBandSize w:val="1"/>
      <w:tblStyleColBandSize w:val="1"/>
      <w:tblBorders>
        <w:top w:val="single" w:sz="4" w:space="0" w:color="FFD966" w:themeColor="accent2"/>
        <w:bottom w:val="single" w:sz="4" w:space="0" w:color="FFD96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D96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33B97"/>
    <w:rPr>
      <w:color w:val="49B3A1" w:themeColor="accent3" w:themeShade="BF"/>
    </w:rPr>
    <w:tblPr>
      <w:tblStyleRowBandSize w:val="1"/>
      <w:tblStyleColBandSize w:val="1"/>
      <w:tblBorders>
        <w:top w:val="single" w:sz="4" w:space="0" w:color="85CDC1" w:themeColor="accent3"/>
        <w:bottom w:val="single" w:sz="4" w:space="0" w:color="85CDC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CDC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CDC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33B97"/>
    <w:rPr>
      <w:color w:val="2C2A2A" w:themeColor="accent4" w:themeShade="BF"/>
    </w:rPr>
    <w:tblPr>
      <w:tblStyleRowBandSize w:val="1"/>
      <w:tblStyleColBandSize w:val="1"/>
      <w:tblBorders>
        <w:top w:val="single" w:sz="4" w:space="0" w:color="3B3838" w:themeColor="accent4"/>
        <w:bottom w:val="single" w:sz="4" w:space="0" w:color="3B383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3B383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3B383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33B97"/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/>
        <w:bottom w:val="single" w:sz="4" w:space="0" w:color="FFFF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33B97"/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/>
        <w:bottom w:val="single" w:sz="4" w:space="0" w:color="FFFFF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33B97"/>
    <w:rPr>
      <w:color w:val="38121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191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191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191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191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AC1C1" w:themeFill="accent1" w:themeFillTint="33"/>
      </w:tcPr>
    </w:tblStylePr>
    <w:tblStylePr w:type="band1Horz">
      <w:tblPr/>
      <w:tcPr>
        <w:shd w:val="clear" w:color="auto" w:fill="EAC1C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33B97"/>
    <w:rPr>
      <w:color w:val="FFC20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96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96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96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96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F7E0" w:themeFill="accent2" w:themeFillTint="33"/>
      </w:tcPr>
    </w:tblStylePr>
    <w:tblStylePr w:type="band1Horz">
      <w:tblPr/>
      <w:tcPr>
        <w:shd w:val="clear" w:color="auto" w:fill="FFF7E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33B97"/>
    <w:rPr>
      <w:color w:val="49B3A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CDC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CDC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CDC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CDC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6F5F2" w:themeFill="accent3" w:themeFillTint="33"/>
      </w:tcPr>
    </w:tblStylePr>
    <w:tblStylePr w:type="band1Horz">
      <w:tblPr/>
      <w:tcPr>
        <w:shd w:val="clear" w:color="auto" w:fill="E6F5F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33B97"/>
    <w:rPr>
      <w:color w:val="2C2A2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B383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B383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B383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B383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8D6D6" w:themeFill="accent4" w:themeFillTint="33"/>
      </w:tcPr>
    </w:tblStylePr>
    <w:tblStylePr w:type="band1Horz">
      <w:tblPr/>
      <w:tcPr>
        <w:shd w:val="clear" w:color="auto" w:fill="D8D6D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33B97"/>
    <w:rPr>
      <w:color w:val="BFBFB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33B97"/>
    <w:rPr>
      <w:color w:val="BFBFB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33B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33B9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983232" w:themeColor="accent1" w:themeTint="BF"/>
        <w:left w:val="single" w:sz="8" w:space="0" w:color="983232" w:themeColor="accent1" w:themeTint="BF"/>
        <w:bottom w:val="single" w:sz="8" w:space="0" w:color="983232" w:themeColor="accent1" w:themeTint="BF"/>
        <w:right w:val="single" w:sz="8" w:space="0" w:color="983232" w:themeColor="accent1" w:themeTint="BF"/>
        <w:insideH w:val="single" w:sz="8" w:space="0" w:color="983232" w:themeColor="accent1" w:themeTint="BF"/>
        <w:insideV w:val="single" w:sz="8" w:space="0" w:color="983232" w:themeColor="accent1" w:themeTint="BF"/>
      </w:tblBorders>
    </w:tblPr>
    <w:tcPr>
      <w:shd w:val="clear" w:color="auto" w:fill="E5B3B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8323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6565" w:themeFill="accent1" w:themeFillTint="7F"/>
      </w:tcPr>
    </w:tblStylePr>
    <w:tblStylePr w:type="band1Horz">
      <w:tblPr/>
      <w:tcPr>
        <w:shd w:val="clear" w:color="auto" w:fill="CC656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FE28C" w:themeColor="accent2" w:themeTint="BF"/>
        <w:left w:val="single" w:sz="8" w:space="0" w:color="FFE28C" w:themeColor="accent2" w:themeTint="BF"/>
        <w:bottom w:val="single" w:sz="8" w:space="0" w:color="FFE28C" w:themeColor="accent2" w:themeTint="BF"/>
        <w:right w:val="single" w:sz="8" w:space="0" w:color="FFE28C" w:themeColor="accent2" w:themeTint="BF"/>
        <w:insideH w:val="single" w:sz="8" w:space="0" w:color="FFE28C" w:themeColor="accent2" w:themeTint="BF"/>
        <w:insideV w:val="single" w:sz="8" w:space="0" w:color="FFE28C" w:themeColor="accent2" w:themeTint="BF"/>
      </w:tblBorders>
    </w:tblPr>
    <w:tcPr>
      <w:shd w:val="clear" w:color="auto" w:fill="FFF5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28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BB2" w:themeFill="accent2" w:themeFillTint="7F"/>
      </w:tcPr>
    </w:tblStylePr>
    <w:tblStylePr w:type="band1Horz">
      <w:tblPr/>
      <w:tcPr>
        <w:shd w:val="clear" w:color="auto" w:fill="FFEBB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A3D9D0" w:themeColor="accent3" w:themeTint="BF"/>
        <w:left w:val="single" w:sz="8" w:space="0" w:color="A3D9D0" w:themeColor="accent3" w:themeTint="BF"/>
        <w:bottom w:val="single" w:sz="8" w:space="0" w:color="A3D9D0" w:themeColor="accent3" w:themeTint="BF"/>
        <w:right w:val="single" w:sz="8" w:space="0" w:color="A3D9D0" w:themeColor="accent3" w:themeTint="BF"/>
        <w:insideH w:val="single" w:sz="8" w:space="0" w:color="A3D9D0" w:themeColor="accent3" w:themeTint="BF"/>
        <w:insideV w:val="single" w:sz="8" w:space="0" w:color="A3D9D0" w:themeColor="accent3" w:themeTint="BF"/>
      </w:tblBorders>
    </w:tblPr>
    <w:tcPr>
      <w:shd w:val="clear" w:color="auto" w:fill="E0F2E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3D9D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6E0" w:themeFill="accent3" w:themeFillTint="7F"/>
      </w:tcPr>
    </w:tblStylePr>
    <w:tblStylePr w:type="band1Horz">
      <w:tblPr/>
      <w:tcPr>
        <w:shd w:val="clear" w:color="auto" w:fill="C2E6E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6D6868" w:themeColor="accent4" w:themeTint="BF"/>
        <w:left w:val="single" w:sz="8" w:space="0" w:color="6D6868" w:themeColor="accent4" w:themeTint="BF"/>
        <w:bottom w:val="single" w:sz="8" w:space="0" w:color="6D6868" w:themeColor="accent4" w:themeTint="BF"/>
        <w:right w:val="single" w:sz="8" w:space="0" w:color="6D6868" w:themeColor="accent4" w:themeTint="BF"/>
        <w:insideH w:val="single" w:sz="8" w:space="0" w:color="6D6868" w:themeColor="accent4" w:themeTint="BF"/>
        <w:insideV w:val="single" w:sz="8" w:space="0" w:color="6D6868" w:themeColor="accent4" w:themeTint="BF"/>
      </w:tblBorders>
    </w:tblPr>
    <w:tcPr>
      <w:shd w:val="clear" w:color="auto" w:fill="CFCCC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D686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F9999" w:themeFill="accent4" w:themeFillTint="7F"/>
      </w:tcPr>
    </w:tblStylePr>
    <w:tblStylePr w:type="band1Horz">
      <w:tblPr/>
      <w:tcPr>
        <w:shd w:val="clear" w:color="auto" w:fill="9F9999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  <w:insideV w:val="single" w:sz="8" w:space="0" w:color="FFFFFF" w:themeColor="accent5" w:themeTint="BF"/>
      </w:tblBorders>
    </w:tblPr>
    <w:tcPr>
      <w:shd w:val="clear" w:color="auto" w:fill="FFFF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  <w:insideV w:val="single" w:sz="8" w:space="0" w:color="FFFFFF" w:themeColor="accent6" w:themeTint="BF"/>
      </w:tblBorders>
    </w:tblPr>
    <w:tcPr>
      <w:shd w:val="clear" w:color="auto" w:fill="FFFF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1919" w:themeColor="accent1"/>
        <w:left w:val="single" w:sz="8" w:space="0" w:color="4B1919" w:themeColor="accent1"/>
        <w:bottom w:val="single" w:sz="8" w:space="0" w:color="4B1919" w:themeColor="accent1"/>
        <w:right w:val="single" w:sz="8" w:space="0" w:color="4B1919" w:themeColor="accent1"/>
        <w:insideH w:val="single" w:sz="8" w:space="0" w:color="4B1919" w:themeColor="accent1"/>
        <w:insideV w:val="single" w:sz="8" w:space="0" w:color="4B1919" w:themeColor="accent1"/>
      </w:tblBorders>
    </w:tblPr>
    <w:tcPr>
      <w:shd w:val="clear" w:color="auto" w:fill="E5B3B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E0E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C1C1" w:themeFill="accent1" w:themeFillTint="33"/>
      </w:tcPr>
    </w:tblStylePr>
    <w:tblStylePr w:type="band1Vert">
      <w:tblPr/>
      <w:tcPr>
        <w:shd w:val="clear" w:color="auto" w:fill="CC6565" w:themeFill="accent1" w:themeFillTint="7F"/>
      </w:tcPr>
    </w:tblStylePr>
    <w:tblStylePr w:type="band1Horz">
      <w:tblPr/>
      <w:tcPr>
        <w:tcBorders>
          <w:insideH w:val="single" w:sz="6" w:space="0" w:color="4B1919" w:themeColor="accent1"/>
          <w:insideV w:val="single" w:sz="6" w:space="0" w:color="4B1919" w:themeColor="accent1"/>
        </w:tcBorders>
        <w:shd w:val="clear" w:color="auto" w:fill="CC656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966" w:themeColor="accent2"/>
        <w:left w:val="single" w:sz="8" w:space="0" w:color="FFD966" w:themeColor="accent2"/>
        <w:bottom w:val="single" w:sz="8" w:space="0" w:color="FFD966" w:themeColor="accent2"/>
        <w:right w:val="single" w:sz="8" w:space="0" w:color="FFD966" w:themeColor="accent2"/>
        <w:insideH w:val="single" w:sz="8" w:space="0" w:color="FFD966" w:themeColor="accent2"/>
        <w:insideV w:val="single" w:sz="8" w:space="0" w:color="FFD966" w:themeColor="accent2"/>
      </w:tblBorders>
    </w:tblPr>
    <w:tcPr>
      <w:shd w:val="clear" w:color="auto" w:fill="FFF5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B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7E0" w:themeFill="accent2" w:themeFillTint="33"/>
      </w:tcPr>
    </w:tblStylePr>
    <w:tblStylePr w:type="band1Vert">
      <w:tblPr/>
      <w:tcPr>
        <w:shd w:val="clear" w:color="auto" w:fill="FFEBB2" w:themeFill="accent2" w:themeFillTint="7F"/>
      </w:tcPr>
    </w:tblStylePr>
    <w:tblStylePr w:type="band1Horz">
      <w:tblPr/>
      <w:tcPr>
        <w:tcBorders>
          <w:insideH w:val="single" w:sz="6" w:space="0" w:color="FFD966" w:themeColor="accent2"/>
          <w:insideV w:val="single" w:sz="6" w:space="0" w:color="FFD966" w:themeColor="accent2"/>
        </w:tcBorders>
        <w:shd w:val="clear" w:color="auto" w:fill="FFEBB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CDC1" w:themeColor="accent3"/>
        <w:left w:val="single" w:sz="8" w:space="0" w:color="85CDC1" w:themeColor="accent3"/>
        <w:bottom w:val="single" w:sz="8" w:space="0" w:color="85CDC1" w:themeColor="accent3"/>
        <w:right w:val="single" w:sz="8" w:space="0" w:color="85CDC1" w:themeColor="accent3"/>
        <w:insideH w:val="single" w:sz="8" w:space="0" w:color="85CDC1" w:themeColor="accent3"/>
        <w:insideV w:val="single" w:sz="8" w:space="0" w:color="85CDC1" w:themeColor="accent3"/>
      </w:tblBorders>
    </w:tblPr>
    <w:tcPr>
      <w:shd w:val="clear" w:color="auto" w:fill="E0F2E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A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F2" w:themeFill="accent3" w:themeFillTint="33"/>
      </w:tcPr>
    </w:tblStylePr>
    <w:tblStylePr w:type="band1Vert">
      <w:tblPr/>
      <w:tcPr>
        <w:shd w:val="clear" w:color="auto" w:fill="C2E6E0" w:themeFill="accent3" w:themeFillTint="7F"/>
      </w:tcPr>
    </w:tblStylePr>
    <w:tblStylePr w:type="band1Horz">
      <w:tblPr/>
      <w:tcPr>
        <w:tcBorders>
          <w:insideH w:val="single" w:sz="6" w:space="0" w:color="85CDC1" w:themeColor="accent3"/>
          <w:insideV w:val="single" w:sz="6" w:space="0" w:color="85CDC1" w:themeColor="accent3"/>
        </w:tcBorders>
        <w:shd w:val="clear" w:color="auto" w:fill="C2E6E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3838" w:themeColor="accent4"/>
        <w:left w:val="single" w:sz="8" w:space="0" w:color="3B3838" w:themeColor="accent4"/>
        <w:bottom w:val="single" w:sz="8" w:space="0" w:color="3B3838" w:themeColor="accent4"/>
        <w:right w:val="single" w:sz="8" w:space="0" w:color="3B3838" w:themeColor="accent4"/>
        <w:insideH w:val="single" w:sz="8" w:space="0" w:color="3B3838" w:themeColor="accent4"/>
        <w:insideV w:val="single" w:sz="8" w:space="0" w:color="3B3838" w:themeColor="accent4"/>
      </w:tblBorders>
    </w:tblPr>
    <w:tcPr>
      <w:shd w:val="clear" w:color="auto" w:fill="CFCCC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EB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6D6" w:themeFill="accent4" w:themeFillTint="33"/>
      </w:tcPr>
    </w:tblStylePr>
    <w:tblStylePr w:type="band1Vert">
      <w:tblPr/>
      <w:tcPr>
        <w:shd w:val="clear" w:color="auto" w:fill="9F9999" w:themeFill="accent4" w:themeFillTint="7F"/>
      </w:tcPr>
    </w:tblStylePr>
    <w:tblStylePr w:type="band1Horz">
      <w:tblPr/>
      <w:tcPr>
        <w:tcBorders>
          <w:insideH w:val="single" w:sz="6" w:space="0" w:color="3B3838" w:themeColor="accent4"/>
          <w:insideV w:val="single" w:sz="6" w:space="0" w:color="3B3838" w:themeColor="accent4"/>
        </w:tcBorders>
        <w:shd w:val="clear" w:color="auto" w:fill="9F999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cPr>
      <w:shd w:val="clear" w:color="auto" w:fill="FFFF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3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tcBorders>
          <w:insideH w:val="single" w:sz="6" w:space="0" w:color="FFFFFF" w:themeColor="accent5"/>
          <w:insideV w:val="single" w:sz="6" w:space="0" w:color="FFFFFF" w:themeColor="accent5"/>
        </w:tcBorders>
        <w:shd w:val="clear" w:color="auto" w:fill="FFFF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cPr>
      <w:shd w:val="clear" w:color="auto" w:fill="FFFF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3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tcBorders>
          <w:insideH w:val="single" w:sz="6" w:space="0" w:color="FFFFFF" w:themeColor="accent6"/>
          <w:insideV w:val="single" w:sz="6" w:space="0" w:color="FFFFFF" w:themeColor="accent6"/>
        </w:tcBorders>
        <w:shd w:val="clear" w:color="auto" w:fill="FFFF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B3B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191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191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191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191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656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656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5D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96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96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96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96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BB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BB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F2E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CDC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CDC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CDC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CDC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E6E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E6E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CC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383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383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B383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B383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F999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F9999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4B1919" w:themeColor="accent1"/>
        <w:bottom w:val="single" w:sz="8" w:space="0" w:color="4B191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1919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1919" w:themeColor="accent1"/>
          <w:bottom w:val="single" w:sz="8" w:space="0" w:color="4B19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1919" w:themeColor="accent1"/>
          <w:bottom w:val="single" w:sz="8" w:space="0" w:color="4B1919" w:themeColor="accent1"/>
        </w:tcBorders>
      </w:tcPr>
    </w:tblStylePr>
    <w:tblStylePr w:type="band1Vert">
      <w:tblPr/>
      <w:tcPr>
        <w:shd w:val="clear" w:color="auto" w:fill="E5B3B3" w:themeFill="accent1" w:themeFillTint="3F"/>
      </w:tcPr>
    </w:tblStylePr>
    <w:tblStylePr w:type="band1Horz">
      <w:tblPr/>
      <w:tcPr>
        <w:shd w:val="clear" w:color="auto" w:fill="E5B3B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FD966" w:themeColor="accent2"/>
        <w:bottom w:val="single" w:sz="8" w:space="0" w:color="FFD96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966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D966" w:themeColor="accent2"/>
          <w:bottom w:val="single" w:sz="8" w:space="0" w:color="FFD9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966" w:themeColor="accent2"/>
          <w:bottom w:val="single" w:sz="8" w:space="0" w:color="FFD966" w:themeColor="accent2"/>
        </w:tcBorders>
      </w:tcPr>
    </w:tblStylePr>
    <w:tblStylePr w:type="band1Vert">
      <w:tblPr/>
      <w:tcPr>
        <w:shd w:val="clear" w:color="auto" w:fill="FFF5D9" w:themeFill="accent2" w:themeFillTint="3F"/>
      </w:tcPr>
    </w:tblStylePr>
    <w:tblStylePr w:type="band1Horz">
      <w:tblPr/>
      <w:tcPr>
        <w:shd w:val="clear" w:color="auto" w:fill="FFF5D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85CDC1" w:themeColor="accent3"/>
        <w:bottom w:val="single" w:sz="8" w:space="0" w:color="85CDC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CDC1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CDC1" w:themeColor="accent3"/>
          <w:bottom w:val="single" w:sz="8" w:space="0" w:color="85CDC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CDC1" w:themeColor="accent3"/>
          <w:bottom w:val="single" w:sz="8" w:space="0" w:color="85CDC1" w:themeColor="accent3"/>
        </w:tcBorders>
      </w:tcPr>
    </w:tblStylePr>
    <w:tblStylePr w:type="band1Vert">
      <w:tblPr/>
      <w:tcPr>
        <w:shd w:val="clear" w:color="auto" w:fill="E0F2EF" w:themeFill="accent3" w:themeFillTint="3F"/>
      </w:tcPr>
    </w:tblStylePr>
    <w:tblStylePr w:type="band1Horz">
      <w:tblPr/>
      <w:tcPr>
        <w:shd w:val="clear" w:color="auto" w:fill="E0F2E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3B3838" w:themeColor="accent4"/>
        <w:bottom w:val="single" w:sz="8" w:space="0" w:color="3B383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B3838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3B3838" w:themeColor="accent4"/>
          <w:bottom w:val="single" w:sz="8" w:space="0" w:color="3B383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B3838" w:themeColor="accent4"/>
          <w:bottom w:val="single" w:sz="8" w:space="0" w:color="3B3838" w:themeColor="accent4"/>
        </w:tcBorders>
      </w:tcPr>
    </w:tblStylePr>
    <w:tblStylePr w:type="band1Vert">
      <w:tblPr/>
      <w:tcPr>
        <w:shd w:val="clear" w:color="auto" w:fill="CFCCCC" w:themeFill="accent4" w:themeFillTint="3F"/>
      </w:tcPr>
    </w:tblStylePr>
    <w:tblStylePr w:type="band1Horz">
      <w:tblPr/>
      <w:tcPr>
        <w:shd w:val="clear" w:color="auto" w:fill="CFCCCC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1919" w:themeColor="accent1"/>
        <w:left w:val="single" w:sz="8" w:space="0" w:color="4B1919" w:themeColor="accent1"/>
        <w:bottom w:val="single" w:sz="8" w:space="0" w:color="4B1919" w:themeColor="accent1"/>
        <w:right w:val="single" w:sz="8" w:space="0" w:color="4B191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191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191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191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B3B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B3B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966" w:themeColor="accent2"/>
        <w:left w:val="single" w:sz="8" w:space="0" w:color="FFD966" w:themeColor="accent2"/>
        <w:bottom w:val="single" w:sz="8" w:space="0" w:color="FFD966" w:themeColor="accent2"/>
        <w:right w:val="single" w:sz="8" w:space="0" w:color="FFD96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96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96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96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5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5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CDC1" w:themeColor="accent3"/>
        <w:left w:val="single" w:sz="8" w:space="0" w:color="85CDC1" w:themeColor="accent3"/>
        <w:bottom w:val="single" w:sz="8" w:space="0" w:color="85CDC1" w:themeColor="accent3"/>
        <w:right w:val="single" w:sz="8" w:space="0" w:color="85CDC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CDC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CDC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CDC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F2E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F2E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3838" w:themeColor="accent4"/>
        <w:left w:val="single" w:sz="8" w:space="0" w:color="3B3838" w:themeColor="accent4"/>
        <w:bottom w:val="single" w:sz="8" w:space="0" w:color="3B3838" w:themeColor="accent4"/>
        <w:right w:val="single" w:sz="8" w:space="0" w:color="3B383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B383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B383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B383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CC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CC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983232" w:themeColor="accent1" w:themeTint="BF"/>
        <w:left w:val="single" w:sz="8" w:space="0" w:color="983232" w:themeColor="accent1" w:themeTint="BF"/>
        <w:bottom w:val="single" w:sz="8" w:space="0" w:color="983232" w:themeColor="accent1" w:themeTint="BF"/>
        <w:right w:val="single" w:sz="8" w:space="0" w:color="983232" w:themeColor="accent1" w:themeTint="BF"/>
        <w:insideH w:val="single" w:sz="8" w:space="0" w:color="98323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83232" w:themeColor="accent1" w:themeTint="BF"/>
          <w:left w:val="single" w:sz="8" w:space="0" w:color="983232" w:themeColor="accent1" w:themeTint="BF"/>
          <w:bottom w:val="single" w:sz="8" w:space="0" w:color="983232" w:themeColor="accent1" w:themeTint="BF"/>
          <w:right w:val="single" w:sz="8" w:space="0" w:color="983232" w:themeColor="accent1" w:themeTint="BF"/>
          <w:insideH w:val="nil"/>
          <w:insideV w:val="nil"/>
        </w:tcBorders>
        <w:shd w:val="clear" w:color="auto" w:fill="4B191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3232" w:themeColor="accent1" w:themeTint="BF"/>
          <w:left w:val="single" w:sz="8" w:space="0" w:color="983232" w:themeColor="accent1" w:themeTint="BF"/>
          <w:bottom w:val="single" w:sz="8" w:space="0" w:color="983232" w:themeColor="accent1" w:themeTint="BF"/>
          <w:right w:val="single" w:sz="8" w:space="0" w:color="98323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B3B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B3B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FE28C" w:themeColor="accent2" w:themeTint="BF"/>
        <w:left w:val="single" w:sz="8" w:space="0" w:color="FFE28C" w:themeColor="accent2" w:themeTint="BF"/>
        <w:bottom w:val="single" w:sz="8" w:space="0" w:color="FFE28C" w:themeColor="accent2" w:themeTint="BF"/>
        <w:right w:val="single" w:sz="8" w:space="0" w:color="FFE28C" w:themeColor="accent2" w:themeTint="BF"/>
        <w:insideH w:val="single" w:sz="8" w:space="0" w:color="FFE28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E28C" w:themeColor="accent2" w:themeTint="BF"/>
          <w:left w:val="single" w:sz="8" w:space="0" w:color="FFE28C" w:themeColor="accent2" w:themeTint="BF"/>
          <w:bottom w:val="single" w:sz="8" w:space="0" w:color="FFE28C" w:themeColor="accent2" w:themeTint="BF"/>
          <w:right w:val="single" w:sz="8" w:space="0" w:color="FFE28C" w:themeColor="accent2" w:themeTint="BF"/>
          <w:insideH w:val="nil"/>
          <w:insideV w:val="nil"/>
        </w:tcBorders>
        <w:shd w:val="clear" w:color="auto" w:fill="FFD96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28C" w:themeColor="accent2" w:themeTint="BF"/>
          <w:left w:val="single" w:sz="8" w:space="0" w:color="FFE28C" w:themeColor="accent2" w:themeTint="BF"/>
          <w:bottom w:val="single" w:sz="8" w:space="0" w:color="FFE28C" w:themeColor="accent2" w:themeTint="BF"/>
          <w:right w:val="single" w:sz="8" w:space="0" w:color="FFE28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5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A3D9D0" w:themeColor="accent3" w:themeTint="BF"/>
        <w:left w:val="single" w:sz="8" w:space="0" w:color="A3D9D0" w:themeColor="accent3" w:themeTint="BF"/>
        <w:bottom w:val="single" w:sz="8" w:space="0" w:color="A3D9D0" w:themeColor="accent3" w:themeTint="BF"/>
        <w:right w:val="single" w:sz="8" w:space="0" w:color="A3D9D0" w:themeColor="accent3" w:themeTint="BF"/>
        <w:insideH w:val="single" w:sz="8" w:space="0" w:color="A3D9D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3D9D0" w:themeColor="accent3" w:themeTint="BF"/>
          <w:left w:val="single" w:sz="8" w:space="0" w:color="A3D9D0" w:themeColor="accent3" w:themeTint="BF"/>
          <w:bottom w:val="single" w:sz="8" w:space="0" w:color="A3D9D0" w:themeColor="accent3" w:themeTint="BF"/>
          <w:right w:val="single" w:sz="8" w:space="0" w:color="A3D9D0" w:themeColor="accent3" w:themeTint="BF"/>
          <w:insideH w:val="nil"/>
          <w:insideV w:val="nil"/>
        </w:tcBorders>
        <w:shd w:val="clear" w:color="auto" w:fill="85CDC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D9D0" w:themeColor="accent3" w:themeTint="BF"/>
          <w:left w:val="single" w:sz="8" w:space="0" w:color="A3D9D0" w:themeColor="accent3" w:themeTint="BF"/>
          <w:bottom w:val="single" w:sz="8" w:space="0" w:color="A3D9D0" w:themeColor="accent3" w:themeTint="BF"/>
          <w:right w:val="single" w:sz="8" w:space="0" w:color="A3D9D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2E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F2E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6D6868" w:themeColor="accent4" w:themeTint="BF"/>
        <w:left w:val="single" w:sz="8" w:space="0" w:color="6D6868" w:themeColor="accent4" w:themeTint="BF"/>
        <w:bottom w:val="single" w:sz="8" w:space="0" w:color="6D6868" w:themeColor="accent4" w:themeTint="BF"/>
        <w:right w:val="single" w:sz="8" w:space="0" w:color="6D6868" w:themeColor="accent4" w:themeTint="BF"/>
        <w:insideH w:val="single" w:sz="8" w:space="0" w:color="6D686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D6868" w:themeColor="accent4" w:themeTint="BF"/>
          <w:left w:val="single" w:sz="8" w:space="0" w:color="6D6868" w:themeColor="accent4" w:themeTint="BF"/>
          <w:bottom w:val="single" w:sz="8" w:space="0" w:color="6D6868" w:themeColor="accent4" w:themeTint="BF"/>
          <w:right w:val="single" w:sz="8" w:space="0" w:color="6D6868" w:themeColor="accent4" w:themeTint="BF"/>
          <w:insideH w:val="nil"/>
          <w:insideV w:val="nil"/>
        </w:tcBorders>
        <w:shd w:val="clear" w:color="auto" w:fill="3B383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6868" w:themeColor="accent4" w:themeTint="BF"/>
          <w:left w:val="single" w:sz="8" w:space="0" w:color="6D6868" w:themeColor="accent4" w:themeTint="BF"/>
          <w:bottom w:val="single" w:sz="8" w:space="0" w:color="6D6868" w:themeColor="accent4" w:themeTint="BF"/>
          <w:right w:val="single" w:sz="8" w:space="0" w:color="6D686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CC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CC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191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91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191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96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6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96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CDC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CDC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CDC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B383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83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B383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0A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0AA0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10" w:color="auto" w:fill="auto"/>
    </w:rPr>
  </w:style>
  <w:style w:type="paragraph" w:styleId="NoSpacing">
    <w:name w:val="No Spacing"/>
    <w:uiPriority w:val="1"/>
    <w:semiHidden/>
    <w:unhideWhenUsed/>
    <w:qFormat/>
    <w:rsid w:val="00333B97"/>
  </w:style>
  <w:style w:type="paragraph" w:styleId="NormalWeb">
    <w:name w:val="Normal (Web)"/>
    <w:basedOn w:val="Normal"/>
    <w:uiPriority w:val="99"/>
    <w:semiHidden/>
    <w:unhideWhenUsed/>
    <w:rsid w:val="00333B9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33B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33B9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33B97"/>
  </w:style>
  <w:style w:type="character" w:styleId="PageNumber">
    <w:name w:val="page number"/>
    <w:basedOn w:val="DefaultParagraphFont"/>
    <w:uiPriority w:val="99"/>
    <w:semiHidden/>
    <w:unhideWhenUsed/>
    <w:rsid w:val="00333B97"/>
  </w:style>
  <w:style w:type="table" w:styleId="PlainTable1">
    <w:name w:val="Plain Table 1"/>
    <w:basedOn w:val="TableNormal"/>
    <w:uiPriority w:val="41"/>
    <w:rsid w:val="00333B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33B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33B9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33B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33B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33B97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3B9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33B97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33B9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33B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33B97"/>
  </w:style>
  <w:style w:type="paragraph" w:styleId="Signature">
    <w:name w:val="Signature"/>
    <w:basedOn w:val="Normal"/>
    <w:link w:val="SignatureChar"/>
    <w:uiPriority w:val="99"/>
    <w:semiHidden/>
    <w:unhideWhenUsed/>
    <w:rsid w:val="00333B9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33B97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33B97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33B97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33B9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33B9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33B9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33B9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33B9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33B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33B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33B9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33B9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33B9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33B9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33B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33B9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33B9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33B9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33B9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33B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33B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33B9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33B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33B9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33B97"/>
  </w:style>
  <w:style w:type="table" w:styleId="TableProfessional">
    <w:name w:val="Table Professional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33B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33B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33B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333B97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333B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333B9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3B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33B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33B9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33B9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33B9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33B9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33B9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33B9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33B9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B9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AYA-15\AppData\Roaming\Microsoft\Templates\Earth%20tones%20business%20card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705B849D0A7465287415DDE289A3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EE995-8A58-4E6E-8689-048343989EDB}"/>
      </w:docPartPr>
      <w:docPartBody>
        <w:p w:rsidR="00C14DDC" w:rsidRDefault="00000000">
          <w:pPr>
            <w:pStyle w:val="8705B849D0A7465287415DDE289A3628"/>
          </w:pPr>
          <w:r>
            <w:t>Your Name</w:t>
          </w:r>
        </w:p>
      </w:docPartBody>
    </w:docPart>
    <w:docPart>
      <w:docPartPr>
        <w:name w:val="CDCD0631197C4D0490CEF2E669444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427DB-3109-4B46-AEEC-35E2CCFB79FF}"/>
      </w:docPartPr>
      <w:docPartBody>
        <w:p w:rsidR="00C14DDC" w:rsidRDefault="00000000">
          <w:pPr>
            <w:pStyle w:val="CDCD0631197C4D0490CEF2E6694441F3"/>
          </w:pPr>
          <w:r>
            <w:t>Street Address, City, ST ZIP Code</w:t>
          </w:r>
        </w:p>
      </w:docPartBody>
    </w:docPart>
    <w:docPart>
      <w:docPartPr>
        <w:name w:val="3F1F08864CB647C8BC11692F5A730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71D5F-9DEC-49AE-AA82-3B9D536C418C}"/>
      </w:docPartPr>
      <w:docPartBody>
        <w:p w:rsidR="00C14DDC" w:rsidRDefault="00000000">
          <w:pPr>
            <w:pStyle w:val="3F1F08864CB647C8BC11692F5A730FF3"/>
          </w:pPr>
          <w:r>
            <w:t>Email</w:t>
          </w:r>
        </w:p>
      </w:docPartBody>
    </w:docPart>
    <w:docPart>
      <w:docPartPr>
        <w:name w:val="C7A875516E794D758FE9DF21B06BED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65922-F028-47B9-87F5-395F9AAF25BD}"/>
      </w:docPartPr>
      <w:docPartBody>
        <w:p w:rsidR="00C14DDC" w:rsidRDefault="00000000">
          <w:pPr>
            <w:pStyle w:val="C7A875516E794D758FE9DF21B06BEDDE"/>
          </w:pPr>
          <w:r>
            <w:t>Twitter handle</w:t>
          </w:r>
        </w:p>
      </w:docPartBody>
    </w:docPart>
    <w:docPart>
      <w:docPartPr>
        <w:name w:val="6C0DEAF40A62426D893162B24EA67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758FD-5B17-43E0-85BF-469273F33998}"/>
      </w:docPartPr>
      <w:docPartBody>
        <w:p w:rsidR="00C14DDC" w:rsidRDefault="00000000">
          <w:pPr>
            <w:pStyle w:val="6C0DEAF40A62426D893162B24EA67C7E"/>
          </w:pPr>
          <w:r>
            <w:t>Web address</w:t>
          </w:r>
        </w:p>
      </w:docPartBody>
    </w:docPart>
    <w:docPart>
      <w:docPartPr>
        <w:name w:val="C34D1B788910488F8218BAE166414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05B53-C83C-45B1-B6D8-6D68167692BC}"/>
      </w:docPartPr>
      <w:docPartBody>
        <w:p w:rsidR="00C14DDC" w:rsidRDefault="00000000">
          <w:pPr>
            <w:pStyle w:val="C34D1B788910488F8218BAE16641404E"/>
          </w:pPr>
          <w:r>
            <w:t>Your Name</w:t>
          </w:r>
        </w:p>
      </w:docPartBody>
    </w:docPart>
    <w:docPart>
      <w:docPartPr>
        <w:name w:val="40394E63D282479AA479B737EC42B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8FD29-874B-4E92-AB7D-4659FBAB180E}"/>
      </w:docPartPr>
      <w:docPartBody>
        <w:p w:rsidR="00C14DDC" w:rsidRDefault="00000000">
          <w:pPr>
            <w:pStyle w:val="40394E63D282479AA479B737EC42B140"/>
          </w:pPr>
          <w:r>
            <w:t>Street Address, City, ST ZIP Code</w:t>
          </w:r>
        </w:p>
      </w:docPartBody>
    </w:docPart>
    <w:docPart>
      <w:docPartPr>
        <w:name w:val="EB3DD863005747379057D22CC0D79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68414-64F7-46D1-986C-1DFB0296421C}"/>
      </w:docPartPr>
      <w:docPartBody>
        <w:p w:rsidR="00C14DDC" w:rsidRDefault="00000000">
          <w:pPr>
            <w:pStyle w:val="EB3DD863005747379057D22CC0D79F81"/>
          </w:pPr>
          <w:r>
            <w:t>Telephone</w:t>
          </w:r>
        </w:p>
      </w:docPartBody>
    </w:docPart>
    <w:docPart>
      <w:docPartPr>
        <w:name w:val="7B57F79724414272A290DC6C29AF04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56C08-11A7-466D-BA76-83FF3C902C66}"/>
      </w:docPartPr>
      <w:docPartBody>
        <w:p w:rsidR="00C14DDC" w:rsidRDefault="00000000">
          <w:pPr>
            <w:pStyle w:val="7B57F79724414272A290DC6C29AF042A"/>
          </w:pPr>
          <w:r>
            <w:t>Email</w:t>
          </w:r>
        </w:p>
      </w:docPartBody>
    </w:docPart>
    <w:docPart>
      <w:docPartPr>
        <w:name w:val="52FE15D8562F47829AEEB6363F0C1D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8A9C0-43C3-4BE5-9133-5179C5C837A3}"/>
      </w:docPartPr>
      <w:docPartBody>
        <w:p w:rsidR="00C14DDC" w:rsidRDefault="00000000">
          <w:pPr>
            <w:pStyle w:val="52FE15D8562F47829AEEB6363F0C1DF7"/>
          </w:pPr>
          <w:r>
            <w:t>Twitter handle</w:t>
          </w:r>
        </w:p>
      </w:docPartBody>
    </w:docPart>
    <w:docPart>
      <w:docPartPr>
        <w:name w:val="2DEFD27265AD4AA2A0379B528F318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CEE5D-8B55-45CE-8B87-D977273D8A1D}"/>
      </w:docPartPr>
      <w:docPartBody>
        <w:p w:rsidR="00C14DDC" w:rsidRDefault="00000000">
          <w:pPr>
            <w:pStyle w:val="2DEFD27265AD4AA2A0379B528F31810A"/>
          </w:pPr>
          <w:r>
            <w:t>Web address</w:t>
          </w:r>
        </w:p>
      </w:docPartBody>
    </w:docPart>
    <w:docPart>
      <w:docPartPr>
        <w:name w:val="881DEDDFDAAB4EA18D3ECB3AFDE826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50CEE-C54E-4476-9E7E-F07DC8B0693B}"/>
      </w:docPartPr>
      <w:docPartBody>
        <w:p w:rsidR="00C14DDC" w:rsidRDefault="00000000">
          <w:pPr>
            <w:pStyle w:val="881DEDDFDAAB4EA18D3ECB3AFDE826EB"/>
          </w:pPr>
          <w:r>
            <w:t>Your Name</w:t>
          </w:r>
        </w:p>
      </w:docPartBody>
    </w:docPart>
    <w:docPart>
      <w:docPartPr>
        <w:name w:val="427522E11F2E49E09D6601A4DFCEF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125BE-2C6C-4FF9-AC3F-DDC8C0EFF772}"/>
      </w:docPartPr>
      <w:docPartBody>
        <w:p w:rsidR="00C14DDC" w:rsidRDefault="00000000">
          <w:pPr>
            <w:pStyle w:val="427522E11F2E49E09D6601A4DFCEF5CD"/>
          </w:pPr>
          <w:r>
            <w:t>Street Address, City, ST ZIP Code</w:t>
          </w:r>
        </w:p>
      </w:docPartBody>
    </w:docPart>
    <w:docPart>
      <w:docPartPr>
        <w:name w:val="A7E58CAE7B71456F9A058939E5FE2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24490-0F10-4D90-ACFD-3869004668BD}"/>
      </w:docPartPr>
      <w:docPartBody>
        <w:p w:rsidR="00C14DDC" w:rsidRDefault="00000000">
          <w:pPr>
            <w:pStyle w:val="A7E58CAE7B71456F9A058939E5FE251C"/>
          </w:pPr>
          <w:r>
            <w:t>Telephone</w:t>
          </w:r>
        </w:p>
      </w:docPartBody>
    </w:docPart>
    <w:docPart>
      <w:docPartPr>
        <w:name w:val="E001980B9AB44077B94D78B88A50E8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56321-0184-4999-AABC-B8FFC7ACFD12}"/>
      </w:docPartPr>
      <w:docPartBody>
        <w:p w:rsidR="00C14DDC" w:rsidRDefault="00000000">
          <w:pPr>
            <w:pStyle w:val="E001980B9AB44077B94D78B88A50E861"/>
          </w:pPr>
          <w:r>
            <w:t>Email</w:t>
          </w:r>
        </w:p>
      </w:docPartBody>
    </w:docPart>
    <w:docPart>
      <w:docPartPr>
        <w:name w:val="5EDD071B1C664FA9BC993EA3E94D3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70162-0B23-4B88-8BD7-44F315F32279}"/>
      </w:docPartPr>
      <w:docPartBody>
        <w:p w:rsidR="00C14DDC" w:rsidRDefault="00000000">
          <w:pPr>
            <w:pStyle w:val="5EDD071B1C664FA9BC993EA3E94D3CAE"/>
          </w:pPr>
          <w:r>
            <w:t>Twitter handle</w:t>
          </w:r>
        </w:p>
      </w:docPartBody>
    </w:docPart>
    <w:docPart>
      <w:docPartPr>
        <w:name w:val="44A424F1CB164D10A74098C9ACAA9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CFEAF-07C7-4051-AEA6-A39F65DD5153}"/>
      </w:docPartPr>
      <w:docPartBody>
        <w:p w:rsidR="00C14DDC" w:rsidRDefault="00000000">
          <w:pPr>
            <w:pStyle w:val="44A424F1CB164D10A74098C9ACAA94E1"/>
          </w:pPr>
          <w:r>
            <w:t>Web address</w:t>
          </w:r>
        </w:p>
      </w:docPartBody>
    </w:docPart>
    <w:docPart>
      <w:docPartPr>
        <w:name w:val="D4C6F8C4B8744379B116D41D8180A2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6CFD2-6D6D-469E-9053-2A3F203CB747}"/>
      </w:docPartPr>
      <w:docPartBody>
        <w:p w:rsidR="00C14DDC" w:rsidRDefault="00000000">
          <w:pPr>
            <w:pStyle w:val="D4C6F8C4B8744379B116D41D8180A2E8"/>
          </w:pPr>
          <w:r>
            <w:t>Your Name</w:t>
          </w:r>
        </w:p>
      </w:docPartBody>
    </w:docPart>
    <w:docPart>
      <w:docPartPr>
        <w:name w:val="A636D2044C6D428CBF13C6F577378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C83525-B906-44CB-9A58-AFBF6E4A55B8}"/>
      </w:docPartPr>
      <w:docPartBody>
        <w:p w:rsidR="00C14DDC" w:rsidRDefault="00000000">
          <w:pPr>
            <w:pStyle w:val="A636D2044C6D428CBF13C6F577378C37"/>
          </w:pPr>
          <w:r>
            <w:t>Street Address, City, ST ZIP Code</w:t>
          </w:r>
        </w:p>
      </w:docPartBody>
    </w:docPart>
    <w:docPart>
      <w:docPartPr>
        <w:name w:val="C6D63788EC82410BA2418162D6336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64464-C6A9-4242-A481-7133E0D773C0}"/>
      </w:docPartPr>
      <w:docPartBody>
        <w:p w:rsidR="00C14DDC" w:rsidRDefault="00000000">
          <w:pPr>
            <w:pStyle w:val="C6D63788EC82410BA2418162D633602B"/>
          </w:pPr>
          <w:r>
            <w:t>Telephone</w:t>
          </w:r>
        </w:p>
      </w:docPartBody>
    </w:docPart>
    <w:docPart>
      <w:docPartPr>
        <w:name w:val="CC153C0928B74556B88881B2ECD4B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2FC8A4-97C4-4EDF-B6C8-0892448C8CE8}"/>
      </w:docPartPr>
      <w:docPartBody>
        <w:p w:rsidR="00C14DDC" w:rsidRDefault="00000000">
          <w:pPr>
            <w:pStyle w:val="CC153C0928B74556B88881B2ECD4BE44"/>
          </w:pPr>
          <w:r>
            <w:t>Email</w:t>
          </w:r>
        </w:p>
      </w:docPartBody>
    </w:docPart>
    <w:docPart>
      <w:docPartPr>
        <w:name w:val="5EAE325C9ADD438AA29384F59DF7D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67BB6-0C51-44DF-8F3A-481B30AA7F5B}"/>
      </w:docPartPr>
      <w:docPartBody>
        <w:p w:rsidR="00C14DDC" w:rsidRDefault="00000000">
          <w:pPr>
            <w:pStyle w:val="5EAE325C9ADD438AA29384F59DF7D40F"/>
          </w:pPr>
          <w:r>
            <w:t>Twitter handle</w:t>
          </w:r>
        </w:p>
      </w:docPartBody>
    </w:docPart>
    <w:docPart>
      <w:docPartPr>
        <w:name w:val="4571E2590ABF48B18BEA59FF9C66B4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B7EA6-3107-4A2B-9DA4-1EEECAE79B27}"/>
      </w:docPartPr>
      <w:docPartBody>
        <w:p w:rsidR="00C14DDC" w:rsidRDefault="00000000">
          <w:pPr>
            <w:pStyle w:val="4571E2590ABF48B18BEA59FF9C66B4BB"/>
          </w:pPr>
          <w:r>
            <w:t>Web address</w:t>
          </w:r>
        </w:p>
      </w:docPartBody>
    </w:docPart>
    <w:docPart>
      <w:docPartPr>
        <w:name w:val="3986D0F280554555957610F12290D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360D3-1988-4A2A-8F01-41A7FDBA02B3}"/>
      </w:docPartPr>
      <w:docPartBody>
        <w:p w:rsidR="00C14DDC" w:rsidRDefault="00000000">
          <w:pPr>
            <w:pStyle w:val="3986D0F280554555957610F12290D2C8"/>
          </w:pPr>
          <w:r>
            <w:t>Your Name</w:t>
          </w:r>
        </w:p>
      </w:docPartBody>
    </w:docPart>
    <w:docPart>
      <w:docPartPr>
        <w:name w:val="17AD373FC9CB4303AC2028CA17BAD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C2CD6-565B-44E8-87B0-7293B13D0D08}"/>
      </w:docPartPr>
      <w:docPartBody>
        <w:p w:rsidR="00C14DDC" w:rsidRDefault="00000000">
          <w:pPr>
            <w:pStyle w:val="17AD373FC9CB4303AC2028CA17BAD6F9"/>
          </w:pPr>
          <w:r>
            <w:t>Street Address, City, ST ZIP Code</w:t>
          </w:r>
        </w:p>
      </w:docPartBody>
    </w:docPart>
    <w:docPart>
      <w:docPartPr>
        <w:name w:val="5A7DB02E36154EC3A4B674B0FCFF49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61593-FE49-43FD-ADFC-64A1F18EC028}"/>
      </w:docPartPr>
      <w:docPartBody>
        <w:p w:rsidR="00C14DDC" w:rsidRDefault="00000000">
          <w:pPr>
            <w:pStyle w:val="5A7DB02E36154EC3A4B674B0FCFF4905"/>
          </w:pPr>
          <w:r>
            <w:t>Telephone</w:t>
          </w:r>
        </w:p>
      </w:docPartBody>
    </w:docPart>
    <w:docPart>
      <w:docPartPr>
        <w:name w:val="E5887279C2E441D295B1509DEFE30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C7BC0-EE9C-40F7-8258-567435CAEF5B}"/>
      </w:docPartPr>
      <w:docPartBody>
        <w:p w:rsidR="00C14DDC" w:rsidRDefault="00000000">
          <w:pPr>
            <w:pStyle w:val="E5887279C2E441D295B1509DEFE305D5"/>
          </w:pPr>
          <w:r>
            <w:t>Email</w:t>
          </w:r>
        </w:p>
      </w:docPartBody>
    </w:docPart>
    <w:docPart>
      <w:docPartPr>
        <w:name w:val="B245B34FCF8547399CC2B8BEEDA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553CC-3AB8-4783-AC1F-1CBEC0EA4C82}"/>
      </w:docPartPr>
      <w:docPartBody>
        <w:p w:rsidR="00C14DDC" w:rsidRDefault="00000000">
          <w:pPr>
            <w:pStyle w:val="B245B34FCF8547399CC2B8BEEDA0F40B"/>
          </w:pPr>
          <w:r>
            <w:t>Twitter handle</w:t>
          </w:r>
        </w:p>
      </w:docPartBody>
    </w:docPart>
    <w:docPart>
      <w:docPartPr>
        <w:name w:val="97A2856E0E134C169AA3E626CC823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F1DE8-97FF-4416-AF02-ECB39C778701}"/>
      </w:docPartPr>
      <w:docPartBody>
        <w:p w:rsidR="00C14DDC" w:rsidRDefault="00000000">
          <w:pPr>
            <w:pStyle w:val="97A2856E0E134C169AA3E626CC823252"/>
          </w:pPr>
          <w:r>
            <w:t>Web address</w:t>
          </w:r>
        </w:p>
      </w:docPartBody>
    </w:docPart>
    <w:docPart>
      <w:docPartPr>
        <w:name w:val="01BFC1897D6342BD81114CABF54E8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820A7-49DE-48CA-BFE9-B9BD73314BEE}"/>
      </w:docPartPr>
      <w:docPartBody>
        <w:p w:rsidR="00C14DDC" w:rsidRDefault="00000000">
          <w:pPr>
            <w:pStyle w:val="01BFC1897D6342BD81114CABF54E8096"/>
          </w:pPr>
          <w:r>
            <w:t>Your Name</w:t>
          </w:r>
        </w:p>
      </w:docPartBody>
    </w:docPart>
    <w:docPart>
      <w:docPartPr>
        <w:name w:val="F4D81123B177425D9B040118A3146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1246B-280B-41D6-9E6D-04173E9E0487}"/>
      </w:docPartPr>
      <w:docPartBody>
        <w:p w:rsidR="00C14DDC" w:rsidRDefault="00000000">
          <w:pPr>
            <w:pStyle w:val="F4D81123B177425D9B040118A31464B4"/>
          </w:pPr>
          <w:r>
            <w:t>Street Address, City, ST ZIP Code</w:t>
          </w:r>
        </w:p>
      </w:docPartBody>
    </w:docPart>
    <w:docPart>
      <w:docPartPr>
        <w:name w:val="C3E4FFD4051649478602D64747A12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2BBA3-294D-41BB-BE1A-A1B1F3BFE762}"/>
      </w:docPartPr>
      <w:docPartBody>
        <w:p w:rsidR="00C14DDC" w:rsidRDefault="00000000">
          <w:pPr>
            <w:pStyle w:val="C3E4FFD4051649478602D64747A12153"/>
          </w:pPr>
          <w:r>
            <w:t>Telephone</w:t>
          </w:r>
        </w:p>
      </w:docPartBody>
    </w:docPart>
    <w:docPart>
      <w:docPartPr>
        <w:name w:val="A7DD5D4E20534B3CB8DF16BB4C9E21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B2778-DEE9-4566-8B2A-31D723B86121}"/>
      </w:docPartPr>
      <w:docPartBody>
        <w:p w:rsidR="00C14DDC" w:rsidRDefault="00000000">
          <w:pPr>
            <w:pStyle w:val="A7DD5D4E20534B3CB8DF16BB4C9E2139"/>
          </w:pPr>
          <w:r>
            <w:t>Email</w:t>
          </w:r>
        </w:p>
      </w:docPartBody>
    </w:docPart>
    <w:docPart>
      <w:docPartPr>
        <w:name w:val="3E295A9FB61F40A6908B676966E1B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64342-30E6-447E-AAF3-C263135BFFF0}"/>
      </w:docPartPr>
      <w:docPartBody>
        <w:p w:rsidR="00C14DDC" w:rsidRDefault="00000000">
          <w:pPr>
            <w:pStyle w:val="3E295A9FB61F40A6908B676966E1B6AC"/>
          </w:pPr>
          <w:r>
            <w:t>Twitter handle</w:t>
          </w:r>
        </w:p>
      </w:docPartBody>
    </w:docPart>
    <w:docPart>
      <w:docPartPr>
        <w:name w:val="E02EACAD2F7640E399D1656E3E44A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E79AC-EA46-4C9C-B2A2-55EE89BBA546}"/>
      </w:docPartPr>
      <w:docPartBody>
        <w:p w:rsidR="00C14DDC" w:rsidRDefault="00000000">
          <w:pPr>
            <w:pStyle w:val="E02EACAD2F7640E399D1656E3E44ACE6"/>
          </w:pPr>
          <w:r>
            <w:t>Web address</w:t>
          </w:r>
        </w:p>
      </w:docPartBody>
    </w:docPart>
    <w:docPart>
      <w:docPartPr>
        <w:name w:val="48A40F4AC53E43C4A4E20453DF012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C9D65-CDAC-423E-B423-9D25318E20DD}"/>
      </w:docPartPr>
      <w:docPartBody>
        <w:p w:rsidR="00C14DDC" w:rsidRDefault="00000000">
          <w:pPr>
            <w:pStyle w:val="48A40F4AC53E43C4A4E20453DF012C96"/>
          </w:pPr>
          <w:r>
            <w:t>Your Name</w:t>
          </w:r>
        </w:p>
      </w:docPartBody>
    </w:docPart>
    <w:docPart>
      <w:docPartPr>
        <w:name w:val="8D27797989B04A36917354EFB7CA0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79DCF-0059-422C-8237-6E00A0D8073F}"/>
      </w:docPartPr>
      <w:docPartBody>
        <w:p w:rsidR="00C14DDC" w:rsidRDefault="00000000">
          <w:pPr>
            <w:pStyle w:val="8D27797989B04A36917354EFB7CA0080"/>
          </w:pPr>
          <w:r>
            <w:t>Street Address, City, ST ZIP Code</w:t>
          </w:r>
        </w:p>
      </w:docPartBody>
    </w:docPart>
    <w:docPart>
      <w:docPartPr>
        <w:name w:val="A2D69787A46E4435A6376C45E2505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DB7B9-BF47-4CAB-9D7B-E7EFF9F74E81}"/>
      </w:docPartPr>
      <w:docPartBody>
        <w:p w:rsidR="00C14DDC" w:rsidRDefault="00000000">
          <w:pPr>
            <w:pStyle w:val="A2D69787A46E4435A6376C45E2505A71"/>
          </w:pPr>
          <w:r>
            <w:t>Telephone</w:t>
          </w:r>
        </w:p>
      </w:docPartBody>
    </w:docPart>
    <w:docPart>
      <w:docPartPr>
        <w:name w:val="1DD5CA02AD284A6989607350AD9C8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13580-96C0-4574-BD7A-210D0C07E4FA}"/>
      </w:docPartPr>
      <w:docPartBody>
        <w:p w:rsidR="00C14DDC" w:rsidRDefault="00000000">
          <w:pPr>
            <w:pStyle w:val="1DD5CA02AD284A6989607350AD9C8A0A"/>
          </w:pPr>
          <w:r>
            <w:t>Email</w:t>
          </w:r>
        </w:p>
      </w:docPartBody>
    </w:docPart>
    <w:docPart>
      <w:docPartPr>
        <w:name w:val="3EE31ABECB4F4AC49C29C494C60D0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42E34-CC3F-4878-9262-34742A0AF48B}"/>
      </w:docPartPr>
      <w:docPartBody>
        <w:p w:rsidR="00C14DDC" w:rsidRDefault="00000000">
          <w:pPr>
            <w:pStyle w:val="3EE31ABECB4F4AC49C29C494C60D0163"/>
          </w:pPr>
          <w:r>
            <w:t>Twitter handle</w:t>
          </w:r>
        </w:p>
      </w:docPartBody>
    </w:docPart>
    <w:docPart>
      <w:docPartPr>
        <w:name w:val="D084F3D9A21A4CAC8AEDBF4C6B29C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1365C-C7D8-4CA5-82EB-C49AB9BCFEBD}"/>
      </w:docPartPr>
      <w:docPartBody>
        <w:p w:rsidR="00C14DDC" w:rsidRDefault="00000000">
          <w:pPr>
            <w:pStyle w:val="D084F3D9A21A4CAC8AEDBF4C6B29CB57"/>
          </w:pPr>
          <w:r>
            <w:t>Web address</w:t>
          </w:r>
        </w:p>
      </w:docPartBody>
    </w:docPart>
    <w:docPart>
      <w:docPartPr>
        <w:name w:val="FFA64630FC7A45378B6D2B0008236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5AAA7-13C2-41C9-B9BA-BD8EDF6A2424}"/>
      </w:docPartPr>
      <w:docPartBody>
        <w:p w:rsidR="00C14DDC" w:rsidRDefault="00000000">
          <w:pPr>
            <w:pStyle w:val="FFA64630FC7A45378B6D2B00082369E4"/>
          </w:pPr>
          <w:r>
            <w:t>Your Name</w:t>
          </w:r>
        </w:p>
      </w:docPartBody>
    </w:docPart>
    <w:docPart>
      <w:docPartPr>
        <w:name w:val="4FFAF51D9B3F419FA8AF1F4F518FF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739B3-FC36-4A0F-97C8-B246F10B7509}"/>
      </w:docPartPr>
      <w:docPartBody>
        <w:p w:rsidR="00C14DDC" w:rsidRDefault="00000000">
          <w:pPr>
            <w:pStyle w:val="4FFAF51D9B3F419FA8AF1F4F518FFAC0"/>
          </w:pPr>
          <w:r>
            <w:t>Street Address, City, ST ZIP Code</w:t>
          </w:r>
        </w:p>
      </w:docPartBody>
    </w:docPart>
    <w:docPart>
      <w:docPartPr>
        <w:name w:val="01A591AEACAD47039BBBDB7DA4360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07422-7DED-4FA7-853D-4930544422B3}"/>
      </w:docPartPr>
      <w:docPartBody>
        <w:p w:rsidR="00C14DDC" w:rsidRDefault="00000000">
          <w:pPr>
            <w:pStyle w:val="01A591AEACAD47039BBBDB7DA4360D36"/>
          </w:pPr>
          <w:r>
            <w:t>Telephone</w:t>
          </w:r>
        </w:p>
      </w:docPartBody>
    </w:docPart>
    <w:docPart>
      <w:docPartPr>
        <w:name w:val="BA1FE5193DF04D3E9E17F294EC6DA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0BB58-ED4B-4AC0-B107-5D3F1ACADF19}"/>
      </w:docPartPr>
      <w:docPartBody>
        <w:p w:rsidR="00C14DDC" w:rsidRDefault="00000000">
          <w:pPr>
            <w:pStyle w:val="BA1FE5193DF04D3E9E17F294EC6DAFA8"/>
          </w:pPr>
          <w:r>
            <w:t>Email</w:t>
          </w:r>
        </w:p>
      </w:docPartBody>
    </w:docPart>
    <w:docPart>
      <w:docPartPr>
        <w:name w:val="4F6BA67629B64F31B15194372E7C7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CA28DB-C5AF-4193-9C95-4D57C842CC66}"/>
      </w:docPartPr>
      <w:docPartBody>
        <w:p w:rsidR="00C14DDC" w:rsidRDefault="00000000">
          <w:pPr>
            <w:pStyle w:val="4F6BA67629B64F31B15194372E7C7CF2"/>
          </w:pPr>
          <w:r>
            <w:t>Twitter handle</w:t>
          </w:r>
        </w:p>
      </w:docPartBody>
    </w:docPart>
    <w:docPart>
      <w:docPartPr>
        <w:name w:val="ADC973D0D4554A969A752075447A7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FE34D-C4E1-421F-A7FA-0CC606BF1C8E}"/>
      </w:docPartPr>
      <w:docPartBody>
        <w:p w:rsidR="00C14DDC" w:rsidRDefault="00000000">
          <w:pPr>
            <w:pStyle w:val="ADC973D0D4554A969A752075447A7EB7"/>
          </w:pPr>
          <w:r>
            <w:t>Web address</w:t>
          </w:r>
        </w:p>
      </w:docPartBody>
    </w:docPart>
    <w:docPart>
      <w:docPartPr>
        <w:name w:val="53B3AF4BB29D4BADBC59AE9E2ADA5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1007-DBD1-46A9-91F4-28A6C79A73E1}"/>
      </w:docPartPr>
      <w:docPartBody>
        <w:p w:rsidR="00C14DDC" w:rsidRDefault="00000000">
          <w:pPr>
            <w:pStyle w:val="53B3AF4BB29D4BADBC59AE9E2ADA5FCC"/>
          </w:pPr>
          <w:r>
            <w:t>Your Name</w:t>
          </w:r>
        </w:p>
      </w:docPartBody>
    </w:docPart>
    <w:docPart>
      <w:docPartPr>
        <w:name w:val="96D5D5DDF6C84A288172381542B11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B1F0B-3855-4181-BC62-0A96097D37D7}"/>
      </w:docPartPr>
      <w:docPartBody>
        <w:p w:rsidR="00C14DDC" w:rsidRDefault="00000000">
          <w:pPr>
            <w:pStyle w:val="96D5D5DDF6C84A288172381542B11D67"/>
          </w:pPr>
          <w:r>
            <w:t>Street Address, City, ST ZIP Code</w:t>
          </w:r>
        </w:p>
      </w:docPartBody>
    </w:docPart>
    <w:docPart>
      <w:docPartPr>
        <w:name w:val="E89127178E044C219094F3A682074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3B48-7396-4551-BCA5-D2FAEBC1D948}"/>
      </w:docPartPr>
      <w:docPartBody>
        <w:p w:rsidR="00C14DDC" w:rsidRDefault="00000000">
          <w:pPr>
            <w:pStyle w:val="E89127178E044C219094F3A6820747D3"/>
          </w:pPr>
          <w:r>
            <w:t>Telephone</w:t>
          </w:r>
        </w:p>
      </w:docPartBody>
    </w:docPart>
    <w:docPart>
      <w:docPartPr>
        <w:name w:val="599B5991D5844802BAF70F1D09C23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C2486-B243-4C44-A0F9-D9DD993C37C5}"/>
      </w:docPartPr>
      <w:docPartBody>
        <w:p w:rsidR="00C14DDC" w:rsidRDefault="00000000">
          <w:pPr>
            <w:pStyle w:val="599B5991D5844802BAF70F1D09C23E35"/>
          </w:pPr>
          <w:r>
            <w:t>Email</w:t>
          </w:r>
        </w:p>
      </w:docPartBody>
    </w:docPart>
    <w:docPart>
      <w:docPartPr>
        <w:name w:val="FBDE9FD5B0FC4FF3BDBAB56B465EBC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FB032C-7FAC-4CC5-A37D-17B63DDCABAF}"/>
      </w:docPartPr>
      <w:docPartBody>
        <w:p w:rsidR="00C14DDC" w:rsidRDefault="00000000">
          <w:pPr>
            <w:pStyle w:val="FBDE9FD5B0FC4FF3BDBAB56B465EBC2A"/>
          </w:pPr>
          <w:r>
            <w:t>Twitter handle</w:t>
          </w:r>
        </w:p>
      </w:docPartBody>
    </w:docPart>
    <w:docPart>
      <w:docPartPr>
        <w:name w:val="6FE67E8231BB4744AE061E8C07F0D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E6A98-3186-4CC4-B656-67A6077A52E2}"/>
      </w:docPartPr>
      <w:docPartBody>
        <w:p w:rsidR="00C14DDC" w:rsidRDefault="00000000">
          <w:pPr>
            <w:pStyle w:val="6FE67E8231BB4744AE061E8C07F0D693"/>
          </w:pPr>
          <w:r>
            <w:t>Web address</w:t>
          </w:r>
        </w:p>
      </w:docPartBody>
    </w:docPart>
    <w:docPart>
      <w:docPartPr>
        <w:name w:val="E165E2E426E248CE8C196D712ECD4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B88E1-B140-486B-95D0-78C90DD53E2B}"/>
      </w:docPartPr>
      <w:docPartBody>
        <w:p w:rsidR="00C14DDC" w:rsidRDefault="00000000">
          <w:pPr>
            <w:pStyle w:val="E165E2E426E248CE8C196D712ECD4A86"/>
          </w:pPr>
          <w:r>
            <w:t>Your Name</w:t>
          </w:r>
        </w:p>
      </w:docPartBody>
    </w:docPart>
    <w:docPart>
      <w:docPartPr>
        <w:name w:val="B3ADB651BFBA44629D559D7F7D4E7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E2264-5047-41DA-B851-B9A403B55F1A}"/>
      </w:docPartPr>
      <w:docPartBody>
        <w:p w:rsidR="00C14DDC" w:rsidRDefault="00000000">
          <w:pPr>
            <w:pStyle w:val="B3ADB651BFBA44629D559D7F7D4E723B"/>
          </w:pPr>
          <w:r>
            <w:t>Street Address, City, ST ZIP Code</w:t>
          </w:r>
        </w:p>
      </w:docPartBody>
    </w:docPart>
    <w:docPart>
      <w:docPartPr>
        <w:name w:val="F72EF3B664774D5085B8A0160D3FE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1C8AB-EB72-41E6-B7A3-FCEA76336E48}"/>
      </w:docPartPr>
      <w:docPartBody>
        <w:p w:rsidR="00C14DDC" w:rsidRDefault="00000000">
          <w:pPr>
            <w:pStyle w:val="F72EF3B664774D5085B8A0160D3FECED"/>
          </w:pPr>
          <w:r>
            <w:t>Telephone</w:t>
          </w:r>
        </w:p>
      </w:docPartBody>
    </w:docPart>
    <w:docPart>
      <w:docPartPr>
        <w:name w:val="AF05F9C46DD44B5EB6F1A30B284921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8A6C7-9168-4E68-9AC6-93780964DD2A}"/>
      </w:docPartPr>
      <w:docPartBody>
        <w:p w:rsidR="00C14DDC" w:rsidRDefault="00000000">
          <w:pPr>
            <w:pStyle w:val="AF05F9C46DD44B5EB6F1A30B284921CB"/>
          </w:pPr>
          <w:r>
            <w:t>Email</w:t>
          </w:r>
        </w:p>
      </w:docPartBody>
    </w:docPart>
    <w:docPart>
      <w:docPartPr>
        <w:name w:val="A65E2E50A79B455589C970ADD1B0B1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96C56-7E40-47F3-B4E8-891B00A2EDEF}"/>
      </w:docPartPr>
      <w:docPartBody>
        <w:p w:rsidR="00C14DDC" w:rsidRDefault="00000000">
          <w:pPr>
            <w:pStyle w:val="A65E2E50A79B455589C970ADD1B0B1E5"/>
          </w:pPr>
          <w:r>
            <w:t>Twitter handle</w:t>
          </w:r>
        </w:p>
      </w:docPartBody>
    </w:docPart>
    <w:docPart>
      <w:docPartPr>
        <w:name w:val="4CB448842CA44D38AA9B1BFA0861F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ECC2E-E909-4F27-BA75-76310ADB04D4}"/>
      </w:docPartPr>
      <w:docPartBody>
        <w:p w:rsidR="00C14DDC" w:rsidRDefault="00000000">
          <w:pPr>
            <w:pStyle w:val="4CB448842CA44D38AA9B1BFA0861F7FD"/>
          </w:pPr>
          <w:r>
            <w:t>Web address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DC"/>
    <w:rsid w:val="00287283"/>
    <w:rsid w:val="00311259"/>
    <w:rsid w:val="00C1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705B849D0A7465287415DDE289A3628">
    <w:name w:val="8705B849D0A7465287415DDE289A3628"/>
    <w:rPr>
      <w:rFonts w:cs="Mangal"/>
    </w:rPr>
  </w:style>
  <w:style w:type="paragraph" w:customStyle="1" w:styleId="CDCD0631197C4D0490CEF2E6694441F3">
    <w:name w:val="CDCD0631197C4D0490CEF2E6694441F3"/>
    <w:rPr>
      <w:rFonts w:cs="Mangal"/>
    </w:rPr>
  </w:style>
  <w:style w:type="paragraph" w:customStyle="1" w:styleId="3F1F08864CB647C8BC11692F5A730FF3">
    <w:name w:val="3F1F08864CB647C8BC11692F5A730FF3"/>
    <w:rPr>
      <w:rFonts w:cs="Mangal"/>
    </w:rPr>
  </w:style>
  <w:style w:type="paragraph" w:customStyle="1" w:styleId="C7A875516E794D758FE9DF21B06BEDDE">
    <w:name w:val="C7A875516E794D758FE9DF21B06BEDDE"/>
    <w:rPr>
      <w:rFonts w:cs="Mangal"/>
    </w:rPr>
  </w:style>
  <w:style w:type="paragraph" w:customStyle="1" w:styleId="6C0DEAF40A62426D893162B24EA67C7E">
    <w:name w:val="6C0DEAF40A62426D893162B24EA67C7E"/>
    <w:rPr>
      <w:rFonts w:cs="Mangal"/>
    </w:rPr>
  </w:style>
  <w:style w:type="paragraph" w:customStyle="1" w:styleId="C34D1B788910488F8218BAE16641404E">
    <w:name w:val="C34D1B788910488F8218BAE16641404E"/>
    <w:rPr>
      <w:rFonts w:cs="Mangal"/>
    </w:rPr>
  </w:style>
  <w:style w:type="paragraph" w:customStyle="1" w:styleId="40394E63D282479AA479B737EC42B140">
    <w:name w:val="40394E63D282479AA479B737EC42B140"/>
    <w:rPr>
      <w:rFonts w:cs="Mangal"/>
    </w:rPr>
  </w:style>
  <w:style w:type="paragraph" w:customStyle="1" w:styleId="EB3DD863005747379057D22CC0D79F81">
    <w:name w:val="EB3DD863005747379057D22CC0D79F81"/>
    <w:rPr>
      <w:rFonts w:cs="Mangal"/>
    </w:rPr>
  </w:style>
  <w:style w:type="paragraph" w:customStyle="1" w:styleId="7B57F79724414272A290DC6C29AF042A">
    <w:name w:val="7B57F79724414272A290DC6C29AF042A"/>
    <w:rPr>
      <w:rFonts w:cs="Mangal"/>
    </w:rPr>
  </w:style>
  <w:style w:type="paragraph" w:customStyle="1" w:styleId="52FE15D8562F47829AEEB6363F0C1DF7">
    <w:name w:val="52FE15D8562F47829AEEB6363F0C1DF7"/>
    <w:rPr>
      <w:rFonts w:cs="Mangal"/>
    </w:rPr>
  </w:style>
  <w:style w:type="paragraph" w:customStyle="1" w:styleId="2DEFD27265AD4AA2A0379B528F31810A">
    <w:name w:val="2DEFD27265AD4AA2A0379B528F31810A"/>
    <w:rPr>
      <w:rFonts w:cs="Mangal"/>
    </w:rPr>
  </w:style>
  <w:style w:type="paragraph" w:customStyle="1" w:styleId="881DEDDFDAAB4EA18D3ECB3AFDE826EB">
    <w:name w:val="881DEDDFDAAB4EA18D3ECB3AFDE826EB"/>
    <w:rPr>
      <w:rFonts w:cs="Mangal"/>
    </w:rPr>
  </w:style>
  <w:style w:type="paragraph" w:customStyle="1" w:styleId="427522E11F2E49E09D6601A4DFCEF5CD">
    <w:name w:val="427522E11F2E49E09D6601A4DFCEF5CD"/>
    <w:rPr>
      <w:rFonts w:cs="Mangal"/>
    </w:rPr>
  </w:style>
  <w:style w:type="paragraph" w:customStyle="1" w:styleId="A7E58CAE7B71456F9A058939E5FE251C">
    <w:name w:val="A7E58CAE7B71456F9A058939E5FE251C"/>
    <w:rPr>
      <w:rFonts w:cs="Mangal"/>
    </w:rPr>
  </w:style>
  <w:style w:type="paragraph" w:customStyle="1" w:styleId="E001980B9AB44077B94D78B88A50E861">
    <w:name w:val="E001980B9AB44077B94D78B88A50E861"/>
    <w:rPr>
      <w:rFonts w:cs="Mangal"/>
    </w:rPr>
  </w:style>
  <w:style w:type="paragraph" w:customStyle="1" w:styleId="5EDD071B1C664FA9BC993EA3E94D3CAE">
    <w:name w:val="5EDD071B1C664FA9BC993EA3E94D3CAE"/>
    <w:rPr>
      <w:rFonts w:cs="Mangal"/>
    </w:rPr>
  </w:style>
  <w:style w:type="paragraph" w:customStyle="1" w:styleId="44A424F1CB164D10A74098C9ACAA94E1">
    <w:name w:val="44A424F1CB164D10A74098C9ACAA94E1"/>
    <w:rPr>
      <w:rFonts w:cs="Mangal"/>
    </w:rPr>
  </w:style>
  <w:style w:type="paragraph" w:customStyle="1" w:styleId="D4C6F8C4B8744379B116D41D8180A2E8">
    <w:name w:val="D4C6F8C4B8744379B116D41D8180A2E8"/>
    <w:rPr>
      <w:rFonts w:cs="Mangal"/>
    </w:rPr>
  </w:style>
  <w:style w:type="paragraph" w:customStyle="1" w:styleId="A636D2044C6D428CBF13C6F577378C37">
    <w:name w:val="A636D2044C6D428CBF13C6F577378C37"/>
    <w:rPr>
      <w:rFonts w:cs="Mangal"/>
    </w:rPr>
  </w:style>
  <w:style w:type="paragraph" w:customStyle="1" w:styleId="C6D63788EC82410BA2418162D633602B">
    <w:name w:val="C6D63788EC82410BA2418162D633602B"/>
    <w:rPr>
      <w:rFonts w:cs="Mangal"/>
    </w:rPr>
  </w:style>
  <w:style w:type="paragraph" w:customStyle="1" w:styleId="CC153C0928B74556B88881B2ECD4BE44">
    <w:name w:val="CC153C0928B74556B88881B2ECD4BE44"/>
    <w:rPr>
      <w:rFonts w:cs="Mangal"/>
    </w:rPr>
  </w:style>
  <w:style w:type="paragraph" w:customStyle="1" w:styleId="5EAE325C9ADD438AA29384F59DF7D40F">
    <w:name w:val="5EAE325C9ADD438AA29384F59DF7D40F"/>
    <w:rPr>
      <w:rFonts w:cs="Mangal"/>
    </w:rPr>
  </w:style>
  <w:style w:type="paragraph" w:customStyle="1" w:styleId="4571E2590ABF48B18BEA59FF9C66B4BB">
    <w:name w:val="4571E2590ABF48B18BEA59FF9C66B4BB"/>
    <w:rPr>
      <w:rFonts w:cs="Mangal"/>
    </w:rPr>
  </w:style>
  <w:style w:type="paragraph" w:customStyle="1" w:styleId="3986D0F280554555957610F12290D2C8">
    <w:name w:val="3986D0F280554555957610F12290D2C8"/>
    <w:rPr>
      <w:rFonts w:cs="Mangal"/>
    </w:rPr>
  </w:style>
  <w:style w:type="paragraph" w:customStyle="1" w:styleId="17AD373FC9CB4303AC2028CA17BAD6F9">
    <w:name w:val="17AD373FC9CB4303AC2028CA17BAD6F9"/>
    <w:rPr>
      <w:rFonts w:cs="Mangal"/>
    </w:rPr>
  </w:style>
  <w:style w:type="paragraph" w:customStyle="1" w:styleId="5A7DB02E36154EC3A4B674B0FCFF4905">
    <w:name w:val="5A7DB02E36154EC3A4B674B0FCFF4905"/>
    <w:rPr>
      <w:rFonts w:cs="Mangal"/>
    </w:rPr>
  </w:style>
  <w:style w:type="paragraph" w:customStyle="1" w:styleId="E5887279C2E441D295B1509DEFE305D5">
    <w:name w:val="E5887279C2E441D295B1509DEFE305D5"/>
    <w:rPr>
      <w:rFonts w:cs="Mangal"/>
    </w:rPr>
  </w:style>
  <w:style w:type="paragraph" w:customStyle="1" w:styleId="B245B34FCF8547399CC2B8BEEDA0F40B">
    <w:name w:val="B245B34FCF8547399CC2B8BEEDA0F40B"/>
    <w:rPr>
      <w:rFonts w:cs="Mangal"/>
    </w:rPr>
  </w:style>
  <w:style w:type="paragraph" w:customStyle="1" w:styleId="97A2856E0E134C169AA3E626CC823252">
    <w:name w:val="97A2856E0E134C169AA3E626CC823252"/>
    <w:rPr>
      <w:rFonts w:cs="Mangal"/>
    </w:rPr>
  </w:style>
  <w:style w:type="paragraph" w:customStyle="1" w:styleId="01BFC1897D6342BD81114CABF54E8096">
    <w:name w:val="01BFC1897D6342BD81114CABF54E8096"/>
    <w:rPr>
      <w:rFonts w:cs="Mangal"/>
    </w:rPr>
  </w:style>
  <w:style w:type="paragraph" w:customStyle="1" w:styleId="F4D81123B177425D9B040118A31464B4">
    <w:name w:val="F4D81123B177425D9B040118A31464B4"/>
    <w:rPr>
      <w:rFonts w:cs="Mangal"/>
    </w:rPr>
  </w:style>
  <w:style w:type="paragraph" w:customStyle="1" w:styleId="C3E4FFD4051649478602D64747A12153">
    <w:name w:val="C3E4FFD4051649478602D64747A12153"/>
    <w:rPr>
      <w:rFonts w:cs="Mangal"/>
    </w:rPr>
  </w:style>
  <w:style w:type="paragraph" w:customStyle="1" w:styleId="A7DD5D4E20534B3CB8DF16BB4C9E2139">
    <w:name w:val="A7DD5D4E20534B3CB8DF16BB4C9E2139"/>
    <w:rPr>
      <w:rFonts w:cs="Mangal"/>
    </w:rPr>
  </w:style>
  <w:style w:type="paragraph" w:customStyle="1" w:styleId="3E295A9FB61F40A6908B676966E1B6AC">
    <w:name w:val="3E295A9FB61F40A6908B676966E1B6AC"/>
    <w:rPr>
      <w:rFonts w:cs="Mangal"/>
    </w:rPr>
  </w:style>
  <w:style w:type="paragraph" w:customStyle="1" w:styleId="E02EACAD2F7640E399D1656E3E44ACE6">
    <w:name w:val="E02EACAD2F7640E399D1656E3E44ACE6"/>
    <w:rPr>
      <w:rFonts w:cs="Mangal"/>
    </w:rPr>
  </w:style>
  <w:style w:type="paragraph" w:customStyle="1" w:styleId="48A40F4AC53E43C4A4E20453DF012C96">
    <w:name w:val="48A40F4AC53E43C4A4E20453DF012C96"/>
    <w:rPr>
      <w:rFonts w:cs="Mangal"/>
    </w:rPr>
  </w:style>
  <w:style w:type="paragraph" w:customStyle="1" w:styleId="8D27797989B04A36917354EFB7CA0080">
    <w:name w:val="8D27797989B04A36917354EFB7CA0080"/>
    <w:rPr>
      <w:rFonts w:cs="Mangal"/>
    </w:rPr>
  </w:style>
  <w:style w:type="paragraph" w:customStyle="1" w:styleId="A2D69787A46E4435A6376C45E2505A71">
    <w:name w:val="A2D69787A46E4435A6376C45E2505A71"/>
    <w:rPr>
      <w:rFonts w:cs="Mangal"/>
    </w:rPr>
  </w:style>
  <w:style w:type="paragraph" w:customStyle="1" w:styleId="1DD5CA02AD284A6989607350AD9C8A0A">
    <w:name w:val="1DD5CA02AD284A6989607350AD9C8A0A"/>
    <w:rPr>
      <w:rFonts w:cs="Mangal"/>
    </w:rPr>
  </w:style>
  <w:style w:type="paragraph" w:customStyle="1" w:styleId="3EE31ABECB4F4AC49C29C494C60D0163">
    <w:name w:val="3EE31ABECB4F4AC49C29C494C60D0163"/>
    <w:rPr>
      <w:rFonts w:cs="Mangal"/>
    </w:rPr>
  </w:style>
  <w:style w:type="paragraph" w:customStyle="1" w:styleId="D084F3D9A21A4CAC8AEDBF4C6B29CB57">
    <w:name w:val="D084F3D9A21A4CAC8AEDBF4C6B29CB57"/>
    <w:rPr>
      <w:rFonts w:cs="Mangal"/>
    </w:rPr>
  </w:style>
  <w:style w:type="paragraph" w:customStyle="1" w:styleId="FFA64630FC7A45378B6D2B00082369E4">
    <w:name w:val="FFA64630FC7A45378B6D2B00082369E4"/>
    <w:rPr>
      <w:rFonts w:cs="Mangal"/>
    </w:rPr>
  </w:style>
  <w:style w:type="paragraph" w:customStyle="1" w:styleId="4FFAF51D9B3F419FA8AF1F4F518FFAC0">
    <w:name w:val="4FFAF51D9B3F419FA8AF1F4F518FFAC0"/>
    <w:rPr>
      <w:rFonts w:cs="Mangal"/>
    </w:rPr>
  </w:style>
  <w:style w:type="paragraph" w:customStyle="1" w:styleId="01A591AEACAD47039BBBDB7DA4360D36">
    <w:name w:val="01A591AEACAD47039BBBDB7DA4360D36"/>
    <w:rPr>
      <w:rFonts w:cs="Mangal"/>
    </w:rPr>
  </w:style>
  <w:style w:type="paragraph" w:customStyle="1" w:styleId="BA1FE5193DF04D3E9E17F294EC6DAFA8">
    <w:name w:val="BA1FE5193DF04D3E9E17F294EC6DAFA8"/>
    <w:rPr>
      <w:rFonts w:cs="Mangal"/>
    </w:rPr>
  </w:style>
  <w:style w:type="paragraph" w:customStyle="1" w:styleId="4F6BA67629B64F31B15194372E7C7CF2">
    <w:name w:val="4F6BA67629B64F31B15194372E7C7CF2"/>
    <w:rPr>
      <w:rFonts w:cs="Mangal"/>
    </w:rPr>
  </w:style>
  <w:style w:type="paragraph" w:customStyle="1" w:styleId="ADC973D0D4554A969A752075447A7EB7">
    <w:name w:val="ADC973D0D4554A969A752075447A7EB7"/>
    <w:rPr>
      <w:rFonts w:cs="Mangal"/>
    </w:rPr>
  </w:style>
  <w:style w:type="paragraph" w:customStyle="1" w:styleId="53B3AF4BB29D4BADBC59AE9E2ADA5FCC">
    <w:name w:val="53B3AF4BB29D4BADBC59AE9E2ADA5FCC"/>
    <w:rPr>
      <w:rFonts w:cs="Mangal"/>
    </w:rPr>
  </w:style>
  <w:style w:type="paragraph" w:customStyle="1" w:styleId="96D5D5DDF6C84A288172381542B11D67">
    <w:name w:val="96D5D5DDF6C84A288172381542B11D67"/>
    <w:rPr>
      <w:rFonts w:cs="Mangal"/>
    </w:rPr>
  </w:style>
  <w:style w:type="paragraph" w:customStyle="1" w:styleId="E89127178E044C219094F3A6820747D3">
    <w:name w:val="E89127178E044C219094F3A6820747D3"/>
    <w:rPr>
      <w:rFonts w:cs="Mangal"/>
    </w:rPr>
  </w:style>
  <w:style w:type="paragraph" w:customStyle="1" w:styleId="599B5991D5844802BAF70F1D09C23E35">
    <w:name w:val="599B5991D5844802BAF70F1D09C23E35"/>
    <w:rPr>
      <w:rFonts w:cs="Mangal"/>
    </w:rPr>
  </w:style>
  <w:style w:type="paragraph" w:customStyle="1" w:styleId="FBDE9FD5B0FC4FF3BDBAB56B465EBC2A">
    <w:name w:val="FBDE9FD5B0FC4FF3BDBAB56B465EBC2A"/>
    <w:rPr>
      <w:rFonts w:cs="Mangal"/>
    </w:rPr>
  </w:style>
  <w:style w:type="paragraph" w:customStyle="1" w:styleId="6FE67E8231BB4744AE061E8C07F0D693">
    <w:name w:val="6FE67E8231BB4744AE061E8C07F0D693"/>
    <w:rPr>
      <w:rFonts w:cs="Mangal"/>
    </w:rPr>
  </w:style>
  <w:style w:type="paragraph" w:customStyle="1" w:styleId="E165E2E426E248CE8C196D712ECD4A86">
    <w:name w:val="E165E2E426E248CE8C196D712ECD4A86"/>
    <w:rPr>
      <w:rFonts w:cs="Mangal"/>
    </w:rPr>
  </w:style>
  <w:style w:type="paragraph" w:customStyle="1" w:styleId="B3ADB651BFBA44629D559D7F7D4E723B">
    <w:name w:val="B3ADB651BFBA44629D559D7F7D4E723B"/>
    <w:rPr>
      <w:rFonts w:cs="Mangal"/>
    </w:rPr>
  </w:style>
  <w:style w:type="paragraph" w:customStyle="1" w:styleId="F72EF3B664774D5085B8A0160D3FECED">
    <w:name w:val="F72EF3B664774D5085B8A0160D3FECED"/>
    <w:rPr>
      <w:rFonts w:cs="Mangal"/>
    </w:rPr>
  </w:style>
  <w:style w:type="paragraph" w:customStyle="1" w:styleId="AF05F9C46DD44B5EB6F1A30B284921CB">
    <w:name w:val="AF05F9C46DD44B5EB6F1A30B284921CB"/>
    <w:rPr>
      <w:rFonts w:cs="Mangal"/>
    </w:rPr>
  </w:style>
  <w:style w:type="paragraph" w:customStyle="1" w:styleId="A65E2E50A79B455589C970ADD1B0B1E5">
    <w:name w:val="A65E2E50A79B455589C970ADD1B0B1E5"/>
    <w:rPr>
      <w:rFonts w:cs="Mangal"/>
    </w:rPr>
  </w:style>
  <w:style w:type="paragraph" w:customStyle="1" w:styleId="4CB448842CA44D38AA9B1BFA0861F7FD">
    <w:name w:val="4CB448842CA44D38AA9B1BFA0861F7FD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etterhead LH05">
      <a:dk1>
        <a:srgbClr val="000000"/>
      </a:dk1>
      <a:lt1>
        <a:sysClr val="window" lastClr="FFFFFF"/>
      </a:lt1>
      <a:dk2>
        <a:srgbClr val="000000"/>
      </a:dk2>
      <a:lt2>
        <a:srgbClr val="FFFFFF"/>
      </a:lt2>
      <a:accent1>
        <a:srgbClr val="4B1919"/>
      </a:accent1>
      <a:accent2>
        <a:srgbClr val="FFD966"/>
      </a:accent2>
      <a:accent3>
        <a:srgbClr val="85CDC1"/>
      </a:accent3>
      <a:accent4>
        <a:srgbClr val="3B3838"/>
      </a:accent4>
      <a:accent5>
        <a:srgbClr val="FFFFFF"/>
      </a:accent5>
      <a:accent6>
        <a:srgbClr val="FFFFFF"/>
      </a:accent6>
      <a:hlink>
        <a:srgbClr val="85CDC1"/>
      </a:hlink>
      <a:folHlink>
        <a:srgbClr val="FF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Sabniswada, Aishwarya complex, sawantwadi,</CompanyAddress>
  <CompanyPhone/>
  <CompanyFax>www.swarangi25.com</CompanyFax>
  <CompanyEmail>swarangi@gmail.com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CB5120-FD65-4B73-A3F0-16FC81B966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E6FF43-9E00-4A07-87C3-047ECF4F28BA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BEFF185-1834-45C0-ADB4-EAEA0D61B8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Earth tones business cards</Template>
  <TotalTime>0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SWARANGI GAWADE</cp:keywords>
  <cp:lastModifiedBy/>
  <cp:revision>1</cp:revision>
  <dcterms:created xsi:type="dcterms:W3CDTF">2026-04-15T10:12:00Z</dcterms:created>
  <dcterms:modified xsi:type="dcterms:W3CDTF">2026-06-15T14:52:00Z</dcterms:modified>
  <cp:contentStatus>swarangi.25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